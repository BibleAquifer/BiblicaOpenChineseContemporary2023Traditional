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馬可福音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有關上帝的兒子耶穌基督的福音是這樣開始的，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正如以賽亞先知書上說： 「看啊，我要差遣我的使者在你前面為你預備道路。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他在曠野大聲呼喊， 『預備主的道， 修直祂的路。』」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果然，施洗者約翰出現了，他在曠野宣講悔改就得赦罪的洗禮。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猶太全境和耶路撒冷的居民都到約翰那裡，承認他們的罪，在約旦河裡接受他的洗禮。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約翰身穿駱駝毛的衣服，腰束皮帶，吃的是蝗蟲和野蜜。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他傳道說：「在我之後，有一位比我更有能力的要來，我連彎腰給祂解鞋帶都不配。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我是用水給你們施洗，但祂要用聖靈給你們施洗。」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那時，耶穌從加利利的拿撒勒來，在約旦河受了約翰的洗禮。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耶穌從水中一上來，就看見天裂開了，聖靈好像鴿子一樣降在祂身上，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有聲音從天上傳來：「你是我的愛子，我喜悅你。」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聖靈隨即催促祂到曠野。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祂在曠野受撒旦的試探四十天。祂與野獸在一起，有天使伺候祂。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約翰被捕後，耶穌來到加利利宣講上帝的福音，說：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「時候到了，上帝的國臨近了，你們要悔改，相信福音。」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耶穌沿著加利利湖邊走，看見西門和他弟弟安得烈正在向湖裡撒網。他們是漁夫。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耶穌對他們說：「來跟從我！我要使你們成為得人的漁夫。」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他們立刻撇下漁網，跟從了耶穌。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耶穌往前走了不遠，又看見西庇太的兩個兒子雅各和約翰正在船上補網，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便立刻呼召他們。他們就辭別父親西庇太和船上的僱工，跟從了耶穌。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他們到了迦百農，耶穌在安息日去會堂裡教導人。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那裡的人都很驚奇，因為祂教導他們時像個有權柄的人，不像律法教師。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當時會堂裡有一個被污鬼附身的人喊道：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「拿撒勒的耶穌啊，我們和你有什麼關係？你是來毀滅我們嗎？我知道你是誰，你是上帝的聖者！」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耶穌責備牠說：「住口，從他身上出來！」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污鬼使那人抽搐了一陣，大叫一聲，就從他身上出來了。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眾人都很驚訝，彼此議論說：「這是怎麼回事？真是帶著權柄的新教導啊！祂一發命令，污鬼都服從祂。」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於是，耶穌的名聲立刻傳遍了整個加利利一帶。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耶穌同雅各和約翰離開會堂後，就來到西門和安得烈家。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當時西門的岳母正發燒，躺在床上，他們立刻把這事告訴耶穌。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耶穌走到她的床邊，拉著她的手扶她起來，她的燒就退了，她便起來服侍他們。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傍晚，日落之後，有人把病人和被鬼附身的人都帶來見耶穌。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全城的人都聚在門前。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耶穌治好了許多患各種疾病的人，又趕出很多鬼。祂不許鬼說話，因為鬼認識祂。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第二天清早，天還沒亮，耶穌就起來出門去荒僻的地方禱告。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西門和同伴們四處尋找耶穌，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找到後便對祂說：「大家都在找你呢！」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耶穌卻回答說：「我們到附近的鄉鎮去吧，我也好在那裡傳道，因為我就是為此而來的。」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於是，耶穌走遍加利利，在各會堂傳道，趕鬼。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有一次，一個患痲瘋病的人來到耶穌面前，跪下央求：「如果你肯，就能使我潔淨。」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耶穌動了慈心，就伸手摸他，說：「我肯，你潔淨了吧！」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那人的痲瘋病立即消失了，他就潔淨了。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耶穌隨即讓他回去並鄭重地叮囑：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「切勿把這事告訴別人，要去讓祭司察看你的身體，並照摩西的規定獻祭，向眾人證明你已經潔淨了。」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但那人離開之後，卻到處傳揚這件事，以致耶穌無法再公開進城。祂只能待在城外的曠野，可是人們仍從各處來找祂。</w:t>
      </w:r>
    </w:p>
    <w:p>
      <w:pPr>
        <w:pStyle w:val="Heading2"/>
      </w:pPr>
      <w:r>
        <w:rPr>
          <w:lang w:val="zh_TW" w:bidi="zh_TW"/>
        </w:rPr>
        <w:t>馬可福音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幾天後，耶穌回到迦百農。祂在家的消息一傳開，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許多人便蜂擁而來，連門外也擠滿了人。耶穌正給他們講道的時候，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有四個人抬著一個癱瘓的人來見祂。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可是人太多了，他們無法抬到耶穌跟前，就拆掉耶穌所在房間的屋頂，將那人連墊子一起縋下去。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耶穌看見他們的信心，就對癱瘓的人說：「孩子，你的罪得到赦免了！」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有幾個律法教師坐在那裡，心裡議論說：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「這是什麼話？祂是在褻瀆上帝！除了上帝以外，誰能赦罪呢？」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耶穌立刻看透了他們的心思，就說：「你們為什麼這樣心裡議論呢？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對癱瘓的人說『你的罪被赦免了』容易呢，還是說『起來，收拾你的墊子走吧』容易呢？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但我要讓你們知道人子在世上有赦罪的權柄。」於是祂對那人說：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「我吩咐你起來，拿上你的墊子回家去吧。」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那人就站起來，馬上拿起墊子，當著眾人的面走了出去。眾人都十分驚奇，讚美上帝說：「我們從來沒見過這樣的事！」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耶穌又出去到了湖邊。有一大群人圍攏過來，祂就教導他們。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耶穌往前走的時候，看見亞勒腓的兒子利未坐在收稅站裡，就對他說：「跟從我！」利未就起來跟從了耶穌。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後來，利未請耶穌和祂的門徒到家裡坐席，同席的還有很多已經跟隨耶穌的稅吏和罪人。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有幾位法利賽人的律法教師看見耶穌跟稅吏和罪人同席，就問耶穌的門徒：「祂為何跟稅吏和罪人一起吃飯？」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耶穌聽見後，就對他們說：「健康的人不需要醫生，有病的人才需要。我來不是召義人，而是召罪人。」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約翰的門徒和法利賽人都在禁食的時候，有人來問耶穌：「約翰的門徒和法利賽人的門徒禁食，為什麼你的門徒不禁食呢？」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耶穌對他們說：「新郎和賓客還在一起的時候，賓客豈能禁食？新郎還跟他們在一起的時候，他們不能禁食。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但有一天新郎將被帶走，那時他們就要禁食了。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「沒有人會用新布來補舊衣服，否則新布會把舊衣服扯破，破洞會更大；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也沒有人把新酒裝在舊皮囊裡，否則新酒會把舊皮囊脹破，酒和皮囊都毀了。所以，新酒一定要裝在新皮囊裡。」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有一個安息日，耶穌經過一片麥田，同行的門徒一邊走一邊掐麥穗。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法利賽人對耶穌說：「看啊，他們為什麼做安息日不准做的事？」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耶穌回答說：「你們沒有讀過大衛的事蹟嗎？當時他和隨從饑餓匱乏，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他進入上帝的殿吃了獻給上帝的供餅，還給他的隨從吃，這餅只有祭司才可以吃。這事在發生在亞比亞他做大祭司的時候。」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然後，耶穌對他們說：「安息日是為人設立的，人不是為安息日設立的。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所以，人子也是安息日的主。」</w:t>
      </w:r>
    </w:p>
    <w:p>
      <w:pPr>
        <w:pStyle w:val="Heading2"/>
      </w:pPr>
      <w:r>
        <w:rPr>
          <w:lang w:val="zh_TW" w:bidi="zh_TW"/>
        </w:rPr>
        <w:t>馬可福音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耶穌又進了會堂，那裡有個人一隻手是萎縮的。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當時有好些人監視耶穌，看祂會不會在安息日醫治這個人，好控告祂。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耶穌對那一隻手萎縮的人說：「起來，站在中間。」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然後問眾人：「在安息日應該行善還是作惡？救人還是害人？」他們都不吭聲。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耶穌生氣地看著四周這些人，為他們心裡剛硬而深感難過。祂對那人說：「把手伸出來！」那人一伸手，手就復原了。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法利賽人立刻出去，跟希律黨的人策劃怎樣除掉耶穌。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耶穌和門徒退到湖邊，有一大群人從加利利來跟隨祂。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還有很多人聽見耶穌的一切作為，就從猶太、耶路撒冷、以土買、約旦河東，甚至泰爾和西頓一帶來找祂。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耶穌見人多，就吩咐門徒為祂預備一條小船，以免人群擁擠祂。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因為祂醫治了很多人，凡有疾病的人都想擠過來摸祂。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污鬼一看見祂，就俯伏在祂面前，大喊：「你是上帝的兒子！」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耶穌卻嚴厲地警告牠們不要洩露祂的身分。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耶穌上了山，把自己想要的人召來，他們就來到祂面前。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祂從中選出十二人立為使徒，讓他們跟隨自己，並且差遣他們出去傳道，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賜他們趕鬼的權柄。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祂設立的十二位使徒是：西門——耶穌給他取名叫彼得、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西庇太的兒子雅各和雅各的兄弟約翰——耶穌給他們取名叫「半尼其」，就是「雷霆之子」的意思、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安得烈、腓力、巴多羅買、馬太、多馬、亞勒腓的兒子雅各、達太、激進黨人西門，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及後來出賣耶穌的加略人猶大。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耶穌剛進家門，人群又聚集起來，以致祂和門徒都無暇吃飯。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祂的親屬聽見這個消息，就出來要制止祂，因為他們說祂瘋了。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從耶路撒冷下來的律法教師說：「祂被別西卜附身。」又說：「祂是靠鬼王趕鬼。」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耶穌叫他們來，用比喻對他們說：「撒旦怎能驅逐撒旦呢？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一個國內部自相紛爭，必無法堅立。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一個家內部自相紛爭，必無法堅立。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同樣，撒旦如果與自己為敵，自相紛爭，就站立不住，必然滅亡。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沒有人能進入壯漢家裡搶奪財物，除非先把那壯漢捆綁起來，才能搶劫他的家。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「我實在告訴你們，世人一切的罪和褻瀆的話都可以得到赦免，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唯有褻瀆聖靈的人永遠得不到赦免，他們要永遠擔罪。」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耶穌這樣說是因為他們誣衊祂被污鬼附身。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這時候，耶穌的母親和兄弟來了，他們站在外面，託人叫耶穌。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有許多人圍坐在耶穌身邊，他們告訴祂說：「看啊！你的母親和兄弟在外面找你。」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耶穌說：「誰是我的母親？誰是我的兄弟？」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然後祂望著周圍坐著的人說：「看啊，我的母親和我的兄弟！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凡遵行上帝旨意的人都是我的弟兄、姊妹和母親。」</w:t>
      </w:r>
    </w:p>
    <w:p>
      <w:pPr>
        <w:pStyle w:val="Heading2"/>
      </w:pPr>
      <w:r>
        <w:rPr>
          <w:lang w:val="zh_TW" w:bidi="zh_TW"/>
        </w:rPr>
        <w:t>馬可福音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耶穌又開始在湖邊教導，周圍聚集了許多人，耶穌只好上到湖邊的船上坐下，眾人都站在岸上。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耶穌用比喻教導他們許多事，在教導中祂說：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「聽著！有一個農夫出去撒種。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撒種的時候，有些種子落在路旁，被飛鳥吃掉了；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有些落在石頭地上，因為泥土不深，種子很快就發芽了，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然而因為沒有根，被太陽一曬就枯萎了；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有些落在荊棘叢中，荊棘長起來便把幼苗擠住了，以致不能結出果實；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有些落在沃土裡，就發芽生長，結出果實，收成多達三十倍、六十倍、一百倍！」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然後祂說：「有耳可聽的，都應當聽。」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當耶穌獨自一人的時候，十二使徒和追隨祂的人來請教比喻的意思。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耶穌說：「上帝國的奧祕只讓你們知道，對於外人，我全部用比喻，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使他們『看了又看，卻不領悟；聽了又聽，卻不明白，免得他們回心轉意，得到赦免。』」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耶穌又對他們說：「你們不明白這個比喻，又怎能明白其他比喻呢？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農夫撒的是上帝的道。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種子落在路旁，是指人聽了道，撒旦立刻過來奪去了撒在他們心裡的道。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種子落在石頭地上，是指人聽了道後，立刻歡喜地接受了，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但他們心裡沒有根基，不過是暫時接受，一旦為道遭受患難或迫害，就立刻放棄了。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種子落在荊棘叢中，是指人雖然聽過道，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但生活的憂慮、錢財的迷惑和其他慾望紛紛進來把道擠住了，以致不能結出果實。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種子落在沃土裡，是指人聽了道，領受了，又結出果實，收成多達三十倍、六十倍、甚至一百倍。」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耶穌繼續說：「人會把燈拿來放在斗底下或床底下嗎？當然不會，他一定會把它放在燈臺上。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因為隱藏的事無不顯露出來，掩蓋的事終會被人知道。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有耳可聽的，就應當聽。」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耶穌又說：「要好好思想你們所聽到的，你們用什麼量器量給人，就用什麼量器量給你們，甚至要多給你們。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因為凡有的，還要給他更多；凡沒有的，連他僅有的也要奪去！」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祂又說：「上帝的國就像一個人在地上撒種。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他日出而作，日落而息。種子就在他不知不覺中漸漸發芽長大。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大地會使種子生長，先發苗後吐穗，最終結出飽滿的籽粒。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莊稼成熟後，他就拿起鐮刀來收割，因為收成的時候到了。」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耶穌說：「我們拿什麼比作上帝的國呢？用什麼比喻來解釋呢？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上帝的國就像一粒芥菜種。它是世上種子中最小的，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但種在地裡，卻能長得比各樣蔬菜都大，有粗大的枝條，可以讓飛鳥在它的樹蔭中棲息。」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耶穌用了許多類似的比喻，按照眾人所能領悟的給他們講道。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祂總是用比喻對他們講論，只有單獨和門徒在一起的時候，才把一切解釋清楚。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那天晚上，耶穌對門徒說：「我們渡到對岸去吧。」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他們就離開眾人，上了耶穌乘坐的船，帶祂一起去湖對岸，還有其他船隻跟著去。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忽然，湖面上狂風大作，波浪撞擊船身，船內幾乎灌滿了水。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耶穌卻還在船尾枕著枕頭睡覺。門徒叫醒了祂，說：「老師，我們快淹死了，你怎麼不管呢？」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耶穌起來斥責狂風，對著湖面說：「靜下來！停下來！」頓時風平浪靜了。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祂對門徒說：「你們為什麼這樣害怕呢？你們還是沒有信心嗎？」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他們極其害怕，彼此議論說：「祂到底是誰？連風浪都聽祂的！」</w:t>
      </w:r>
    </w:p>
    <w:p>
      <w:pPr>
        <w:pStyle w:val="Heading2"/>
      </w:pPr>
      <w:r>
        <w:rPr>
          <w:lang w:val="zh_TW" w:bidi="zh_TW"/>
        </w:rPr>
        <w:t>馬可福音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他們來到湖對岸的格拉森地區。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耶穌剛下船，迎面就遇見一個被污鬼附身的人，是從墳墓裡出來的。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那人以墳墓為家，沒有人能把他捆住，就算用鐵鏈也不行。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因為有人多次用鐵鏈和腳鐐鎖住他，但他掙斷了鐵鏈，砸碎了腳鐐。沒有人能制伏他。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他晝夜在墳場和山野間大喊大叫，又用石頭砍自己。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他遠遠看見耶穌，就跑過去跪下來拜祂，高聲喊道：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「至高上帝的兒子耶穌啊，我和你有什麼關係？看在上帝的份上，求你不要折磨我！」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原來，耶穌已經對他身上的鬼說：「污鬼，從這人身上出來！」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耶穌問：「你叫什麼名字？」 他說：「我的名字叫『群』，因為我們是一大群。」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接著污鬼再三哀求耶穌，不要把牠們趕出那個地區。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當時有一大群豬在附近山坡上吃食。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污鬼就央求耶穌說：「讓我們到豬群裡去，附在牠們身上吧！」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耶穌允許了，污鬼就離開那人，進入豬群。那群豬就一路奔下陡坡，衝進湖裡淹死了，約有兩千頭。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放豬的人逃走了，把這事傳遍了城裡鄉間，人們都跑來看個究竟。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他們到了耶穌那裡，看見那曾被群鬼附身的人神智清醒、衣著整齊地坐在那裡，都很害怕。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目擊者把被鬼附身的人和豬群的事告訴了他們，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他們就請求耶穌離開他們那裡。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耶穌上船的時候，那曾被鬼附身的人懇求耶穌讓他隨行。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耶穌沒有答應，而是對他說：「回去見你的家人，把主為你所行的奇事和祂憐憫你的經過都告訴他們吧！」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這人就回到低加坡里一帶傳揚耶穌為他所行的奇事，人們都很驚奇。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耶穌再坐船回到對岸，有一大群人在岸邊圍著祂。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這時來了一個名叫雅魯的會堂主管，他一見到耶穌便俯伏在祂腳前，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迫切懇求說：「我小女兒快要死了，求你去把手按在她身上，醫治她，救她一命。」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耶穌和他同去，一大群人跟著祂，擁擠著祂。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有一個婦人患血漏病已經十二年，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經過許多醫生的診治，受盡痛苦，耗盡錢財，病情仍沒有好轉，反而更加嚴重。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她聽見耶穌的事，就夾在人群中從耶穌背後摸祂的衣服，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心想：「我只要摸到祂的衣服，就會痊癒。」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她的血漏立刻止住了，她感到自己痊癒了。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耶穌馬上知道有能力從自己身上發出，便在人群中轉過身來問：「誰摸了我的衣服？」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門徒對祂說：「你看，這麼多人在你周圍擠來擠去，你怎麼問誰摸你呢？」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耶穌環視四周，要找出摸祂的人。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那婦人害怕得發抖，知道在自己身上發生了什麼，就上前俯伏在耶穌腳前，將實情說了出來。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耶穌說：「女兒，你的信心救了你。安心去吧！你的病好了。」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耶穌還在說話的時候，有人從雅魯家趕來，對雅魯說：「你的女兒已經死了，何必再麻煩老師呢？」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耶穌聽了，就對雅魯說：「不要怕，只要信。」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於是，祂帶著彼得、雅各和雅各的弟弟約翰去雅魯家，不准其他人跟著。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他們到了會堂主管家，耶穌看見在場的人嚎啕大哭，場面混亂。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耶穌進去問道：「你們為什麼亂哄哄地哭叫呢？這孩子沒有死，只是睡著了。」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眾人都譏笑祂。耶穌讓他們全部出去，然後帶著女孩的父母和三個門徒進了孩子的房間。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祂拉著女孩的手說：「大利大，古米！」意思是：「小女孩，我吩咐你起來！」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女孩應聲而起，開始走動。當時她十二歲。在場的人都驚奇不已。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耶穌鄭重叮囑他們不要把這事張揚出去，又吩咐他們給女孩東西吃。</w:t>
      </w:r>
    </w:p>
    <w:p>
      <w:pPr>
        <w:pStyle w:val="Heading2"/>
      </w:pPr>
      <w:r>
        <w:rPr>
          <w:lang w:val="zh_TW" w:bidi="zh_TW"/>
        </w:rPr>
        <w:t>馬可福音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耶穌帶著門徒離開那地方，回到自己的家鄉。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到了安息日，祂開始在會堂裡教導人，眾人聽了都很驚奇，說：「這個人從哪裡學來這些本領？祂怎麼會有這種智慧？祂怎麼會行這樣的神蹟？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這不是那個木匠嗎？祂不是瑪麗亞的兒子嗎？祂不是雅各、約西、猶大、西門的大哥嗎？祂的妹妹們不也住在我們這裡嗎？」他們就對祂很反感。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耶穌對他們說：「先知到處受人尊敬，只有在本鄉、本族、本家例外。」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耶穌不能在那裡行任何神蹟，只把手按在幾個病人身上，醫治了他們。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耶穌對他們的不信感到詫異，就去周圍的村莊繼續教導人。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耶穌召集了十二個使徒，差遣他們兩個兩個地出去，賜他們制伏污鬼的權柄，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又吩咐他們路上除了手杖外什麼都不要帶，不要帶食物和背包，腰袋裡也不要帶錢，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只穿一雙鞋和一套衣服就夠了。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祂對他們說：「無論什麼地方，你們進到哪戶人家，就在哪裡住下來，一直到離開那地方。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如果某地方的人不接待你們，不聽你們傳的道，你們離開那裡時要跺掉腳上的塵土，作為對他們的警告！」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使徒便出去傳道，勸人悔改，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趕出許多鬼，為許多病人抹油，治好他們。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耶穌聲名遠揚，希律王也聽說了祂的事。有人說：「施洗者約翰從死裡復活了，所以能行這些神蹟。」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也有人說：「祂是以利亞。」 還有人說：「祂是個先知，就像古代的一位先知。」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希律聽到這些議論，就說：「被我斬首的約翰從死裡復活了！」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原來希律娶了他兄弟腓力的妻子希羅底，並為她的緣故而派人逮捕了約翰，把他鎖在監牢裡。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因為約翰曾對希律說：「你娶弟弟的妻子不合法。」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希羅底對約翰懷恨在心，想要殺掉他，只是不能得逞。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因為希律知道約翰是個公義聖潔的人，所以敬畏他，並對他加以保護。儘管約翰所講的道理令他困惑不安，他仍然喜歡聽。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機會終於來了。希律在自己的生日那天設宴招待文武百官和加利利的顯要。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希羅底的女兒進來跳舞，甚得希律和客人的歡心。王對她說：「你想要什麼，只管說。」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王還對她起誓說：「無論你要什麼，哪怕是我的半壁江山，我都會給你。」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她便出去問她母親：「我應該要什麼呢？」 她母親說：「要施洗者約翰的頭！」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她馬上回去向王請求說：「願王立刻把施洗者約翰的頭放在盤子裡送給我。」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王聽到這個請求，感到十分為難，但因為在眾賓客面前起了誓，就不好拒絕。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他立刻命令衛兵進監牢砍了約翰的頭，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放在盤子裡送給女孩，她又轉送給她母親。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約翰的門徒聽到這個消息，就來把約翰的屍體領回去，安葬在墳墓裡。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使徒們聚集在耶穌身邊，向祂報告他們一切的工作和教導。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耶穌對他們說：「你們單獨跟我到荒僻的地方去歇一會兒吧。」因為當時來來往往的人很多，他們連吃飯的時間都沒有。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他們乘船單獨到了一處荒僻的地方。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可是有許多人看見他們離開，認出了他們，便從各城鎮步行趕往那裡，比他們先到達。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耶穌一下船，看見這一大群人好像沒有牧人的羊，心裡憐憫他們，於是教導了他們許多道理。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天色晚了，門徒過來對耶穌說：「時候已經不早了，這裡又是荒郊野外，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請遣散眾人，好讓他們到周圍的村莊去自己買些吃的。」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耶穌說：「你們給他們吃的吧。」 門徒說：「難道要我們買二百個銀幣的餅給他們吃嗎？」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耶穌說：「去看看你們有多少餅。」 他們察看後，說：「有五個餅和兩條魚。」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耶穌吩咐門徒叫眾人分組坐在草地上。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於是眾人坐下，有的五十人一組，有的一百人一組。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耶穌拿起那五個餅、兩條魚，舉目望著天祝謝後，掰開餅遞給門徒，讓他們分給眾人。祂又照樣把那兩條魚分給眾人。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大家都吃了，並且吃飽了。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門徒把剩下的碎餅、碎魚收拾起來，裝滿了十二個籃子。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當時吃餅的有五千男人。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耶穌隨即催門徒上船，叫他們先渡到湖對岸的伯賽大，祂則遣散眾人。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祂辭別了眾人後，就上山去禱告。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到了晚上，門徒的船在湖中心，耶穌獨自留在岸上。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祂看見門徒在逆風中搖櫓，非常吃力。天將破曉的時候，祂從水面上朝門徒走去，想要從他們旁邊經過。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門徒看見祂在湖面上走，以為是幽靈，就驚叫起來。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全船的人看見祂，都嚇壞了。耶穌立刻對他們說：「放心吧！是我，不要怕。」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耶穌上船到他們那裡，風便停了。門徒心裡大為驚奇，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因為他們仍然不明白耶穌分餅的事，心裡還是愚頑。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他們渡到湖對岸，來到革尼撒勒，在那裡靠岸，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剛一下船，眾人立刻認出了耶穌。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他們跑遍那一帶地方，用墊子把生病的人抬來，聽到耶穌在哪裡，就把病人抬到哪裡。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耶穌無論到哪一個村莊、城鎮或鄉下，人們總是把病人抬到街市上，求耶穌讓他們摸一摸祂衣服的穗子，所有摸過的病人都好了。</w:t>
      </w:r>
    </w:p>
    <w:p>
      <w:pPr>
        <w:pStyle w:val="Heading2"/>
      </w:pPr>
      <w:r>
        <w:rPr>
          <w:lang w:val="zh_TW" w:bidi="zh_TW"/>
        </w:rPr>
        <w:t>馬可福音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有法利賽人和一些律法教師從耶路撒冷聚集到耶穌那裡。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他們看到祂的一些門徒吃飯前沒有照禮儀洗手。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因為法利賽人和所有的猶太人都拘守祖先的傳統，總是先照禮儀洗手之後才吃飯；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從市場回來也要先潔淨自己，然後才吃飯。他們還拘守許多其他規矩，如洗杯、罐、銅器等。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他們質問耶穌：「為什麼你的門徒違背祖先的傳統，竟用不潔淨的手吃飯呢？」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耶穌回答說：「以賽亞針對你們這些偽君子說的預言一點沒錯，正如聖經上說， 「『這些人嘴上尊崇我， 心卻遠離我。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他們的教導無非是人的規條， 他們敬拜我也是枉然。』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你們只知拘守人的傳統，卻無視上帝的誡命。」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耶穌又對他們說：「你們為了拘守傳統，竟巧妙地廢除了上帝的誡命。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摩西說，『要孝敬父母』，又說，『咒罵父母的，必被處死。』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你們卻認為人若對父母說，『我把供養你們的錢財已經全部奉獻給上帝了』，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他就可以不再奉養父母。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你們就是這樣為了拘守傳統而廢除上帝的道，類似的情形還有很多。」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耶穌又召集眾人，對他們說：「你們都要聽我說，也要明白，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從外面進去的不會使人污穢，只有從人裡面發出來的才會使人污穢。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有耳可聽的，都應當聽！」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耶穌離開眾人，進了屋子，門徒問祂這比喻的意思。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耶穌說：「你們也這樣糊塗嗎？豈不知從外面進去的，不會使人污穢，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因為不能進入他的心，只能進他的腸胃，最後排進廁所。」言下之意，所有的食物都是潔淨的。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祂接著說：「從人裡面發出來的才使人污穢，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因為從裡面，就是從人的心裡能夠生出惡念、苟合、偷盜、謀殺、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通姦、貪婪、邪惡、詭詐、放蕩、嫉妒、毀謗、驕傲、愚妄。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這一切惡事都是從裡面生出來的，能使人污穢。」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耶穌從那裡啟程去泰爾和西頓地區。祂進了一戶人家，原本不想讓人知道，卻無法避開人們的注意。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25-26</w:t>
      </w:r>
      <w:r>
        <w:rPr>
          <w:lang w:val="zh_TW" w:bidi="zh_TW"/>
        </w:rPr>
        <w:t xml:space="preserve"> 當時有一個婦人的小女兒被污鬼附身，她聽見耶穌的事，就來俯伏在祂腳前，懇求祂趕出她女兒身上的鬼。這婦人是希臘人，來自敘利亞的腓尼基。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耶穌對她說：「要先讓兒女們吃飽，因為把兒女的食物丟給狗吃不合適。」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婦人說：「主啊，你說的對，但桌子下的狗也吃孩子們掉下來的碎渣呀！」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耶穌說：「因為你這句話，你回去吧，鬼已經離開你的女兒了。」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她回到家裡，見女兒躺在床上，鬼已經離開了。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耶穌離開泰爾地區，經過西頓，來到低加坡里地區的加利利湖。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有人帶著一個又聾又啞的人來見耶穌，懇求祂把手按在這個人身上。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耶穌就帶他離開眾人走到一邊，用指頭伸進他的耳朵，又吐唾沫抹他的舌頭，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望天長歎，對他說：「以法大！」意思是「開了吧！」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他的耳朵立刻開了，舌頭靈活了，說話也清楚了。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耶穌吩咐他們不要將這事告訴別人。可是耶穌越是這樣吩咐，他們越是極力宣揚，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聽見的人都十分驚奇，說：「祂做的一切都很好，甚至叫耳聾的聽見，啞巴說話！」</w:t>
      </w:r>
    </w:p>
    <w:p>
      <w:pPr>
        <w:pStyle w:val="Heading2"/>
      </w:pPr>
      <w:r>
        <w:rPr>
          <w:lang w:val="zh_TW" w:bidi="zh_TW"/>
        </w:rPr>
        <w:t>馬可福音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那時，又有一大群人聚在一起，他們沒有東西吃。耶穌就叫來門徒，說：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「我憐憫這些人，他們跟我在一起已經三天，沒有任何吃的了。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如果我讓他們餓著肚子回家，他們在路上會體力不支，因為有些人是遠道而來的。」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門徒說：「在這荒郊野外，如何找到足夠的食物給這些人吃呢？」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耶穌問：「你們有多少餅？」 門徒答道：「七個。」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耶穌便吩咐眾人坐在地上，然後拿著那七個餅祝謝後，掰開，遞給門徒，讓門徒分給眾人，門徒就把餅分給眾人。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他們還有幾條小魚。耶穌祝謝了，叫門徒分給眾人。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大家都吃了，並且吃飽了，剩下的零碎裝滿了七個筐子。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吃的人約有四千。耶穌讓眾人回家後，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隨即和門徒上船，來到大瑪努他地區。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法利賽人出來盤問耶穌，要求祂從天上顯一個神蹟，好試探祂。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耶穌深深歎息道：「這世代的人為什麼總是要看神蹟呢？我實在告訴你們，沒有神蹟給這世代的人看。」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然後，耶穌離開他們，乘船回對岸去了。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門徒忘了帶餅，船上只有一個餅。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耶穌警告他們：「你們要謹慎，要提防法利賽人和希律的酵！」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他們彼此議論說：「這是因為我們沒有帶餅吧。」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耶穌知道他們的心思，就說：「你們為什麼議論沒有帶餅的事呢？你們還不明白、不領悟嗎？你們的心還是愚頑嗎？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你們有眼不會看，有耳不會聽嗎？你們不記得嗎？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我掰開五個餅分給五千人吃的時候，你們撿了多少籃的零碎呢？」 門徒答道：「十二籃。」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耶穌又說：「我用七個餅餵飽四千人的時候，你們撿了多少筐零碎呢？」 門徒答道：「七筐。」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耶穌接著說：「你們還不明白嗎？」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他們到了伯賽大，有人帶來一個瞎眼的人，求耶穌摸他。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耶穌拉著他的手帶他走到村外，吐唾沫在他的眼睛上，並把手按在他身上，問他：「你看見什麼了？」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他抬頭看了看，說：「我看見人們，好像一棵棵的樹，走來走去。」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耶穌又把手按在他的眼睛上，他的眼睛便睜開了，視力也恢復了，什麼都看得清清楚楚。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耶穌叫他回家，並對他說：「不要再進這個村子了。」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耶穌和門徒前往凱撒利亞·腓立比境內的村莊。在路上，祂問門徒：「人們說我是誰？」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他們說：「有人說是施洗者約翰，有人說是以利亞，還有人說是其他某位先知。」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耶穌又問他們：「那麼，你們說我是誰？」 彼得回答說：「你是基督！」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耶穌叮囑他們不可洩露祂的身分。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從此，耶穌開始教導他們，人子必須受許多苦，被長老、祭司長和律法教師棄絕，並且被殺害，但必在三天之後復活。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耶穌清楚地把這些事告訴了他們，彼得就把祂拉到一邊，開始責怪祂。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耶穌轉身看了看門徒，斥責彼得說：「撒旦，退到我後面去！因為你不考慮上帝的意思，只考慮人的意思。」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祂叫眾人和門徒一起過來，對他們說：「人若想跟從我，就當捨己，背起他的十字架跟從我。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因為想救自己生命的，必失去生命；但為了我和福音失去生命的，必得到生命。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人就算賺得全世界，卻喪失自己的生命，又有什麼益處呢？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人還能拿什麼換回自己的生命呢？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「在這淫亂、罪惡的世代，如果有人以我和我的道為恥，人子在祂父的榮耀中與聖天使再來的時候，也要以他為恥。」</w:t>
      </w:r>
    </w:p>
    <w:p>
      <w:pPr>
        <w:pStyle w:val="Heading2"/>
      </w:pPr>
      <w:r>
        <w:rPr>
          <w:lang w:val="zh_TW" w:bidi="zh_TW"/>
        </w:rPr>
        <w:t>馬可福音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耶穌繼續說：「我實在告訴你們，有些站在這裡的人會在有生之年看見上帝的國帶著能力降臨。」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六天後，耶穌帶著彼得、雅各和約翰單獨登上一座高山。耶穌在他們面前改變了形像，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衣服潔白放光，世上沒有人能把布漂得那麼白。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這時，以利亞和摩西向他們顯現，他們在跟耶穌談話。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彼得對耶穌說：「老師，我們在這裡真好！我們搭三座帳篷吧，一座給你，一座給摩西，一座給以利亞。」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其實彼得不知道說什麼才好，因為他們都很害怕。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就在這時候，有一朵雲彩飄來籠罩他們，雲彩中有聲音說：「這是我的愛子，你們要聽從祂。」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門徒立刻四處觀看，發現沒有其他人，只有耶穌和他們在那裡。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下山的時候，耶穌叮囑他們在人子從死裡復活之前，不要把剛才看見的告訴別人。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門徒把這話謹記在心，彼此議論「從死裡復活」是什麼意思。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他們問耶穌：「律法教師為什麼說以利亞必須先來？」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耶穌回答說：「以利亞固然要先來復興一切，但為什麼聖經上說人子一定會飽受痛苦、遭人蔑視呢？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其實我告訴你們，以利亞已經來了，人們卻任意對待他，正如聖經的記載。」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他們與其他門徒會合時，看見一大群人圍住門徒，幾個律法教師正在跟他們辯論。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眾人一看到耶穌，都十分驚奇，立刻跑上去問候祂。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耶穌問門徒：「你們跟他們辯論什麼？」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人群中有一個人答道：「老師，我帶了我的兒子來找你，因為他被啞巴鬼附身。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每次鬼控制他，把他摔在地上，他就口吐白沫，咬牙切齒，全身僵硬。我請你的門徒把鬼趕出去，但他們無能為力。」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耶穌說：「唉，這不信的世代啊！我要跟你們在一起待多久，容忍你們多久呢？把他帶到我這裡來吧。」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他們把那孩子帶到耶穌面前。那鬼一見耶穌，就使孩子抽搐，倒在地上打滾，口吐白沫。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耶穌問孩子的父親：「他這樣子多久了？」孩子的父親回答道：「他從小就這樣，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鬼常常將他扔進火裡或水裡，要害他的命。如果你能，求你憐憫我們，幫助我們吧！」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耶穌說：「如果你能？對於相信的人，凡事都有可能！」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孩子的父親立刻高喊：「我信！但我信心不足，求你幫助我！」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耶穌看見人群都跑了過來，就斥責那污鬼：「你這個聾啞鬼，我命令你從他身上出來，不許再進去！」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那鬼大聲喊叫，使孩子劇烈地抽搐了一陣，就出來了。孩子躺在地上一動也不動，很多人都說他死了。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但耶穌拉著他的手扶他起來，他就站了起來。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耶穌進屋後，門徒私下問祂：「我們為什麼趕不走那鬼呢？」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耶穌說：「要趕走這類鬼只有靠禱告。」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他們離開那裡，途經加利利。耶穌不想任何人知道祂的行蹤，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因為祂在教導門徒。祂說：「人子將被交在人手中，被他們殺害，但三天之後，祂必復活。」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門徒卻不明白這句話的意思，又不敢問祂。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他們回到迦百農的住所，耶穌問門徒：「你們一路上爭論些什麼？」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他們都沉默不語，因為剛才他們在爭論誰最偉大。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耶穌坐下，叫十二個門徒過來，對他們說：「誰想為首，就該在眾人中做最小的，作眾人的僕人。」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祂領了一個小孩子來，叫他站在門徒中間，又抱起他，對他們說：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「誰為了我的名接待這樣一個小孩子，就是接待我；誰接待我，就是接待差我來的那位，而非接待我。」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約翰對耶穌說：「老師，我們看見有人奉你的名趕鬼，就阻止他，因為他不是跟從我們的。」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耶穌說：「不要阻止他，因為沒有人奉我的名行過神蹟後，會很快毀謗我。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不反對我們的，就是支持我們的。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我實在告訴你們，有人若因你們屬於基督而給你們一杯水喝，也必得到賞賜。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「不論誰使這樣一個小信徒失足犯罪，他的下場比把大磨石拴在他脖子上扔到海裡還要慘。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43-44</w:t>
      </w:r>
      <w:r>
        <w:rPr>
          <w:lang w:val="zh_TW" w:bidi="zh_TW"/>
        </w:rPr>
        <w:t xml:space="preserve"> 如果你一隻手使你犯罪，就砍掉它！殘廢著進入永生，勝過雙手健全卻落入地獄不滅的火中。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45-46</w:t>
      </w:r>
      <w:r>
        <w:rPr>
          <w:lang w:val="zh_TW" w:bidi="zh_TW"/>
        </w:rPr>
        <w:t xml:space="preserve"> 如果你一隻腳使你犯罪，就砍掉它！瘸著腿進入永生，勝過雙腳健全卻被扔進地獄。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如果你一隻眼睛使你犯罪，就剜掉它！獨眼進上帝的國，勝過雙目健全卻被扔進地獄。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在那裡， 「『蟲不會死， 火不會滅。』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「每個人都要被火煉，像被鹽醃一樣。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鹽本是好的，但如果失去鹹味，怎能使它再鹹呢？你們裡面要有鹽，要彼此和睦。」</w:t>
      </w:r>
    </w:p>
    <w:p>
      <w:pPr>
        <w:pStyle w:val="Heading2"/>
      </w:pPr>
      <w:r>
        <w:rPr>
          <w:lang w:val="zh_TW" w:bidi="zh_TW"/>
        </w:rPr>
        <w:t>馬可福音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耶穌離開那裡，來到猶太地區和約旦河東岸，人群又聚集到祂那裡。耶穌照常教導他們。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一些法利賽人想試探耶穌，就來問祂：「男人可以休妻嗎？」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耶穌反問道：「摩西怎麼吩咐你們的？」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他們說：「摩西准許人寫休書休妻。」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耶穌說：「摩西因為你們心裡剛硬，才給你們寫了這條誡命。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太初創造時，『上帝造了男人和女人。』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『因此，人要離開父母，與妻子結合，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二人成為一體。』這樣，夫妻不再是兩個人，而是一體了。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因此，上帝配合的，人不可分開。」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回到屋裡後，門徒追問耶穌這件事。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耶穌說：「任何人休妻另娶，就是對妻子不忠，是犯通姦罪。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同樣，妻子若離棄丈夫另嫁，也是犯通姦罪。」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有人帶著小孩子來要讓耶穌為他們按手，門徒卻責備他們。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耶穌看見後很生氣，對門徒說：「讓小孩子到我這裡來，不要阻止他們，因為上帝的國屬於這樣的人。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我實在告訴你們，人若不像小孩子一樣接受上帝的國，絕不能進去。」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於是，耶穌抱起小孩子，為他們按手祝福。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耶穌正要上路，有一個人跑來跪在祂跟前，問祂：「良善的老師，我該做什麼才能承受永生？」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耶穌說：「你為什麼稱我是良善的？只有上帝是良善的。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你知道『不可殺人，不可通姦，不可偷盜，不可作偽證，不可欺詐，要孝敬父母』這些誡命。」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那人說：「老師，我從小就遵行這些誡命。」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耶穌望著他，心中愛他，便說：「你還差一件事，就是去變賣你所有的產業，送給窮人，你必有財寶存在天上，然後你還要來跟從我。」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那人聽了，臉色驟變，便沮喪地走了，因為他有許多產業。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耶穌環顧四周，對門徒說：「有錢人進上帝的國真難啊！」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門徒聽了感到驚奇，耶穌便再次對他們說：「孩子們，進上帝的國真難啊！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駱駝穿過針眼比有錢人進上帝的國還容易呢！」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門徒更加驚奇，便議論說：「這樣，誰能得救呢？」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耶穌看著他們說：「對人而言，這不可能，但對上帝而言，凡事都可能。」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彼得說：「你看，我們已經撇下一切來跟從你了。」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耶穌說：「我實在告訴你們，任何人為了我和福音而撇下房屋、弟兄、姊妹、父母、兒女或田地，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今世必在房屋、弟兄、姊妹、父母、兒女或田地方面獲得百倍的回報，來世必得永生。同時他也會受到迫害。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然而，許多為首的將要殿後，殿後的將要為首。」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在前往耶路撒冷的路上，耶穌走在眾人前面，門徒感到驚奇，其他跟隨的人也很害怕。 耶穌又把十二使徒叫到一旁，把自己將要遭遇的事告訴他們，說：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「看啊，我們現在前往耶路撒冷，人子將被交給祭司長和律法教師，他們要判祂死刑，把祂交給外族人。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他們會嘲弄祂，向祂吐唾沫，鞭打祂，殺害祂。但是，三天之後祂必復活！」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西庇太的兩個兒子雅各和約翰上前對耶穌說：「老師，請你答應我們一個要求。」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耶穌問：「什麼要求？」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他們說：「在你的榮耀中，求你讓我們一個坐在你右邊，一個坐在你左邊。」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耶穌說：「你們不知道自己在求什麼。我要喝的那杯，你們能喝嗎？我要受的洗，你們能受嗎？」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他們說：「我們能。」 耶穌說：「我要喝的那杯，你們也要喝；我所受的洗，你們也要受。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不過誰坐在我的左右不是我來定，而是為誰預備的，就讓誰坐。」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其他十個門徒聽見這事，很生雅各和約翰的氣。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於是，耶穌把他們叫來，對他們說：「你們知道，外族人有君王統治他們，有大臣管理他們，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但你們不可這樣。你們中間誰想當首領，誰就要做大家的僕人；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誰想居首位，誰就要做大家的奴僕。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因為就連人子也不是來受人服侍，而是來服侍人，並且犧牲性命，作許多人的贖價。」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耶穌和門徒來到耶利哥。當耶穌和門徒及一大群人出城的時候，有一個瞎眼的人坐在路旁乞討，他的名字叫巴底買，是底買的兒子。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巴底買一聽說是拿撒勒人耶穌，就喊道：「大衛的後裔耶穌啊，可憐我吧！」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許多人都責備他，叫他不要吵，但他卻更加大聲喊道：「大衛的後裔啊，可憐我吧！」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耶穌停下腳步，說：「叫他過來吧。」 他們就對那瞎眼的說：「好了，起來吧，祂叫你呢。」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那人丟下外衣，跳了起來，走到耶穌面前。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耶穌問他：「你要我為你做什麼？」 他說：「老師，我想看見。」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耶穌說：「去吧！你的信心救了你。」他立刻得見光明，在路上跟從了耶穌。</w:t>
      </w:r>
    </w:p>
    <w:p>
      <w:pPr>
        <w:pStyle w:val="Heading2"/>
      </w:pPr>
      <w:r>
        <w:rPr>
          <w:lang w:val="zh_TW" w:bidi="zh_TW"/>
        </w:rPr>
        <w:t>馬可福音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耶穌和門徒將近耶路撒冷，來到橄欖山的伯法其和伯大尼。耶穌派了兩個門徒，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並囑咐說：「你們去前面的村莊，一進村就會看見一頭從來沒有人騎過的驢駒拴在那裡，你們把牠解開牽來。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若有人問你們為什麼這樣做，就說，『主要用牠，很快會把牠送回來。』」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他們就去了，果然看見有一頭驢駒拴在街道旁一戶人家的門外，就解開牠。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旁邊站著的幾個人就問他們：「你們解開驢駒幹什麼？」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門徒依照耶穌的吩咐回答，那些人就讓他們牽走了。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他們把驢駒牽到耶穌那裡，把自己的外衣搭在驢背上，耶穌就騎了上去。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許多人把衣服鋪在路上，還有人將田間的樹枝砍下來鋪在路上。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眾人前呼後擁，高喊道： 「和散那！」 「奉主名來的當受稱頌！」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「那將要來臨的我祖大衛的國度當受稱頌！」 「和散那歸於至高之處的上帝！」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耶穌進了耶路撒冷，來到聖殿，巡視各處。那時天色已晚，耶穌便和十二使徒出城前往伯大尼。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第二天，他們離開伯大尼後，耶穌餓了。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祂遠遠看見一棵長滿葉子的無花果樹，就走過去看能否找到果子。到了樹下，卻什麼也找不到，只有葉子，因為當時不是收無花果的季節。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祂對那棵樹說：「願今後無人再吃你的果子！」祂的門徒都聽見了這句話。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他們來到耶路撒冷後，耶穌進入聖殿，趕走裡面做買賣的人，推翻兌換錢幣之人的桌子和賣鴿子之人的凳子，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不准人抬著貨物穿過聖殿。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祂教導他們說：「聖經上不是記載『我的殿必稱為萬民禱告的殿』嗎？你們竟把它變成了賊窩。」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祭司長和律法教師聽到這番話後，就策劃如何殺害耶穌，只是害怕祂，因為百姓都對祂的教導感到驚奇。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到了傍晚，耶穌和門徒去了城外。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早上，他們經過那棵無花果樹，看見它連根都枯了。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彼得想起昨天發生的事，就對耶穌說：「老師，你看！你咒詛的無花果樹已經枯了。」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耶穌說：「你們要對上帝有信心。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我實在告訴你們，不論何人，只要有信心，毫不疑惑，就是對這座山說，『從這裡挪開，投進大海裡！』也必定為他成就。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所以我告訴你們，你們無論禱告求什麼，只要相信已經得到了，就必得到。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你們站著禱告的時候，若想起有人得罪了你們，就要饒恕他。這樣，你們天上的父也會饒恕你們的過犯。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你們如果不饒恕別人，你們天上的父也不會饒恕你們的過犯。」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他們再次回到耶路撒冷。耶穌在聖殿裡行走的時候，祭司長、律法教師和長老上前質問祂：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「你憑什麼權柄做這些事？誰授權給你了？」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耶穌說：「我要問你們一個問題，你們回答了，我就告訴你們我憑什麼權柄做這些事。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約翰的洗禮是從天上來的，還是從人間來的？請回答我！」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他們彼此議論說：「如果我們說『是從天上來的』，祂一定會問，『那你們為什麼不信他？』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但我們如果說『是從人間來的』，又怕觸怒百姓，因為他們都相信約翰真的是先知。」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於是，他們回答說：「我們不知道。」耶穌說：「我也不告訴你們我憑什麼權柄做這些事。」</w:t>
      </w:r>
    </w:p>
    <w:p>
      <w:pPr>
        <w:pStyle w:val="Heading2"/>
      </w:pPr>
      <w:r>
        <w:rPr>
          <w:lang w:val="zh_TW" w:bidi="zh_TW"/>
        </w:rPr>
        <w:t>馬可福音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耶穌用比喻對他們說：「有人開墾了一個葡萄園，在四周圍上籬笆，又在園中挖了一個榨酒池，建了一座瞭望臺，然後把葡萄園租給佃戶，就出遠門了。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「到了收穫的季節，園主派奴僕去佃戶那裡收取他的那份果實。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佃戶卻抓住奴僕，打了他一頓，使他空手而歸。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「園主又派另一個奴僕去。這一次，佃戶不但把他打得頭破血流，還侮辱他。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園主再派一個奴僕前往，他們卻把他殺掉了。園主後來派去的人不是挨打，就是被殺。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最後只剩下園主的愛子，園主就派他去，以為那些佃戶會尊重他的兒子。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可是佃戶卻彼此商量說，『這是產業繼承人。來吧！我們殺掉他，產業就歸我們了。』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「於是他們抓住他，殺了他，把他扔到葡萄園外。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那麼，園主會怎麼做？他必來殺掉這些佃戶，把葡萄園租給別人。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聖經上說， 「『工匠丟棄的石頭已成了房角石。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這是主的作為， 在我們看來奇妙莫測。』 你們沒有讀過這段經文嗎？」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他們聽出這比喻是針對他們說的，就想逮捕耶穌，但又害怕百姓，只好離開了。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後來，他們派了幾個法利賽人和希律黨人到耶穌那裡，企圖利用祂所說的話設計陷害祂。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他們上前對耶穌說：「老師，我們知道你誠實無偽，不徇情面，因為你不以貌取人，而是按真理傳上帝的道。那麼，向凱撒納稅對不對呢？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我們該不該納呢？」耶穌看破他們的陰謀，就說：「你們為什麼試探我呢？拿一個銀幣來給我看。」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他們就拿來一個銀幣，耶穌問他們：「上面刻的是誰的像和名號？」 他們說：「凱撒的。」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耶穌說：「屬於凱撒的東西應該給凱撒，屬於上帝的東西應該給上帝。」 他們聽了這話，都很驚奇。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撒都該人向來不相信有復活的事，他們來問耶穌：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「老師，摩西為我們寫下律例，如果一個人死了，留下妻子，又沒有兒女，他的兄弟就當娶嫂嫂，替哥哥傳宗接代。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有弟兄七人，老大結了婚，沒有孩子就死了。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二弟把大嫂娶過來，也沒有生孩子就死了，三弟也是一樣，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七個人都沒有留下孩子。最後，那女人也死了。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那麼，到復活的時候，她將是誰的妻子呢？因為七個人都娶過她。」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耶穌說：「你們弄錯了，因為你們不明白聖經，也不知道上帝的能力。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死人復活之後，不娶也不嫁，就像天上的天使一樣。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關於死人復活的事，你們沒有讀過摩西書有關火中荊棘的記載嗎？上帝對摩西說，『我是亞伯拉罕的上帝，以撒的上帝，雅各的上帝。』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上帝不是死人的上帝，而是活人的上帝。你們大錯了！」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有一位律法教師聽到他們的辯論，覺得耶穌的回答很精彩，就走過去問道：「誡命中哪一條最重要呢？」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耶穌回答道：「最重要的誡命是，『聽啊，以色列！主——我們的上帝是獨一的主。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你要全心、全情、全意、全力愛主你的上帝』；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其次就是『要愛鄰如己』。再也沒有任何誡命比這兩條更重要了。」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那位律法教師說：「老師，你說的對，上帝只有一位，除祂以外，別無他神。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我們要全心、全意、全力愛祂，又要愛鄰如己。這比一切燔祭等祭物都好。」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耶穌見他答得很有智慧，就告訴他：「你離上帝的國不遠了。」此後，再沒人敢用問題刁難耶穌。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耶穌在聖殿裡教導的時候，問道：「律法教師怎麼說基督是大衛的後裔呢？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大衛自己曾經受聖靈的感動，說， 「『主對我主說， 你坐在我的右邊， 等我把你的仇敵放在你腳下。』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既然大衛自己稱基督為主，基督又怎麼會是大衛的後裔呢？」百姓聽得津津有味。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耶穌又教導他們，說：「你們要提防律法教師，他們愛穿著長袍招搖過市，喜歡人們在大街上問候他們，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又喜歡會堂裡的上座和宴席中的首位。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他們侵吞寡婦的家產，還假意做冗長的禱告。這種人必受到更嚴厲的懲罰。」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耶穌在聖殿的奉獻箱對面坐下，看眾人怎樣奉獻。很多財主奉獻了大量的錢。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後來一個窮寡婦來了，投進了相當於一文錢的兩個小銅錢。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耶穌叫門徒來，說：「我實在告訴你們，這位窮寡婦比其他人奉獻的都多，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因為他們不過奉獻了自己富餘的，但這窮寡婦奉獻了她賴以為生的一切。」</w:t>
      </w:r>
    </w:p>
    <w:p>
      <w:pPr>
        <w:pStyle w:val="Heading2"/>
      </w:pPr>
      <w:r>
        <w:rPr>
          <w:lang w:val="zh_TW" w:bidi="zh_TW"/>
        </w:rPr>
        <w:t>馬可福音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耶穌走出聖殿的時候，有一個門徒對祂說：「老師，你看！這是多麼大的石頭，多麼宏偉的建築啊！」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耶穌說：「你看見這些宏偉的建築了嗎？將來要被完全拆毀，找不到兩塊疊在一起的石頭。」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耶穌面向聖殿坐在橄欖山上，彼得、雅各、約翰和安得烈私下來問祂：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「請告訴我們，這些事什麼時候會發生？有什麼預兆？」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耶穌回答說：「你們要小心，免得被人迷惑。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將來會有許多人冒我的名來，說，『我是基督』，欺騙許多人。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「你們聽見戰爭爆發、戰訊頻傳時，不要驚慌，因為這些事必然發生，只是末日還沒有到。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「民族將攻打民族，國家將攻打國家，各處將有地震和饑荒。這些只是災難的開始。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「你們要小心謹慎，因為你們將被送上法庭，並在會堂裡被鞭打，又將為了我的緣故在官長和君王面前作見證。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不過，福音一定要先傳遍天下。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當你們被拘捕，押去受審時，不要先擔心該說什麼話，到時候賜給你們什麼話，你們就說什麼話，因為那時候說話的不是你們自己，而是聖靈。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「那時，人將把自己的弟兄置於死地，父親將把兒子置於死地，兒女將反叛父母，置他們於死地。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你們將因我的名而被眾人憎恨，但堅忍到底的必定得救。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「當你們看見『那帶來毀滅的可憎者』站在不當站的地方時（讀者須會意），猶太地區的人要逃到山上去；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在屋頂上的人不要下來，不要進屋拿東西；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在田間的人不要回家取外衣。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那時，孕婦和哺育嬰兒的母親們可就遭殃了！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你們要祈求上帝使這些事不要在冬天發生，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因為那是上帝創造天地以來空前絕後的大災難。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如果主不縮短災期，恐怕沒有人能活命，但為了祂的選民，祂已經縮短災期。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那時，如果有人對你們說，『看啊，基督在這裡！』或說，『基督在那裡！』你們不要相信。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因為假基督和假先知將出現，行各種神蹟奇事，如果可能，甚至要迷惑上帝的選民。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你們要小心，我已經把一切預先告訴你們了。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「大災難過後， 『太陽昏暗， 月亮無光，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星宿隕落， 天體震動。』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那時，世人必看到人子駕著雲、帶著極大的能力和榮耀降臨。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祂必差遣天使從四面八方、天涯海角招聚祂揀選的人。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「你們可以從無花果樹學個道理。當無花果樹發芽長葉的時候，你們就知道夏天快來了。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同樣，當你們看見這些事情發生時，就知道人子快來了，就在門口。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我實在告訴你們，這個世代還沒有過去，這一切都要發生。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天地都要消逝，但我的話永不消逝。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「但沒有人知道那日子和時辰何時來到，連天上的天使也不知道，人子也不知道，只有天父知道。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你們要小心，保持警醒，因為你們不知道那日子何時來到。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「這就好像一個人在出遠門之前，把家中的事交給僕人，讓他們各做各的工作，又吩咐守門的人要警醒。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所以你們要警醒，因為你們不知道家主什麼時候回來，可能是黃昏，可能是夜半，也可能是黎明或早上。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別讓他突然回來時看到你們在睡覺。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我勸你們，也勸所有的人，要警醒！」</w:t>
      </w:r>
    </w:p>
    <w:p>
      <w:pPr>
        <w:pStyle w:val="Heading2"/>
      </w:pPr>
      <w:r>
        <w:rPr>
          <w:lang w:val="zh_TW" w:bidi="zh_TW"/>
        </w:rPr>
        <w:t>馬可福音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再過兩天就是逾越節和除酵節，祭司長和律法教師正找機會暗中拘捕、殺害耶穌。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他們說：「我們不能在節日期間下手，以免在百姓中引起騷亂。」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耶穌在伯大尼患過痲瘋病的西門家裡吃飯的時候，有個女人帶了一瓶極貴重的純哪噠香膏進來，把玉瓶打破，將香膏倒在耶穌頭上。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有些人生氣地彼此議論說：「何必這樣浪費香膏？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這瓶香膏能賣三百多個銀幣來賙濟窮人。」他們就責備那女人。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耶穌說：「隨她吧！何必為難她呢？她在我身上做的是一件美事。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因為你們身邊總會有窮人，你們隨時都可以幫助他們，可是你們身邊不會總有我。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她做了自己能做的。她是為我的安葬做準備，提前用香膏抹了我的身體。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我實在告訴你們，無論福音傳到世界哪個角落，人們都會傳揚這女人的事蹟，記念她。」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十二使徒中的加略人猶大去見祭司長，要把耶穌出賣給他們。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他們聽了喜出望外，答應給他酬金。於是猶大伺機出賣耶穌。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除酵節的第一天，就是宰殺逾越節羔羊的那天，門徒問耶穌：「你想讓我們去哪裡為你預備逾越節吃的晚餐呢？」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耶穌就派了兩個門徒，並囑咐他們：「你們進城會看到一個人帶著一瓶水迎面而來，你們就跟著他。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他進哪一家，你們就對哪一家的主人說，『老師問：祂的客房在哪裡？祂要和門徒在裡面吃逾越節的晚餐。』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主人會帶你們看樓上一間佈置整齊的大房間，你們就在那裡為我們預備吧。」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兩個門徒出去，進了城，所遇見的果然和耶穌所說的一樣。他們就預備了逾越節的晚餐。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傍晚，耶穌和十二使徒來了。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用餐的時候，耶穌說：「我實在告訴你們，你們中間有一個人要出賣我，他正和我同桌吃飯。」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他們感到憂傷，一個一個地問耶穌：「不是我吧？」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耶穌說：「是你們十二個人中的一個，他現在正和我一起在碗裡蘸餅吃。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人子要離世了，正如聖經對祂的記載，但那出賣人子的人有禍了，他還不如不生在這世上！」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他們吃的時候，耶穌拿起餅來，祝謝後，掰開分給門徒，說：「拿去吃吧！這是我的身體。」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接著祂又拿起杯來，祝謝後，遞給他們，他們都喝了。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耶穌說：「這是我為萬人所流的立約之血。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我實在告訴你們，從今天起，一直到我在上帝的國喝新酒的那天之前，我不會再喝這葡萄酒。」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他們唱完聖詩，就出門去了橄欖山。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耶穌對他們說：「你們都要背棄我，因為聖經上說， 「『我要擊打牧人， 羊群將四散。』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但我復活後，要先你們一步去加利利。」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彼得說：「即使所有人都背棄你，我也決不會背棄你！」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耶穌說：「我實在告訴你，就在今天晚上雞叫兩次以前，你會三次不認我。」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彼得鄭重地說：「就算我必須跟你一起死，我也不會不認你。」其他門徒也都這樣說。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他們到了客西馬尼，耶穌對門徒說：「你們坐在這裡，我要去禱告。」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於是耶穌帶著彼得、雅各和約翰一起去。祂極其憂傷和難過，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說：「我心裡非常憂傷，幾乎要死，你們留在這裡警醒。」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耶穌往前走了不遠，俯伏在地禱告：如果可以的話，不要讓那時刻臨到祂。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祂說：「阿爸，父啊，你無所不能，求你撤去此杯。然而，願你的旨意成就，而非我的意願。」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祂回來，見他們都睡著了，就對彼得說：「西門，你在睡覺嗎？你不能警醒半個時辰嗎？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你們要警醒禱告，免得陷入誘惑。你們的心靈雖然願意，肉體卻很軟弱。」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耶穌又去禱告，所祈求的跟上次一樣。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祂回來時見他們又睡著了，因為他們睏得眼皮發沉，也不知道對祂說什麼。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祂第三次禱告回來後，對他們說：「你們還在睡覺休息嗎？夠了，時候到了，看啊，人子要被交在罪人手中了。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起來，我們走吧。看啊，出賣我的人已經來了！」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耶穌還在說話的時候，十二使徒中的猶大來了，同來的還有祭司長、律法教師和長老派來的一群拿著刀棍的人。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出賣耶穌的猶大預先和他們定了暗號，說：「我親吻誰，誰就是耶穌，你們把祂抓起來，小心押走。」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猶大隨即走到耶穌跟前說：「老師」，然後親吻耶穌。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他們就下手捉拿耶穌。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站在旁邊的一個門徒拔出刀朝大祭司的奴僕砍去，削掉了他一隻耳朵。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耶穌問那群人：「你們像對付強盜一樣拿著刀棍來抓我嗎？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我在聖殿裡教導人時，天天和你們在一起，你們沒有來抓我。你們現在這樣做是要應驗聖經的話。」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那時，所有門徒都丟下祂逃走了。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只有一個身上披著一塊麻布的青年跟著耶穌。他們上去捉他，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他丟了那塊麻布，赤身逃走了。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他們把耶穌押到大祭司那裡，眾祭司長、長老和律法教師都來了。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那時彼得遠遠地跟著耶穌，一直進到大祭司的院子裡，與衛兵們坐在一起烤火。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祭司長和全公會的人正在尋找證據控告耶穌，要定祂死罪，只是找不到。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不少人作偽證控告祂，他們的證詞卻不一致。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後來，有幾個人站起來作偽證說：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「我們聽見祂說，『我要拆毀這座人手建造的殿，三天內不靠人力另造一座。』」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即使這樣，他們的證詞也不一致。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這時，大祭司在眾人面前站起來質問耶穌：「你不回答嗎？這些人作證控告你的是什麼呢？」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耶穌還是沉默不語，什麼也不答。大祭司又問祂：「你是那當受稱頌者的兒子基督嗎？」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耶穌說：「我是！將來你們要看見人子坐在大能者的右邊，駕著天上的雲降臨。」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大祭司便撕裂衣服，說：「我們還需要什麼證人呢？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你們聽見祂說褻瀆的話了，你們看怎麼辦？」他們都判祂死罪。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有幾個人向祂吐唾沫，蒙上祂的眼睛，揮拳打祂，嘲笑祂說：「你說預言吧！」衛兵押祂下去時，也打祂。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那時，彼得仍在院子裡，大祭司的一個婢女走過來，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見彼得在烤火，打量了他一番，說：「你也跟拿撒勒人耶穌是一夥的。」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「我不知道也不明白你在說什麼！」彼得一邊否認，一邊躲到外院去。那時，雞叫了。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一會兒，那婢女又看見彼得，就對旁邊的人說：「這個人跟他們是一夥的！」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彼得又加以否認。 再過了一會兒，旁觀的人也對彼得說：「你肯定跟他們是一夥的，因為你也是加利利人！」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彼得又賭咒又發誓，說：「我根本不認識你們說的這個人。」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就在這時候，雞又叫了。彼得想起耶穌曾對他說：「在雞叫兩次以前，你會三次不認我」，忍不住痛哭起來。</w:t>
      </w:r>
    </w:p>
    <w:p>
      <w:pPr>
        <w:pStyle w:val="Heading2"/>
      </w:pPr>
      <w:r>
        <w:rPr>
          <w:lang w:val="zh_TW" w:bidi="zh_TW"/>
        </w:rPr>
        <w:t>馬可福音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清早，祭司長、長老、律法教師和全公會的人商定後，便把耶穌綁起來押送到彼拉多那裡。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彼拉多問耶穌：「你是猶太人的王嗎？」 耶穌回答說：「如你所言。」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祭司長控告耶穌許多罪。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彼拉多又問道：「你看，他們控告你這麼多，你都不回答嗎？」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耶穌仍舊一言不發，彼拉多感到驚奇。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每逢逾越節，彼拉多都會照慣例按民眾的要求釋放一個囚犯。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那時，有一個囚犯名叫巴拉巴，與其他作亂時殺過人的囚犯關在一起。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百姓聚來，要求彼拉多照慣例釋放一個囚犯。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彼拉多問：「你們要我為你們釋放猶太人的王嗎？」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因為他知道祭司長把耶穌押來是出於嫉妒。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但祭司長卻煽動百姓，叫他們要求彼拉多釋放巴拉巴。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彼拉多又問他們：「那麼，這位你們稱為猶太人之王的，我如何處置呢？」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他們高喊：「把祂釘在十字架上！」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彼拉多問：「為什麼？祂犯了什麼罪？」 他們卻更大聲地喊：「把祂釘在十字架上！」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為了取悅眾人，彼拉多釋放了巴拉巴，下令將耶穌鞭打後交出去釘十字架。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於是，士兵把耶穌押進總督府的院子，集合了全營的士兵。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他們給祂穿上紫袍，用荊棘編成冠冕戴在祂頭上，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向祂行禮，並高呼：「猶太人的王萬歲！」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他們用葦稈打祂的頭，向祂吐唾沫，跪拜祂。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戲弄完了，就脫去祂的紫袍，給祂穿上原來的衣服，押祂出去釘十字架。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亞歷山大和魯孚的父親古利奈人西門從鄉下來，途經那地方，衛兵就強迫他背耶穌的十字架。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他們把耶穌帶到各各他——意思是「髑髏地」，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拿沒藥調和的酒給祂喝，但祂不肯喝。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他們把耶穌釘在十字架上，還抽籤分祂的衣服。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他們釘祂十字架的時間是在上午九點鐘。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祂的罪狀牌上寫著「猶太人的王」。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他們還把兩個強盜釘在十字架上，一個在祂右邊，一個在祂左邊，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這應驗了聖經的話：「祂被列在罪犯中。」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過路的人都嘲笑祂，搖著頭說：「哈，你這要把聖殿拆毀又在三天內重建的人啊，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救救你自己，從十字架上下來吧！」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祭司長和律法教師也同樣嘲諷祂，彼此議論說：「祂救了別人，卻救不了自己！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以色列的王基督，現在從十字架上下來吧！讓我們看看，我們就信了！」與祂同釘十字架的強盜也嘲笑祂。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正午時分，黑暗籠罩著整個大地，一直到下午三點。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大約下午三點，耶穌大聲呼喊：「以羅伊，以羅伊，拉馬撒巴各大尼？」意思是：「我的上帝，我的上帝，你為什麼離棄我？」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有些站在旁邊的人聽見了，就說：「聽，祂在呼叫以利亞。」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有人跑去把一塊海綿蘸滿酸酒，綁在葦稈上送給祂喝，說：「等著吧，我們看看以利亞會不會救祂下來。」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耶穌大叫一聲，就斷了氣。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聖殿的幔子從上到下裂成兩半。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站在對面的百夫長看見耶穌喊叫斷氣的情形，便說：「這人真是上帝的兒子！」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有些婦女在遠處觀看，其中有抹大拉的瑪麗亞、小雅各和約西的母親瑪麗亞並撒羅米。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耶穌在加利利時，她們就跟隨祂、服侍祂了。此外還有好些跟著祂上耶路撒冷的婦女。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那天是猶太人的預備日，也就是安息日的前一天。傍晚，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亞利馬太人約瑟鼓起勇氣去見彼拉多，要求領取耶穌的遺體。他是一位德高望重的公會議員，一直在等候上帝的國。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彼拉多聽見耶穌已經死了，十分驚訝，便把百夫長召來問個明白，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得知耶穌確實已死，便將耶穌的遺體交給約瑟。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約瑟把耶穌的遺體取下來，用買來的細麻布裹好，安放在一個在巖壁上鑿出的墓穴裡，又滾來一塊大石頭堵住墓口。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抹大拉的瑪麗亞和約西的母親瑪麗亞都看到了安葬耶穌的地方。</w:t>
      </w:r>
    </w:p>
    <w:p>
      <w:pPr>
        <w:pStyle w:val="Heading2"/>
      </w:pPr>
      <w:r>
        <w:rPr>
          <w:lang w:val="zh_TW" w:bidi="zh_TW"/>
        </w:rPr>
        <w:t>馬可福音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過了安息日，抹大拉的瑪麗亞、雅各的母親瑪麗亞和撒羅米買了香料，要去抹耶穌的遺體。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週日清早，太陽剛剛升起，她們就去墳墓那裡。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她們彼此議論說：「誰能替我們滾開墓口那塊大石頭呢？」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她們抬頭一看，見那塊大石頭已經滾到一旁。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她們進了墳墓，看見一位身穿潔白長袍的青年坐在右邊，嚇了一跳。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那青年對她們說：「不要害怕，你們要找那位被釘十字架的拿撒勒人耶穌嗎？祂已經復活了，不在這裡。你們看！這是安放祂的地方。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你們回去，告訴祂的門徒，特別是彼得，『祂要先你們一步去加利利，你們將在那裡見到祂，正如祂以前所說的一樣。』」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她們從墳墓出來，跑走了，戰戰兢兢，不知所措，什麼也沒有對別人說，因為她們很害怕。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耶穌在週日清晨復活後，首先向抹大拉的瑪麗亞顯現，耶穌曾在她身上趕出七個鬼。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瑪麗亞去告訴那些向來跟耶穌在一起的人，看見他們仍然在哭泣哀悼，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就告訴他們耶穌已經復活了，她還看見了耶穌，但他們不相信。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此後，有兩個門徒在去鄉下的路上，看到耶穌變了形像向他們顯現。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他們回去告訴其他門徒，但門徒還是不相信。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後來，當十一位使徒在一起吃飯的時候，耶穌向他們顯現，責備他們硬著心不信，因為他們不肯相信那些人在祂復活後見過祂。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耶穌又對他們說：「你們要到世界各地去，向天下人傳揚福音。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相信並接受洗禮的人必定得救，不信的人必被定罪。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必有神蹟隨著信我的人，他們能奉我的名趕鬼，說新的方言，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又能用手拿蛇，萬一喝了什麼毒物，也不會受害。他們把手按在病人身上，病人就能痊癒。」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主耶穌說完這些話，就被接到天上，坐在上帝的右邊。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門徒出去到處傳揚福音，主和他們一同做工，以神蹟相伴來證實他們所傳的道。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