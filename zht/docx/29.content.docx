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約珥書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以下是耶和華對毗土珥的兒子約珥所說的話。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長老們啊，要聽此言！ 此地所有的居民啊，要留心聽！ 在你們或你們祖先的時代可曾發生過這樣的事？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要把這事告訴你們的子子孫孫， 傳到世世代代！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蝗蟲吃剩的，蝻子來吃； 蝻子吃剩的，蚱蜢來吃； 蚱蜢吃剩的，螞蚱來吃。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醉酒之徒啊，醒過來哭泣吧！ 貪杯的人啊，哀號吧！ 你們再無美酒可飲了。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有一群強大的隊伍侵犯我的國土， 牠們不計其數， 有雄獅的獠牙和母獅的利齒。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牠們毀壞我的葡萄樹和無花果樹， 剝光樹皮，然後丟棄， 只留下光禿的樹枝。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我的子民啊，你們要哀哭， 像身披麻衣的少女哭她的未婚夫。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耶和華殿中的素祭和奠祭都停止了， 事奉耶和華的祭司都哀傷。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田園荒廢，遍地淒涼， 五穀盡毀， 再也沒有新酒和油了。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農夫啊，你們要憂傷！ 照料葡萄園的人啊， 你們要哀號！ 因為田間的大麥和小麥全毀了。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葡萄樹枯死， 無花果樹凋殘， 石榴樹、棕樹、蘋果樹等田野的一切樹木枯乾。 人間的歡樂消逝了。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祭司啊，披上麻衣痛哭吧； 在祭壇前事奉的人啊，要哀號； 我上帝的僕人啊，要披上麻衣過夜； 因為再無素祭和奠祭獻到你們上帝的殿中了。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你們要宣佈禁食的聖日， 舉行莊嚴的聚會， 召集長老和當地所有居民， 到你們的上帝耶和華的殿中， 向耶和華呼求。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那日可怕呀！耶和華的日子近了， 那是全能者施行毀滅的日子。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我們親眼看著糧食斷絕， 我們上帝殿中的歡樂消失。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種子在土裡腐爛， 五穀枯死，倉庫荒廢， 穀倉被拆毀。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牲畜哀鳴， 牛群因無草場而彷徨， 羊群也受苦。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耶和華啊，我向你呼求， 因為火焰吞滅了曠野的草場， 烈火燒光了田野的樹木。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田野的走獸向你呼求， 因為溪水已經枯乾， 火也燒盡了曠野的草場。</w:t>
      </w:r>
    </w:p>
    <w:p>
      <w:pPr>
        <w:pStyle w:val="Heading2"/>
      </w:pPr>
      <w:r>
        <w:rPr>
          <w:lang w:val="zh_TW" w:bidi="zh_TW"/>
        </w:rPr>
        <w:t>約珥書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你們要在錫安吹響號角， 在我的聖山上發出警訊， 此地的居民都要顫抖， 因為耶和華的日子將要來臨， 已經近了。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那是昏暗陰沉的日子， 是烏雲密佈的日子。 來了一支空前絕後、強盛無比的大軍， 牠們像曙光一樣佈滿山嶺。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牠們前面有燎原之火， 後面有熊熊烈焰。 牠們到來之前， 大地就像伊甸園； 牠們過去之後， 大地變成荒涼的曠野。 地上的一切都逃不過這一場浩劫。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牠們的形狀像馬， 疾馳如戰馬，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在山嶺上跳躍奔騰， 如隆隆戰車， 好像烈火吞噬乾草的聲音， 又如大軍列陣備戰。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百姓一看到牠們，就驚慌失措， 面如死灰。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牠們快速奔跑像勇士， 攀登城牆如戰士， 有條不紊地前進。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隊伍整齊，各行其道， 長驅直入，勢不可擋。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牠們衝向城邑，躥上城牆， 爬進房屋， 如盜賊般破窗而入。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所到之處， 天搖地動， 日月昏暗， 星辰無光。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耶和華向祂的軍隊發號施令， 祂的隊伍不計其數， 執行祂命令的是勁旅。 耶和華的日子偉大而可畏， 誰能承受得住呢？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耶和華說： 「現在你們要禁食、哭泣、哀號， 全心回轉歸向我。」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你們要撕心般地痛悔， 而不是撕裂衣服。 歸向你們的上帝耶和華吧， 因為祂有恩典、好憐憫， 不輕易發怒， 充滿慈愛， 不忍心降災禍。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或許祂轉念心生憐憫， 給你們留下祝福， 使你們可以再次向你們的上帝耶和華獻上素祭和奠祭。 有誰知道呢？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要在錫安山吹響號角， 宣佈禁食的聖日， 舉行莊嚴的聚會。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要招聚老人， 聚集孩童和吃奶的嬰兒； 要吩咐新郎出洞房、 新娘出內室； 要召集全體人民， 讓會眾潔淨自己。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讓事奉耶和華的祭司站在聖殿門廊和祭壇中間， 哭泣懇求說： 「耶和華啊， 求你顧惜你的子民， 不要讓外族人侮辱、 譏笑你的產業說， 『他們的上帝在哪裡呢？』」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耶和華篤愛祂的土地， 祂憐憫自己的子民。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祂回應他們說： 「我必賜五穀、新酒和橄欖油給你們， 使你們飽足， 不再讓你們受列國的羞辱。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我要使北方的軍隊遠離你們， 把他們驅逐到一個乾旱荒蕪的地方， 把他們的領頭部隊趕進死海， 再把他們的殿後部隊趕進地中海， 那時他們必臭氣沖天、 惡味上騰， 因為耶和華為你們行了大事。」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土地啊，不要害怕， 倒要歡喜快樂； 因為耶和華行了大事。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田野的走獸啊，不要害怕， 因為青草鋪遍了曠野， 樹木也結滿了果子， 無花果樹和葡萄樹都結實纍纍。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錫安的人民啊， 你們要快樂， 因你們的上帝耶和華而喜樂。 因為祂按時降下甘霖， 像從前一樣賜給你們秋雨和 春雨。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麥場必堆滿五穀， 酒槽裡的酒和油槽裡的油必滿溢。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「我派蝻蟲、蚱蜢、螞蚱 和蝗蟲大軍在那些年所吃掉的， 我要補償你們。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你們必吃得飽足， 並讚美你們的上帝耶和華的名， 因祂為你們行了奇事。 我的子民永遠不會再蒙羞。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這樣，你們就知道我在以色列， 知道我是你們的上帝耶和華， 除我以外別無他神。 我的子民永遠不會再蒙羞。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「以後，我要將我的靈澆灌所有的人。 你們的兒女要說預言， 老人要做異夢， 青年要見異象。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在那些日子， 我要將我的靈澆灌我的奴僕和婢女。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「我要在天上地下行奇事，你們將看見血、火和煙柱。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太陽要變得昏暗，月亮要變得血紅。在耶和華偉大而可畏的日子來臨以前，這些事都會發生。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那時候，凡求告耶和華之名的人都必得救，因為在錫安山，在耶路撒冷城，必有逃脫災難的人，耶和華所呼召的人必倖存下來，正如耶和華所言。」</w:t>
      </w:r>
    </w:p>
    <w:p>
      <w:pPr>
        <w:pStyle w:val="Heading2"/>
      </w:pPr>
      <w:r>
        <w:rPr>
          <w:lang w:val="zh_TW" w:bidi="zh_TW"/>
        </w:rPr>
        <w:t>約珥書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「到那日，我要使猶大和耶路撒冷被擄的人返鄉。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那時，我要聚集萬國，帶他們下到約沙法谷，在那裡審判他們，因為他們把我的子民，就是我的產業以色列，分散到各國，並瓜分我的土地。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他們抽籤分了我的子民，將男童換妓女，賣女童買酒喝。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「泰爾、西頓和非利士境內所有的人啊，你們為什麼這樣對我？你們要報復我嗎？如果你們是報復我，我必速速使你們遭報應。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你們奪去我的金銀，搶走我的珍寶，拿去放在你們的廟中，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並把猶大和耶路撒冷的居民賣給希臘人，使他們遠離家鄉。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然而，他們被賣到哪裡，我要促使他們從哪裡離開，並要使你們得到報應，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我必把你們的兒女賣給猶大人，猶大人必把他們賣給遠方的示巴人。這是耶和華說的。」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你們去向列國宣告： 「要召集勇士，徵調軍隊， 前去打仗！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要將犁頭打成刀劍， 把鐮刀鑄成矛頭， 弱者要說自己是勇士！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四圍的列國啊， 你們快快聚集到那裡吧！」 耶和華啊， 求你差遣大能的勇士降臨。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「列國都要起來， 上到約沙法谷， 因為我要坐在那裡審判周邊列國。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開鐮吧，因為莊稼熟了； 踩踏吧，因為榨酒池的葡萄滿了。 酒池滿溢，因為他們惡貫滿盈。」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千千萬萬的人聚集在審判谷， 因為耶和華的日子要臨到那裡。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日月昏暗， 星辰無光。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耶和華從錫安發出怒吼， 從耶路撒冷發出雷聲， 天地為之震動。 但耶和華卻是祂子民的避難所， 是以色列人的堡壘。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「這樣，你們就知道我是你們的上帝耶和華， 我住在我的聖山錫安。 耶路撒冷必為聖城， 外族人必不再侵犯它。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「到那日，群山要滴下甜酒， 丘陵要流出乳汁。 猶大的溪澗碧水常流， 必有清泉從耶和華的殿中流出， 澆灌什亭谷。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埃及必一片荒涼， 以東必成為荒涼的曠野， 因為他們曾殘暴地對待猶大人， 在猶大濫殺無辜。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但猶大必常有人住， 耶路撒冷必存到萬代。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我必追討尚未追討的血債， 因為耶和華住在錫安。」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