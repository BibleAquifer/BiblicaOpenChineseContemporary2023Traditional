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提多書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我保羅作上帝的奴僕和耶穌基督的使徒，是為了使上帝揀選的人有信心並明白真理，從而過敬虔的生活，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有永生的盼望。這永生是從不說謊的上帝在亙古以前應許的。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祂在所定的時候，藉著人的傳揚將自己的道顯明出來。我奉我們救主上帝的命令傳揚這道。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提多啊，我寫信給你，就我們共同的信仰來說，你是我真正的兒子。 願父上帝和我們的救主基督耶穌賜給你恩典和平安！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當初，我把你留在克里特島，是要你完成未辦完的事工，並照我的指示在各城選立長老。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作長老的必須無可指責，只有一位妻子，兒女都信主、沒有放蕩不羈的行為。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身為上帝的管家，作監督的必須無可指責，不傲慢，不暴躁，不酗酒，不好鬥，不貪財。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他必須好客、樂善、自制、正直、聖潔、自律，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持守所領受的真道，以便能夠以純正的教導勸勉人，駁倒那些反對的人。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因為有許多悖逆之人喜歡空談，善於欺騙，尤其是那些奉行割禮的人。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你一定要堵住他們的口，因為他們為了不義之財教不該教的，毀壞別人全家。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克里特人自己的一位先知說：「克里特人說謊成性，邪惡如獸，好吃懶做。」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這話是真的。因此你要嚴正地斥責他們，使他們有純正的信仰，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不理會猶太人的無稽之談和那些違背真理之人的誡律。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對潔淨的人而言，一切都是潔淨的；對污穢不信的人而言，什麼都不潔淨，連他們的思想和良心都是污穢的。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他們自稱認識上帝，在行為上卻否認祂。他們令人可憎，悖逆成性，一無是處。</w:t>
      </w:r>
    </w:p>
    <w:p>
      <w:pPr>
        <w:pStyle w:val="Heading2"/>
      </w:pPr>
      <w:r>
        <w:rPr>
          <w:lang w:val="zh_TW" w:bidi="zh_TW"/>
        </w:rPr>
        <w:t>提多書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你的教導要符合純正的教義。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勸年長的男子要節制、莊重、自律，有全備的信心、愛心和耐心。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勸年長的婦女要過敬虔的生活，不說長道短，不做酒的奴隸，要以身作則。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這樣，她們就能教導年輕的婦女愛丈夫、愛兒女、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自制、貞潔、持家、和善、順服丈夫，免得上帝的道被人毀謗。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勸勉年輕的男子要自制。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你自己要在各樣善行上作眾人的榜樣，在教導上要誠懇、認真、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言語純全、無可指責，讓那些反對的人無話可說、自覺羞愧。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勸勉作奴僕的要凡事順服主人，讓主人滿意，不頂撞主人，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不偷拿主人的東西，為人要忠信可靠，好凡事尊崇我們救主上帝的教導。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因為上帝拯救世人的恩典已經顯明了，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這恩典教導我們除掉不敬虔的心和世俗的私慾，在今世過自律、公義、敬畏上帝的生活，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懷著美好的盼望等候我們偉大的上帝和救主耶穌基督的榮耀顯現。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主耶穌為我們犧牲自己，要救贖我們脫離一切罪惡，並潔淨我們，使我們作祂熱心行善的子民。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你要講明這些事，充分運用權柄來勸勉人、責備人，別讓人輕看你。</w:t>
      </w:r>
    </w:p>
    <w:p>
      <w:pPr>
        <w:pStyle w:val="Heading2"/>
      </w:pPr>
      <w:r>
        <w:rPr>
          <w:lang w:val="zh_TW" w:bidi="zh_TW"/>
        </w:rPr>
        <w:t>提多書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你要提醒眾人順服執政掌權者，要服從，隨時準備做各種善事。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不要毀謗，不要爭吵，要謙和、恭敬地對待每一個人。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從前我們也愚蠢、悖逆、易受迷惑，受各種私慾和享樂驅使，心裡充滿惡念和嫉妒，令人憎惡，也彼此憎恨。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但我們的救主上帝向人彰顯了祂的恩慈和仁愛，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藉著重生之洗和聖靈的更新拯救了我們，這並非因為我們有義行，而是因為祂的憐憫。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上帝藉著我們的救主耶穌基督把聖靈豐豐富富地澆灌在我們身上。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這樣，我們既然靠著祂的恩典被稱為義人，就可以成為後嗣，有永生的盼望。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以上這些話是可信的，希望你認真強調，使信上帝的人專心行善。這都是造福眾人的美事。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要避免愚昧的爭論、有關家譜的辯駁和律法上的爭執，因為這些毫無益處。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對於製造分裂的人，警告過一兩次後，要和他斷絕來往。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因為你知道這種人已經背道犯罪，自定己罪。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我會派亞提馬或者推基古去見你。到時候，你要盡快到尼哥波立來見我，因為我決定在那裡過冬。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你要為西納律師和亞波羅送行，盡力幫助他們，讓他們路上一無所缺。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我們的弟兄姊妹也要學習行善，供應有急需的人，免得毫無建樹。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這裡的弟兄姊妹都問候你，也請你問候那些因信仰而愛我們的人。 願恩典常與你們眾人同在！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