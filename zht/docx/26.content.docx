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以西結書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第三十年四月五日，我正在迦巴魯河畔被擄的人當中，那時天開了，我看見了上帝的異象。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那是約雅斤王被擄第五年的四月五日，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就在迦勒底人境內的迦巴魯河畔，耶和華的話傳給了布西的兒子以西結祭司，耶和華的手按在他身上。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在異象中，我看見一陣狂風從北方颳來，有一大朵雲閃耀著火光，四周環繞著燦爛的光芒，火的中心像發光的金屬。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火中有四個像人形的活物，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每個活物有四張臉和四個翅膀。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他們的腿是直的，腳如同牛犢的蹄，都亮如磨光的銅。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四面的翅膀下都有人的手，四個活物都有臉和翅膀，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翅膀彼此相連。他們移動時不必轉身，各朝前面移動。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四個活物的臉是這樣的：正面是人的臉，右面是獅子的臉，左面是牛的臉，後面是鷹的臉。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他們的翅膀向上展開，每個活物的一對翅膀與兩側活物的翅膀相連，另外一對翅膀遮蔽身體。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每個活物都往前直行，耶和華的靈往哪裡去，他們也往哪裡去，移動時不用轉身。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四個活物的形像如燃燒的火炭，又像火把。活物之間有火上下移動，非常明亮，從火中發出閃電。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這些活物像閃電一樣往來飛馳。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當我觀看這些活物的時候，發現每個活物旁邊的地上都有一個輪子。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四個輪子的形狀和結構都一樣，好像輪套輪，如同閃耀的綠寶石。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他們可以向四面移動，移動時輪子不必轉向。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輪圈高而可畏，周圍佈滿了眼睛。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活物行走，輪子也在旁邊行走；活物上升，輪子也上升。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靈往哪裡去，活物也往哪裡去，輪子也跟著往哪裡去，因為活物的靈在輪子裡。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活物行走，輪子也行走；活物站立不動，輪子也站立不動；活物上升，輪子也跟著上升，因為活物的靈在輪子裡。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活物的頭上好像鋪展著茫茫的穹蒼，如同頂著耀眼的水晶。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穹蒼下四個活物伸展翅膀，彼此相對，各用另兩個翅膀遮蔽身體。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他們移動時，我聽見他們翅膀發出的響聲如洪濤之聲，既像全能者的聲音，又像軍隊的吶喊。活物站住的時候，便將翅膀垂下。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他們站立垂下翅膀時，有聲音從他們頭頂的穹蒼之上傳來。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在他們頭頂的穹蒼之上彷彿有藍寶石的寶座，有一位形狀像人的高坐在寶座上。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我看到祂的腰部以上好像燒紅發亮的金屬，好像有火四面環繞。腰部以下如同火焰。祂周圍有耀眼的光輝，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彷彿雨天雲中的彩虹。 這是耶和華榮耀的形像。我一看見，便俯伏在地，隨後聽見有說話的聲音。</w:t>
      </w:r>
    </w:p>
    <w:p>
      <w:pPr>
        <w:pStyle w:val="Heading2"/>
      </w:pPr>
      <w:r>
        <w:rPr>
          <w:lang w:val="zh_TW" w:bidi="zh_TW"/>
        </w:rPr>
        <w:t>以西結書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那聲音對我說：「人子啊，你站起來，我要對你說話。」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正說的時候，耶和華的靈就進入我裡面，使我站起來。我聽見那聲音對我說：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「人子啊，我派你去那背叛我的國民以色列人那裡。他們和他們的祖先至今仍背叛我。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我派你到那些心裡剛硬的人那裡，向他們宣告，『主耶和華這樣說。』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不管那群叛逆的人聽不聽，他們都會知道有一位先知在他們當中。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人子啊，不要怕他們和他們的話，雖然你周圍佈滿荊棘和毒蠍，也不要害怕。他們是一群叛逆的人，你不要怕他們的話，也不要因為他們的臉色而驚慌。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他們是叛逆的，不論他們聽不聽，你都要把我的話告訴他們。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「人子啊，你要聽我對你說的話，不要像他們那樣叛逆，要張開口吃我賜給你的。」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這時我觀看，見一隻手向我伸來，手中拿著書卷。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那隻手把那書卷在我面前打開，書卷的兩面都寫滿了哀傷、歎息和悲痛的話。</w:t>
      </w:r>
    </w:p>
    <w:p>
      <w:pPr>
        <w:pStyle w:val="Heading2"/>
      </w:pPr>
      <w:r>
        <w:rPr>
          <w:lang w:val="zh_TW" w:bidi="zh_TW"/>
        </w:rPr>
        <w:t>以西結書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祂對我說：「人子啊，要把你得到的吃下去，要吃下這書卷，然後去向以色列人傳講。」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我張開口，祂就給我吃那書卷，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並對我說：「人子啊，吃下我賜你的這書卷，讓它充滿你的肚腹。」我便吃了，書卷在我嘴裡甘甜如蜜。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祂又對我說：「人子啊，現在你要到以色列人那裡，把我的話傳給他們。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你不是奉命去語言陌生、難懂的民族那裡，而是到以色列人當中。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我不是派你到那些語言陌生、艱澀難懂的民族中。我若果真派你到他們那裡，他們一定會聽你的話。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然而以色列人卻不肯聽從你，因為他們額頭剛硬，心裡頑固，不肯聽從我。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不過，我要使你的臉像他們的臉一樣剛硬，使你的額頭像他們的額頭一樣剛硬。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我要使你的額頭比火石更硬，如同金剛石。他們雖然是一群叛逆的人，你不要害怕，也不要因為他們的臉色而驚慌。」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祂又說：「人子啊，你要留心聽我說的一切話，牢記在心。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你要到你那些被擄的同胞那裡，不論他們聽不聽，你都要向他們宣告，『主耶和華這樣說。』」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那時，耶和華的靈把我舉起，我聽見後面有隆隆的聲音說：「耶和華的榮耀在祂所在之地當受稱頌！」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我聽見活物的翅膀相碰的聲音，以及他們旁邊的輪子發出的隆隆聲。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耶和華的靈把我舉起帶走了。我心裡苦悶，充滿憤怒，耶和華大能的手按在我身上。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我來到住在提勒·亞畢的被擄的人中，他們在迦巴魯河邊。我感到無比震驚，在他們中間坐了七天。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過了七天，耶和華對我說：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「人子啊，我立你為以色列人的守望者，你要聽我口中的話並替我告誡他們。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如果我說惡人必定死，你卻不告誡他，勸誡他改邪歸正，好保全性命，他必因自己的罪而死，我卻要向你追討他的血債。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如果你告誡惡人，他卻不肯改邪歸正、停止作惡，他必因自己的罪而死，而你必保全性命。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如果一個義人偏離正道、犯罪作惡，我會使他絆倒，他必死亡。如果你不告誡他，他必死在罪惡之中，他以前的義行也不會被記念，而我要追究你的責任。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如果你告誡他不要犯罪，他聽了你的告誡不再犯罪，他必存活，你也必保住性命。」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在那裡，耶和華的手按在我身上，對我說：「你起來前往平原，我要在那裡對你說話。」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我就起來，到了平原，看見耶和華的榮耀停在那裡，那榮耀和我在迦巴魯河邊所見的一樣，我就俯伏在地。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這時耶和華的靈進入我裡面，使我站立起來。耶和華對我說：「你要把自己關在房子裡。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人子啊，他們必把你捆綁起來，使你不能到百姓當中。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同時，我要使你的舌頭緊貼上膛，使你不能開口責備他們，因為他們是一群叛逆的人。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但當我對你說話的時候，我必開啟你的口，你要向他們宣告，『主耶和華這樣說。』肯聽的就讓他聽，不肯聽的就由他不聽，因為他們是一群叛逆的人。」</w:t>
      </w:r>
    </w:p>
    <w:p>
      <w:pPr>
        <w:pStyle w:val="Heading2"/>
      </w:pPr>
      <w:r>
        <w:rPr>
          <w:lang w:val="zh_TW" w:bidi="zh_TW"/>
        </w:rPr>
        <w:t>以西結書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「人子啊，你去拿一塊磚放在自己面前，把耶路撒冷城畫在上面。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然後圍困這城，建壘築臺，紮營圍攻，四面架起撞城錘。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拿一個鐵盤當作鐵牆放在你和城中間。你要面向這城，圍困攻擊這城。這是給以色列人的一個徵兆。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「你要向左側臥，擔當以色列人的罪惡。要用你向左側臥的天數擔當以色列人的罪惡。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他們犯罪多少年，我要讓你側臥多少天。你要擔當以色列人的罪惡三百九十天。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然後，你再向右側臥，擔當猶大的罪惡四十天。你側臥的天數代表他們犯罪的年數。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你要面向被圍困的耶路撒冷，光著臂膀說預言斥責這城。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我要用繩索捆綁你，使你不能翻身，直到你圍城的日子期滿。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「你要拿小麥、大麥、豆、扁豆、小米和粗麥，裝在一個器皿中用來為自己做餅。你在三百九十天側臥期間要吃這餅。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你每天要按時按量吃二百克，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每天要按時按量喝六百毫升水。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你要像吃大麥餅一樣吃這些餅，要在眾人面前用人糞來烤餅。」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耶和華說：「我把以色列人驅逐到各國的時候，他們也要這樣在那裡吃不潔淨的食物。」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我說：「唉，主耶和華啊！我從來沒有玷污過自己，我自幼至今從未吃過自然死去的或被野獸撕碎的動物，不潔淨的肉從未入過我的口。」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於是祂對我說：「好吧，我容許你用牛糞代替人糞來烤餅。」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祂又說：「人子啊，我要斷絕耶路撒冷的糧源，叫他們懷著焦慮限量吃餅，懷著恐懼限量喝水。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他們必缺糧少水，絕望地面面相覷，因自己的罪惡而滅亡。」</w:t>
      </w:r>
    </w:p>
    <w:p>
      <w:pPr>
        <w:pStyle w:val="Heading2"/>
      </w:pPr>
      <w:r>
        <w:rPr>
          <w:lang w:val="zh_TW" w:bidi="zh_TW"/>
        </w:rPr>
        <w:t>以西結書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「人子啊，去拿一把快刀當作剃頭刀，剃掉你的頭髮和鬍鬚，然後用天平把鬚髮平均分成三份。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圍城期滿後，你要把三分之一的鬚髮焚燒在城中，三分之一在城的四周用刀砍斷，三分之一要揚在風中吹散，因為我要拔刀追殺它們。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你要從鬚髮中取出幾縷用衣服包上，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再從中取出幾根扔進火裡焚燒，必有火從這裡燃起，蔓延到整個以色列。」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主耶和華說：「這就是耶路撒冷！我把她安置在萬邦的中央，使列國環繞著她。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但她違背我的典章，作惡甚於列邦，觸犯我的律例甚於她周圍的列國。他們拒絕我的典章，不遵守我的律例。」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所以主耶和華說：「你們比周圍的國家更混亂不堪，你們沒有遵行我的律例，不謹守我的典章，連周圍的國家都不如。」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因此主耶和華這樣說：「看啊，我要親自對付你們，我必在列國面前審判你們。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因為你們一切的惡行，我必向你們施行空前絕後的懲罰。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在你們中間，父親要吃自己的兒子，兒子要吃自己的父親。我必懲罰你們，把你們餘下的人分散到各地各方。」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主耶和華說：「因為你們用一切可憎的偶像和惡行玷污我的聖所，我憑我的永恆起誓，我必毫不留情地剷除你們。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你們三分之一的人要死於瘟疫和饑荒，三分之一的人要死於刀下，我必把其餘的三分之一分散到各地各方，並拔刀追殺他們。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這樣，我的怒氣才會發完，我對你們的怒火才會盡消，我才會息怒。我把烈怒傾倒在你們身上的時候，你們就會知道我耶和華說這話是出於痛恨不貞。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我必使你們的家園荒涼，使你們在周圍的列國中，在路人眼前飽受羞辱。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當我在怒氣，義憤和烈怒中嚴厲地審判你們時，你們在各國必受羞辱和嘲諷，成為警戒，下場可怕。這是我耶和華說的。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我要向你們射出饑荒的毒箭，破壞和毀滅你們，並且使饑荒越來越嚴重，斷絕你們的糧源。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我必讓饑荒和猛獸來侵害你們，奪走你們的兒女，使你們飽受瘟疫、暴行和刀劍之災，這是我耶和華說的。」</w:t>
      </w:r>
    </w:p>
    <w:p>
      <w:pPr>
        <w:pStyle w:val="Heading2"/>
      </w:pPr>
      <w:r>
        <w:rPr>
          <w:lang w:val="zh_TW" w:bidi="zh_TW"/>
        </w:rPr>
        <w:t>以西結書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「人子啊，你要面向以色列的山嶺說預言，斥責它們，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說，『以色列的山嶺啊，要聽主耶和華的話。祂對高山、丘陵、山澗、河谷說，我必親自讓刀劍臨到你們，我必毀滅你們的邱壇，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使你們的祭壇荒廢，香壇破裂！我必把你們被殺的人扔到你們的偶像面前，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使他們橫屍在你們的偶像面前，骸骨散在祭壇的四周。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不論你們住在哪裡，你們的城邑必淪為廢墟，邱壇淪為荒場，祭壇荒廢，偶像被砸碎，香壇被搗毀，一切必化為烏有。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被殺的人必橫屍你們中間，你們就知道我是耶和華。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「『不過，我必為你們留下一些人，使他們脫離刀劍之災，四散到列國列邦。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他們必在被擄的異地想起我怎樣為他們憂傷，因為他們背叛我，心中淫亂，眼中戀慕與偶像苟合。他們必因自己的一切邪惡行為而厭惡自己。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這樣，他們就知道我是耶和華，我說要降災禍給他們並非空話。』」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主耶和華說：「你要拍手頓足地呼喊，『唉！以色列人必因一切邪惡可憎的行為而倒在刀劍、饑荒和瘟疫之下。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遠處的必死於瘟疫，近處的必喪身刀下，其餘被圍困的必死於饑荒。我必把烈怒傾倒在他們身上。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他們必陳屍於祭壇周圍的偶像間，就是他們在各高崗上、山頂上、綠樹下和茂密的橡樹下燒香祭拜偶像的地方，那時他們必知道我是耶和華。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我必伸手攻擊他們，使他們居住的地方都變得極其荒涼，從曠野一直到第伯拉他。這樣，他們便知道我是耶和華。』」</w:t>
      </w:r>
    </w:p>
    <w:p>
      <w:pPr>
        <w:pStyle w:val="Heading2"/>
      </w:pPr>
      <w:r>
        <w:rPr>
          <w:lang w:val="zh_TW" w:bidi="zh_TW"/>
        </w:rPr>
        <w:t>以西結書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「人子啊，主耶和華對以色列這樣說，『結局到了，以色列全境的結局到了！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以色列，你的結局到了，我的怒氣必傾倒在你身上，我必按你的行為審判你，照你一切的可憎之事報應你。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我必不顧惜你，也不憐憫你，我必按你的所作所為和可憎之事報應你。這樣，你必知道我是耶和華。』」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主耶和華說：「看啊，災禍來了，一場空前的災禍來了！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結局到了，結局到了！你的結局到了。看啊，結局到了！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以色列境內的居民啊，災難降臨了！時候已到，日子已近，山上一片恐慌，歡樂蕩然無存。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我快要向你傾倒我的烈怒，發出我的怒氣。我必按你的所作所為審判你，照你一切的可憎之事報應你。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我必不顧惜你，也不憐憫你，我必按你的惡行報應你。這樣，你就知道擊打你的是我耶和華。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「看啊，那日子！看啊，那日到了，災禍臨頭了！杖已經發芽，傲慢已經開花。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暴行成了懲罰邪惡的杖，以色列人必沒有一個能夠存留，他們的財富和尊榮必不復存在。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時候到了，日子近了，買主不要歡樂，賣主也不要憂愁，因為烈怒臨到了所有的人。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即使賣主活著，也無法贖回他所賣的，因為關乎每一個人的異象必然應驗，他們因為罪惡，無人能保存性命。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「他們吹響了號角，做好了一切準備，卻無人出戰，因為我的烈怒臨到了他們所有的人。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城外有刀劍，城內有饑荒瘟疫；城外的必喪身刀下，城內的必死於饑荒瘟疫。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僥倖逃到山上的，都必像谷中哀鳴的鴿子，為自己的罪惡哀鳴。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他們必嚇得兩手發軟，雙腿顫抖。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他們必身披麻衣，戰慄發抖。他們必剃光頭髮，滿臉盡是恥辱。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他們必把銀子拋在街上，視金子為污穢之物。在耶和華發烈怒的日子，金銀不能拯救他們，也不能填飽他們的肚腹或滿足他們的胃口，因為金銀使他們跌入罪惡中。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他們以華美的飾物為驕傲，並用它製造醜惡可憎的神像，因此，我必使這一切變成他們眼中的污穢之物。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我必使這一切成為外族人手中的獵物，惡人手中的戰利品，被任意糟蹋。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我必轉臉不看他們，任由外族人褻瀆我的殿，強盜必進入殿裡大肆褻瀆。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「你要預備鎖鏈，因為這地方充滿了血腥的罪惡，城裡充斥著暴行。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我必讓最兇惡的外族人侵佔他們的房屋。我必挫敗強悍之人的傲氣，使他們的聖所遭受褻瀆。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恐怖的日子來臨了，他們想尋求平安，卻得不到平安。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災禍接踵而至，噩耗不斷傳來。那時，他們必求問先知，但祭司的教導必消逝，長老們必無計可施。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君王必悲哀，首領必驚恐，百姓的手都必顫抖。我必按他們的惡行對付他們，使他們受到應得的審判。這樣，他們就知道我是耶和華。」</w:t>
      </w:r>
    </w:p>
    <w:p>
      <w:pPr>
        <w:pStyle w:val="Heading2"/>
      </w:pPr>
      <w:r>
        <w:rPr>
          <w:lang w:val="zh_TW" w:bidi="zh_TW"/>
        </w:rPr>
        <w:t>以西結書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第六年六月五日，我正在家中與猶大的眾長老同坐，主耶和華的手按在我身上。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我觀看，只見有一位形狀像人，祂的腰部以下像火，腰部以上像閃亮的金屬。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祂好像伸出一隻手，抓住我的頭髮。在異象中，耶和華的靈把我舉到天地之間，將我帶到耶路撒冷聖殿內院的北門，那裡供奉著惹耶和華憤恨的神像。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我忽然看見那裡有以色列上帝的榮耀，跟我在平原所見的一樣。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祂對我說：「人子啊，你舉目北望。」於是，我舉目朝北一望，見在祭壇門北面的入口處有惹耶和華憤恨的神像。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祂又對我說：「人子啊，你看見以色列人的所作所為了嗎？他們在這裡行那些極其可憎的事，以致我遠離我的聖所。你會看到更可憎的事。」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祂帶我到院子的門口，我看見牆上有一個洞。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祂對我說：「人子啊，你挖這牆。」我挖開牆後，看見一道門。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祂對我說：「你進去看看他們在這裡做的邪惡可憎的事吧。」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我進去後，看見四周的牆上畫滿了各種爬蟲、可憎的獸類和以色列人拜的所有偶像。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偶像前面站著以色列的七十個長老，沙番的兒子雅撒尼亞也在當中，他們每人手中都拿著香爐，煙霧繚繞。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祂又對我說：「人子啊，你看見以色列的長老在自己藏偶像的房間裡暗中所做的了嗎？他們說，『耶和華看不見我們，祂已經拋棄了這片土地。』」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祂繼續說：「你會看到他們做更可憎的事。」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祂帶我來到耶和華殿的北門，看見一些婦女坐在那裡為搭模斯神像哭泣。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祂對我說：「人子啊，你看見了嗎？你會看到更可憎的事。」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祂帶我來到耶和華殿的內院，在殿門口，走廊和祭壇中間約有二十五個人背向耶和華的殿，面向東方朝拜太陽。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祂又對我說：「人子啊，你看見了嗎？猶大人的這些可憎行徑還算小事嗎？他們到處行殘暴之事，再三惹我發怒。看啊，他們手拿樹枝舉向鼻前。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因此，我必憤怒地對待他們，我必不顧惜他們，也不憐憫他們，即使他們大聲向我呼求，我也不聽。」</w:t>
      </w:r>
    </w:p>
    <w:p>
      <w:pPr>
        <w:pStyle w:val="Heading2"/>
      </w:pPr>
      <w:r>
        <w:rPr>
          <w:lang w:val="zh_TW" w:bidi="zh_TW"/>
        </w:rPr>
        <w:t>以西結書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我聽見祂高聲呼喊說：「懲罰這城的人啊，拿起你們各自的兵器上前來吧！」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只見六個人從朝北的上門走來，手中各自拿著可怕的兵器。其中有一人身穿細麻衣，腰間帶著墨盒。他們進入殿裡，站在銅祭壇旁邊。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以色列上帝的榮耀原本在基路伯天使上，現在升到了殿門口。上帝把那身穿細麻衣、腰帶墨盒的人召來，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對他說：「你去走遍耶路撒冷，在那些因城中可憎之事而歎息哀傷的人額上畫個記號。」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我聽見祂對其餘的人說：「你們要跟隨他走遍全城，毫不留情地殺戮，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將男女老幼全部殺盡，但你們不能傷害額上有記號的。你們要從我的聖所開始。」於是他們首先殺了殿前的眾長老。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祂又對他們說：「要玷污這殿，把你們所殺的堆滿整個院子。去吧！」他們便出去，在城中殺戮。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他們殺戮的時候，只留下我一個人，我便俯伏在地上呼求：「唉，主耶和華啊！你向耶路撒冷傾倒你的烈怒，要滅絕以色列所有的餘民嗎？」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祂回答說：「以色列人和猶大人罪大惡極，遍地是血腥，滿城是冤屈，他們說，『耶和華丟棄了這片土地，祂看不見我們。』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因此，我必不顧惜他們，也不憐憫他們，我必照他們的所作所為報應他們。」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這時，那個身穿細麻衣，腰帶墨盒的人回來稟告說：「我已照你的吩咐做了。」</w:t>
      </w:r>
    </w:p>
    <w:p>
      <w:pPr>
        <w:pStyle w:val="Heading2"/>
      </w:pPr>
      <w:r>
        <w:rPr>
          <w:lang w:val="zh_TW" w:bidi="zh_TW"/>
        </w:rPr>
        <w:t>以西結書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我觀看，只見基路伯天使頭頂上的穹蒼之中好像有一個藍寶石寶座。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耶和華對那穿細麻衣的人說：「你到基路伯天使下邊旋轉的輪子中間，雙手捧滿火炭，撒在城上。」我見他進去了。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當他進去的時候，基路伯天使站在殿的南邊，內院充滿了雲彩。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耶和華的榮耀從基路伯天使的上面升起，停在殿的門口，殿裡充滿了雲彩，院子也充滿了耶和華榮耀的光輝。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基路伯天使展翅的響聲好像全能上帝說話的聲音，在外院也可以聽見。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祂對那穿細麻衣的人說：「你要從基路伯天使下面旋轉的輪子中取火。」那人便進去，站在一個輪子旁邊。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有一個基路伯天使伸手到他們中間的火裡，取了些火放在那穿細麻衣的人手裡，那人就拿了出去。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基路伯天使的翅膀下彷彿有人的手。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我又看見四個基路伯天使旁各有一個閃耀如綠寶石的輪子。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四個輪子結構一樣，好像輪套輪。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基路伯天使移動時，不必轉身就可以向四方移動。前輪朝哪個方向移動，其他輪子也朝哪個方向移動，不必轉向。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這四個基路伯天使的手、背、翅膀及全身都佈滿了眼睛，包括他們的四個輪子。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我聽見他們稱這些輪子為「旋轉輪」。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每一個基路伯天使都有四張臉：第一張是基路伯天使的臉，第二張是人的臉，第三張是獅子的臉，第四張是鷹的臉。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然後，這些基路伯天使都向上升去，他們就是我在迦巴魯河邊所見的活物。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基路伯天使移動，輪子也隨之移動；基路伯天使展翅飛離地面，輪子也隨之離開地面，不離他們旁邊；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基路伯天使停住，輪子也隨之停住；基路伯天使上升，輪子也隨之上升。因為活物的靈在輪子中。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那時，耶和華的榮耀離開了殿的門口，停在基路伯天使上面。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我正觀看時，基路伯天使展翅飛離地面，他們旁邊的輪子也隨之飛離。他們停在耶和華殿的東門口，以色列上帝的榮耀在他們上面。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這些是我在迦巴魯河邊所看見的活物，他們在以色列上帝的下面。我知道他們是基路伯天使。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他們各有四張臉，兩對翅膀，翅膀下彷彿有人的手，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他們的面貌和我在迦巴魯河邊所見的一樣，每一個都向前直走。</w:t>
      </w:r>
    </w:p>
    <w:p>
      <w:pPr>
        <w:pStyle w:val="Heading2"/>
      </w:pPr>
      <w:r>
        <w:rPr>
          <w:lang w:val="zh_TW" w:bidi="zh_TW"/>
        </w:rPr>
        <w:t>以西結書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那時，耶和華的靈將我舉起，帶我到耶和華殿的東門，我見門口那裡有二十五個人，當中有百姓的首領押朔的兒子雅撒尼亞和比拿雅的兒子毗拉提。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耶和華對我說：「人子啊，這些人在這城裡專給人出毒計，設惡謀。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他們說，『建造房屋的時候還沒有到。我們的城像鐵鍋一樣堅固，我們像在鍋裡的肉一樣得到保護。』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人子啊，你要說預言，說預言斥責他們。」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耶和華的靈降在我身上，並吩咐我說：「耶和華這樣說，『以色列人啊，我知道你們口中在說什麼，心裡在想什麼。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你們在城中大肆屠殺，大街小巷遍地屍體。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所以，主耶和華說，你們在城中殺死的人就是肉，這城就是鍋，但我必把你們從鍋中拉出來。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你們懼怕刀劍，我必使刀劍臨到你們。這是主耶和華說的。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我必把你們從城中趕出去，交給外族人。我必審判你們，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使你們死於刀下。我要審判整個以色列，這樣你們就知道我是耶和華。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這城必不是你們的鍋，你們也必不是其中的肉，我必在以色列全境施行審判。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這樣你們就知道我是耶和華。因為你們沒有遵行我的律例，沒有順從我的典章，卻效法你們四鄰外族的規矩。』」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我正在說預言的時候，比拿雅的兒子毗拉提就死了。我便俯伏在地大喊：「唉，主耶和華啊，你要滅絕以色列的餘民嗎？」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「人子啊，留在耶路撒冷的居民會這樣談論你、你的親人和一切被擄的以色列人，說，『他們遠離了耶和華，這地方已經給了我們。』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因此，你要說，『主耶和華這樣說，我雖然把以色列人趕到遠方各國，分散在列邦，卻要在他們所去的國家暫作他們的聖所。』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「你要說，『主耶和華這樣說，我必從各國召集你們，從你們被驅散到的列邦中聚集你們，將以色列的土地再賜給你們。』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他們回來後，必除掉此地一切醜惡可憎的事。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我必賜給他們一顆專一的心，將新靈放在他們裡面，除去他們的石心，賜給他們肉心，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使他們恪守我的律例，謹遵我的典章。他們要做我的子民，我要做他們的上帝。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至於那些心裡戀慕醜惡可憎之物的人，我必按他們所行的報應他們。這是主耶和華說的。」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於是，基路伯天使展開翅膀，輪子跟在他們旁邊，在他們上面有以色列上帝的榮耀。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耶和華的榮耀從城中升起，停在城東的山上。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上帝的靈將我舉起，在祂所賜的異象中把我帶到迦勒底被擄的人那裡，我所見的異象從我面前上升消失了。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我把耶和華讓我看到的一切都告訴了那些被擄的人。</w:t>
      </w:r>
    </w:p>
    <w:p>
      <w:pPr>
        <w:pStyle w:val="Heading2"/>
      </w:pPr>
      <w:r>
        <w:rPr>
          <w:lang w:val="zh_TW" w:bidi="zh_TW"/>
        </w:rPr>
        <w:t>以西結書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「人子啊，你住在叛逆的人當中。他們有眼睛卻視而不見，有耳朵卻聽而不聞，因為他們是叛逆的人。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所以，人子啊，你要準備流亡的行裝，在白天出去流亡。你要像流亡者一樣，當著他們的面從你住的地方搬到別處。他們雖然叛逆，或許還會明白其中的意思。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你要在白天當著他們的面把預備流亡的行裝拿出來，你要在晚上當著他們的面像流亡的人一樣出去。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你要當著他們的面在牆上挖一個洞，帶著行裝鑽出去。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你要在天黑時當著他們的面背著行裝出發。你要蒙著臉使自己看不見地，因為我要使你成為以色列人的預兆。」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於是，我遵命而行。白天我把預備流亡的行裝拿出來，晚上用手挖通了牆，當著他們的面背著行裝在天黑時出發。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第二天早晨，耶和華對我說：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「人子啊，那些叛逆的以色列人不是問你在做什麼嗎？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你要告訴他們，『主耶和華說：這是關於耶路撒冷的首領和城中以色列人的預兆。』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你要說，『我就是給你們的預兆，我所做的必發生在你們身上，你們必被擄流亡。』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他們當中的首領必在天黑時背著行裝出發，在牆上挖洞鑽出去，而且必蒙著臉，看不見地。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我必撒開網羅捕捉他，把他帶到迦勒底人的巴比倫。他必看不見那地方，卻要死在那裡。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我要把他周圍的隨從和所有軍隊驅散到四方，並且拔刀追殺他們。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當我把他們驅趕到各國，分散到列邦時，他們就知道我是耶和華。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然而，我要使他們當中一些人免遭刀劍、饑荒和瘟疫，使他們可以在所去的各國供述自己的一切可憎行為。他們就知道我是耶和華。」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「人子啊，你要戰戰兢兢地吃飯，惶惶恐恐地喝水，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然後對這地方的人說，『關於耶路撒冷和以色列的居民，主耶和華這樣說，他們必焦慮不安地吃飯，惶恐不已地喝水，他們的土地必因其中居民的暴行而荒無人煙。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他們居住的城邑必淪為廢墟，土地必一片荒涼，他們就知道我是耶和華。』」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「人子啊，你們以色列有一句俗語，『光陰流逝，異象都落空。』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現在你要告訴他們，主耶和華這樣宣告：我要廢掉這句俗語，使它從以色列人的口中消失。你要對他們說，『日子已近，異象都要應驗。』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在以色列人中必不再有虛假的異象和諂媚的預言。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我是耶和華，我的話都必實現，決不遲延。你們這叛逆的人啊，我說的話必在你們有生之年應驗！」這是主耶和華說的。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「人子啊，你看，以色列人在說，『他見的異象是關乎多年後的事，他說的預言是針對遙遠的未來。』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因此，你要對他們說，『主耶和華這樣說：我的話必應驗，不再遲延。』這是主耶和華說的。」</w:t>
      </w:r>
    </w:p>
    <w:p>
      <w:pPr>
        <w:pStyle w:val="Heading2"/>
      </w:pPr>
      <w:r>
        <w:rPr>
          <w:lang w:val="zh_TW" w:bidi="zh_TW"/>
        </w:rPr>
        <w:t>以西結書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「人子啊，你要說預言斥責以色列那些說預言的先知，告訴那些私自說預言的人，『你們要聽耶和華的話。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主耶和華說，愚頑的先知有禍了！他們沒有看到異象，卻私自說預言。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以色列人啊，你們的先知像廢墟中的狐狸，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你們沒有上去堵住缺口，也沒有重建以色列的圍牆，使以色列在耶和華的日子來臨時的爭戰中堅立。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他們看見的異象是虛假的，他們的占卜謊話連篇。他們口口聲聲說是傳達耶和華的話，其實耶和華並沒有差遣他們。他們竟然指望自己的謊言能夠應驗。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你們說這是耶和華說的，其實我並沒有說。你們豈不是見了虛假的異象，說了欺詐的占卜嗎？』」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所以主耶和華說：「因為你們的假異象和謊言，我要攻擊你們。這是主耶和華說的。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我必動手攻擊那些見虛假異象、說欺詐占卜的先知。他們必從我的子民當中被剔除，不被收錄在以色列人的名冊上，也不能進入以色列的土地。這樣，你們就知道我是主耶和華。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因為他們欺騙我的子民說，『平安！』其實並沒有平安，就像有人築了一道薄牆，用白灰加以粉飾。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所以，你要警告那些粉刷白灰的人，說，『牆必倒塌，暴雨要來臨，冰雹勢必降下，狂風也必大作。』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牆倒塌之後，一定會有人問，『你們粉飾的白灰在哪裡呢？』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因此，主耶和華說，『我必在烈怒中用狂風暴雨和冰雹來摧毀這牆，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我必把你們粉飾的牆夷為平地，使其露出根基。牆倒塌的時候，你們必葬身其中。這樣，你們就知道我是耶和華。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我要向這牆和粉飾這牆的人發烈怒，懲罰他們。我告訴你們，這牆完了！粉飾這牆的人也完了！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他們就是那些向耶路撒冷說假預言，在這城沒有平安的時候宣稱看到了平安異象的以色列先知。這是主耶和華說的。』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「人子啊，你要說預言斥責你同胞中私自說預言的女子，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告訴她們主耶和華這樣說，『你們這些婦女有禍了！你們為了獵取人命，給人縫製戴在手腕上的符咒和各種尺寸的頭巾。你們獵取我子民的性命，還想保住自己的性命嗎？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你們為了幾把大麥和幾塊餅，在我的子民中褻瀆我，向那些肯聽謊言的說謊，殺死那些不該死的，救活那些不該活的。』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「所以主耶和華說，『你們用符咒獵取人命如同捕鳥，我要除去你們的符咒，從你們手臂上扯掉它們，釋放你們像捕鳥一樣獵取的人。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我還要撕去你們的頭巾，把我的子民從你們手中拯救出來，使他們不再做你們手中的獵物。這樣，你們就知道我是耶和華。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我沒有使義人傷心，你們卻以謊言叫他們灰心。你們慫恿惡人不要改邪歸正，以致他們喪命。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因此，你們必不再見假異象，也不再占卜。我必從你們手中拯救我的子民。這樣，你們就知道我是耶和華。』」</w:t>
      </w:r>
    </w:p>
    <w:p>
      <w:pPr>
        <w:pStyle w:val="Heading2"/>
      </w:pPr>
      <w:r>
        <w:rPr>
          <w:lang w:val="zh_TW" w:bidi="zh_TW"/>
        </w:rPr>
        <w:t>以西結書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那時，幾位以色列的長老到我這裡來，坐在我面前。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「人子啊，這些人在心裡立起偶像，把導致犯罪的絆腳石放在自己面前，我豈能讓他們來求問？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你告訴他們，主耶和華這樣說，『任何以色列人若在心裡立起偶像，把導致犯罪的絆腳石放在自己面前，又來求問先知，我耶和華必按他心中偶像的數目親自用懲罰回答他，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好奪回以色列人的心，他們都因為拜偶像而遠離我。』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「因此，你要告訴以色列人，主耶和華這樣說，『你們要悔改，離棄你們的偶像，離棄一切可憎之事。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因為任何以色列人或是在以色列定居的外族人若背棄我，在心中樹立偶像，把導致犯罪的絆腳石放在自己面前，又來向先知求問我的旨意，我耶和華必親自用懲罰回答他。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我必嚴懲他，使他成為眾人的鑒戒和笑柄。我必將他從我的子民中剷除。這樣，你們就知道我是耶和華。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如果先知受迷惑說預言，那是我耶和華任他受迷惑，我必伸手懲治他，把他從我的以色列百姓中除滅。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他們必擔當自己的罪過，假先知與求問的人要擔當同樣的罪過。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這樣，以色列人便不再偏離我，不再犯罪玷污自己。他們要做我的子民，我要做他們的上帝。這是主耶和華說的。』」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「人子啊，若有國家犯罪背叛我，我必伸手斷絕他們的糧源，使饑荒遍地，毀滅人和牲畜。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即使挪亞、但以理和約伯三人在那裡，他們也只能因義行而自己得救。這是主耶和華說的。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倘若我使猛獸在那裡橫行、肆虐，以致那裡荒涼、人蹤絕跡，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縱然這三個義人在那裡，我憑我的永恆起誓，他們也不能救自己的兒女，只能自己得救，那裡卻要荒涼。這是主耶和華說的。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倘若我使刀劍臨到那裡，讓刀劍橫掃那裡，毀滅人和牲畜，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縱然這三個義人在那裡，我憑我的永恆起誓，他們也不能救自己的兒女，只能自己得救。這是主耶和華說的。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倘若我叫瘟疫在那裡肆虐，在殺戮中傾倒我的烈怒，毀滅那裡的人和牲畜，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縱然挪亞、但以理和約伯在那裡，我憑我的永恆起誓，他們也不能救自己的兒女，只能因義行而自己得救。這是主耶和華說的。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「主耶和華說，『我要把刀劍、饑荒、猛獸和瘟疫這四大刑罰降在耶路撒冷，毀滅人和牲畜。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然而，其中仍有倖免的人帶著兒女逃出來。他們會逃到你們這裡，你們看見他們的所作所為，便會對我在耶路撒冷所降的一切災難感到欣慰。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你們看見他們的所作所為，就知道我不是無緣無故地懲罰耶路撒冷。』這是主耶和華說的。」</w:t>
      </w:r>
    </w:p>
    <w:p>
      <w:pPr>
        <w:pStyle w:val="Heading2"/>
      </w:pPr>
      <w:r>
        <w:rPr>
          <w:lang w:val="zh_TW" w:bidi="zh_TW"/>
        </w:rPr>
        <w:t>以西結書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「人子啊，葡萄木比林中其他木材更好嗎？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葡萄木有什麼用呢？能用它製造掛鉤掛東西嗎？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看啊，它只能用來當柴燒。如果火已經燒了它的兩頭，中間也燒黑了，它還有什麼用呢？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看啊，它完好無損的時候，尚且毫無用處，被火燒後黑豈不更沒用了嗎？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所以，主耶和華說：我怎樣把林中的葡萄樹扔進火中當柴燒，也必照樣丟棄耶路撒冷的居民。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我必嚴懲他們。他們縱然火裡逃生，仍要被火燒滅。我嚴懲他們的時候，他們便知道我是耶和華。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我必使他們的土地荒涼，因為他們對我不忠。這是主耶和華說的。」</w:t>
      </w:r>
    </w:p>
    <w:p>
      <w:pPr>
        <w:pStyle w:val="Heading2"/>
      </w:pPr>
      <w:r>
        <w:rPr>
          <w:lang w:val="zh_TW" w:bidi="zh_TW"/>
        </w:rPr>
        <w:t>以西結書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「人子啊，你要使耶路撒冷知道她的可憎行徑。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你要告訴她，主耶和華這樣對她說，『你祖居迦南，生於迦南。你的父親是亞摩利人，母親是赫人。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你出生之日沒人剪斷你的臍帶，沒人用水洗你的身體，沒人用鹽擦淨你，沒人用布包裹你。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沒有人可憐你，同情你，為你做以上的事。你生下來便遭人厭惡，被扔在野外。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「『我從你旁邊經過，見你在血泊中掙扎，便對血泊中的你說，活下去！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我使你像田間的植物一樣茁壯生長。你漸漸發育成熟，長得亭亭玉立，雙乳豐滿，秀髮垂肩，但仍然赤身露體。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「『後來我又從你旁邊經過，見你正值少女懷春，我便用我的衣襟遮蓋你赤露的身體，向你起誓，與你定下婚約，你便屬於我。這是主耶和華說的。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我用水清洗你，洗淨你身上的血污，給你塗上馨香的油，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給你穿上錦繡的衣裳和海狗皮的鞋，披上細麻衣和絲綢外袍。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我用首飾來裝扮你，給你戴上手鐲、項鏈、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鼻環、耳環和華冠。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這樣，你戴的是金銀首飾，穿的是綾羅綢緞，吃的是細麵粉、蜂蜜和油。你變得美豔絕倫，晉升為王后。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你的美貌名揚列國，因為我給你的華貴使你美貌無比。這是主耶和華說的。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「『你卻仗著自己的美貌和名聲縱情淫亂，與所有過路的人縱情苟合。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你用自己的衣服在拜偶像的邱壇結彩，在那裡行淫。這樣的事真是空前絕後！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你用我給你的金銀首飾為自己製造男人的像，與它們苟合。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你給它們穿上錦繡衣服，把我給你的膏油和香料供奉它們。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你把我賜你吃的細麵粉、油和蜂蜜作為馨香的供物奉獻在它們面前。這是主耶和華說的。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你還把你給我生的兒女獻給偶像作食物。難道你淫亂還不夠嗎？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你竟屠殺我的兒女，把他們焚燒獻給偶像。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你做這一切可憎、淫亂的事，忘記了你幼年赤身露體在血泊中掙扎的日子。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「『主耶和華說，你有禍了！你有禍了！你不但做了這些惡事，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還為自己築祭壇，在各廣場建高高的神廟。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你在街頭巷尾建高高的神廟，糟蹋自己的美貌。你向每一個過路的人投懷送抱，縱情淫亂。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你還與放縱情慾的鄰邦埃及人苟合，縱情淫亂，激起我的憤怒。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看啊，我要伸手攻擊你，削減你的口糧，把你交給憎恨你的非利士人，任他們宰割。他們都為你的淫蕩行為感到羞恥。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你慾海難填，又跟亞述人行淫，但你仍不滿足，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於是又跟那商賈之地的迦勒底人縱情淫亂，但你仍不滿足。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「『主耶和華說，你的心敗壞至極，所作所為簡直就像不知羞恥的娼妓。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你在街頭巷尾築祭壇，在廣場建高高的神廟，甚至不屑於收嫖資，實在連妓女都不如。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你這蕩婦，寧願跟外人淫亂，也不愛自己的丈夫！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妓女接受嫖資，你卻送禮物給所有的情人，引誘他們從四方前來跟你淫亂。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你賣淫不同於別的妓女，沒有人找你買春，沒有人給你嫖資，你倒貼錢給人，你真是與眾不同。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「『你這淫婦，要聽耶和華的話。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主耶和華說，你放縱情慾，赤身露體地與眾情人苟合。你祭拜一切可憎的偶像，把自己兒女的血獻給它們。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因此，我要把你所愛和所恨的情人都聚集起來。我要聚集他們從四方攻擊你，讓你赤裸裸地暴露在他們面前，讓他們看到你赤身露體。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我要懲罰你，像懲罰淫亂和殺人的婦女一樣。我要把烈怒和義憤倒在你身上，報應你殺人流血的罪。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我要把你交在你的情人手裡。他們必拆毀你的祭壇，夷平你高高的神廟，剝去你的衣裳，奪走你的珠寶，留下你赤身露體。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他們要聚眾攻擊你，用石頭打你，用刀劍砍碎你，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燒毀你的房屋，在眾婦女面前審判你。我要阻止你的淫亂行為，使你不再倒貼錢給情人。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這樣，我的烈怒才會平息，我的義憤才會消除，我才會平靜下來，不再發怒。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因為你忘記了幼年的日子，做這些事來惹我發怒，我要照你的所作所為報應你。因為你不僅行一切可憎的事，還放蕩淫亂。這是主耶和華說的。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「『看啊，好說俗語的人都會譏諷你說，有其母必有其女。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你和你母親及姊妹如出一轍，都厭棄自己的丈夫和兒女。你母親是赫人，你父親是亞摩利人。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你姐姐是撒瑪利亞，她和她的女兒們住在你的北面。你妹妹是所多瑪，她和她的女兒們住在你的南面。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你不僅追隨和效法她們可憎的行徑，還很快超過了她們。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我憑我的永恆起誓，與你妹妹所多瑪和她女兒們相比，你和你女兒們的行徑有過之而無不及。這是主耶和華說的。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看啊，你妹妹所多瑪和她的女兒們狂妄自大，安逸飽足，對窮困的人漠不關心。這就是你妹妹所多瑪的罪過。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她們心驕氣傲，在我面前做可憎的事，我看見後便除掉了她們。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撒瑪利亞的罪還不及你的一半，你比她們做了更多可憎之事，以致與你的可憎行徑相比，你的姊妹倒顯得公義了。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既然你幫了你的姊妹，使她們顯得公義，你就蒙受羞辱吧！因為你犯的罪比你姊妹犯的罪更可憎，以致她們顯得比你更公義。因此，你就自取其辱，抱愧蒙羞吧！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「『然而，我要使所多瑪、撒瑪利亞及她們的女兒們復興，並使你一同復興，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讓你自取其辱，深感羞愧，因為你的一切惡行使她們反得安慰。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你姊妹所多瑪、撒瑪利亞和她們的眾女兒，以及你和你的眾女兒必恢復起初的光景。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56-57</w:t>
      </w:r>
      <w:r>
        <w:rPr>
          <w:lang w:val="zh_TW" w:bidi="zh_TW"/>
        </w:rPr>
        <w:t xml:space="preserve"> 在你驕傲的日子，你的惡行還沒有被揭露的時候，你覺得妹妹所多瑪不屑一提。但現在，你卻成為以東的眾女兒和她四鄰非利士的眾女兒的笑柄。你周圍的人都鄙視你。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你要承擔淫蕩和可憎行徑帶來的懲罰。這是耶和華說的。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「『主耶和華說，你背誓毀約，我必照你的所作所為報應你。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然而，我顧念在你幼年時與你所立的約，我要與你立一個永遠的約。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你接納你姊妹的時候，會想起自己的所作所為並自覺羞愧。我要將你姊妹賜給你作女兒，我這樣做並不是出於我與你所立的約。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我要和你立約，使你知道我是耶和華。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我要赦免你所有的罪，那時你想起這事會羞愧難當，不敢再開口。這是主耶和華說的。』」</w:t>
      </w:r>
    </w:p>
    <w:p>
      <w:pPr>
        <w:pStyle w:val="Heading2"/>
      </w:pPr>
      <w:r>
        <w:rPr>
          <w:lang w:val="zh_TW" w:bidi="zh_TW"/>
        </w:rPr>
        <w:t>以西結書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「人子啊，你要向以色列人出謎語，講比喻，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告訴他們，主耶和華說，『有一隻大鷹翅膀寬大，羽毛豐滿，色彩繽紛。這隻鷹飛到黎巴嫩的香柏樹上，折去樹梢，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掐下樹梢的嫩枝，叼到一個商賈雲集的城市，栽在那裡。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牠又把以色列的樹苗像栽柳樹一樣，栽在水源豐沛的沃土裡。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樹苗發了芽，成為向四面蔓延的矮小葡萄樹，它向下扎根，長出枝幹，枝子向著鷹伸展。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「『又有一隻大鷹，翅膀寬大，羽毛豐滿。這葡萄樹把根和枝子從園圃中轉向這隻鷹，好得到牠的澆灌。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但這樹已栽在水源豐沛的沃土裡，可以生枝結果，成為美好的葡萄樹。』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「你要告訴他們，主耶和華這樣說，『這樹能長得茂盛嗎？難道那鷹不把它連根拔起，摘掉它的果子，使樹和嫩葉全部枯萎嗎？不必費多大力氣，也不需要多少人就可以把它連根拔起。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這樹雖然被栽種了，又豈能長得茂盛呢？東風一吹，它豈不在園圃中完全枯萎嗎？』」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「你要對這些悖逆的人說，『你們不明白這比喻的意思嗎？』要告訴他們，巴比倫王攻取了耶路撒冷，把其中的君王和大臣擄到巴比倫，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並從猶大王室中選出一人與他立約，要他宣誓效忠。巴比倫王也擄去猶大國的重臣，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使猶大國臣服於他，無法圖強，只能遵守盟約，以求生存。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後來，猶大王背叛了巴比倫王，派使者到埃及請求支援軍隊馬匹。他能成功嗎？他這樣做怎能逃脫懲罰呢？他這樣背約怎能逃脫懲罰呢？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「主耶和華說，『我憑我的永恆起誓，巴比倫王立他做王，他卻藐視所起的誓，背棄所立的約，他必死在巴比倫。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敵人築起圍攻的土壘和高臺大肆殺戮的時候，法老雖然兵強馬壯，人多勢眾，仍無法幫他抗敵。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他起誓降服，卻棄約背誓，出爾反爾，所以絕不能逃避後果。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「『因此，主耶和華說：我憑我的永恆起誓，他既藐視我的誓言，背棄我的約，我必懲罰他。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我要撒開網羅抓住他，把他帶到巴比倫，審判他對我不忠的罪。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他所有的精兵都要喪身刀下，餘下的也要四散逃竄。這樣，你們就知道這是我耶和華說的。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「『主耶和華說：我要從香柏樹高高的樹梢上折下一根細枝栽上，我要從樹的頂端折下嫩枝栽在巍峨的高山上。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我要把它栽在以色列的高山上，使它生枝結果，成為一棵美麗的香柏樹，各類飛鳥都要棲息在樹上，棲息在枝頭的樹蔭裡。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田野所有的樹都會知道我耶和華使高樹倒下、矮樹長高、青樹枯萎、枯樹發榮。我耶和華言出必行。』」</w:t>
      </w:r>
    </w:p>
    <w:p>
      <w:pPr>
        <w:pStyle w:val="Heading2"/>
      </w:pPr>
      <w:r>
        <w:rPr>
          <w:lang w:val="zh_TW" w:bidi="zh_TW"/>
        </w:rPr>
        <w:t>以西結書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「你們談論以色列地時為什麼說『父親吃了酸葡萄，兒子的牙酸倒了』這句俗語呢？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主耶和華說，我憑我的永恆起誓，你們在以色列必不再用這句俗語。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因為所有的生命都屬於我，父和子都屬於我。誰犯罪，誰死亡。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「倘若有義人秉公行義，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不在山上的廟宇裡吃祭物，不拜以色列人的偶像，不玷污別人的妻子，不親近經期中的婦女；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不欺壓人，反而退還債戶的抵押品；不搶奪財物，反而給饑餓的人食物吃，給赤身露體的人衣服穿；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不放債取利，不犯罪作惡，反而公平待人，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遵守我的律例，切實遵行我的典章——這樣的人是義人，必能活著。這是主耶和華說的。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「倘若這人生的兒子兇殘暴戾，嗜殺成性，無惡不作，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常在山上的廟宇吃祭偶像之物，玷污別人的妻子，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欺壓貧窮困苦的人，搶奪財物，扣留債戶的抵押品，祭拜偶像，行可憎之事，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放債取利，這樣的人還能活著嗎？他必不能活。他多行可憎之事，必自取滅亡，自害己命。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「倘若這不肖子有一個好兒子，他看見父親的所作所為，不願步父親的後塵。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他不在山上吃祭偶像之物，不拜以色列人的偶像，不玷污別人的妻子，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不欺壓他人，不扣留抵押品，不搶奪財物，反而給饑餓的人食物吃，給赤身露體的人衣服穿，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不壓榨貧窮的人，不放債取利，反而遵守我的典章，順從我的律例，這人必不因父親的罪惡而死亡，他必活著。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他父親因肆意欺詐，掠奪同胞，多行不義，必死於自己的罪惡。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「你們會問，『兒子為什麼不用承擔父親的罪惡呢？』這是因為兒子秉公行義，謹遵我的律例，所以他必活著。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誰犯罪，誰死亡，兒子不用承擔父親的罪惡，父親也不用承擔兒子的罪惡。義人的義必歸自己，惡人的惡也必歸自己。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「惡人若肯改邪歸正，遵守我的律例，秉公行義，就必活著，不致死亡。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他犯的一切罪過不會被追究，他必因行事正直而活著。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主耶和華說，我難道喜歡惡人死亡嗎？我豈不是更願他們改邪歸正並活著嗎？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義人若棄善行惡，與惡人同流合污，這人豈能活著？他從前的義行不會被記念，他必因自己的背信和罪惡而死亡。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「你們說，『主行事不公平。』以色列人啊，你們聽著，是我行事不公平呢？還是你們行事不公平呢？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義人若離義行惡，必因惡行而死。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惡人若改邪歸正、秉公行義，必保全性命。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因為他醒悟過來，改邪歸正，必能活著，不致死亡。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以色列人卻說，『主行事不公平！』以色列人啊，是我行事不公平呢？還是你們行事不公平呢？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「所以主耶和華說，『以色列人啊，我必按你們各人的行為審判你們。你們要悔改，改邪歸正，免得死在罪中。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你們要離棄從前所有的罪惡，洗心革面。以色列人啊！你們何必走向滅亡呢？』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主耶和華說，『我斷不喜歡任何人死亡，你們要悔改，便得存活。』」</w:t>
      </w:r>
    </w:p>
    <w:p>
      <w:pPr>
        <w:pStyle w:val="Heading2"/>
      </w:pPr>
      <w:r>
        <w:rPr>
          <w:lang w:val="zh_TW" w:bidi="zh_TW"/>
        </w:rPr>
        <w:t>以西結書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「你要為以色列的首領唱哀歌，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說， 「『你的母親像什麼？ 她就像獅群中的母獅， 臥在雄壯的獅子中養育幼獅。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母獅養大一頭幼獅， 使牠成為一頭猛獅。 牠學會了捕獵和吃人。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列國的人知道後， 便設陷阱捉住牠， 用鉤子拉到埃及。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母獅盼著牠回來， 眼見指望落空， 便又養育一頭幼獅， 使牠成為一頭猛獅。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牠出入獅群， 長成一頭猛獅， 學會了捕食和吃人。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牠夷平列國的堡壘， 使他們的城邑淪為廢墟， 遍地都因牠的咆哮而震驚。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於是，列國便從四面圍攻牠， 設網羅捕捉牠。 牠落入他們的陷阱。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他們用鉤子鉤住牠，把牠關進籠裡， 解送到巴比倫王那裡囚禁起來。 於是，在以色列的山嶺上再也聽不見牠的吼聲。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「『你母親像葡萄園中的一棵葡萄樹， 栽在溪水旁， 枝繁葉茂，碩果纍纍， 因為水源充沛。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它的枝子粗壯，可作王的杖。 它的樹幹高大，直插雲霄， 枝葉茂密，遠遠可見。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但它被憤怒地連根拔起， 拋在地上。 東風吹乾了它的果實， 粗壯的枝幹折斷枯乾， 被火焚燒。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現在，它被栽種在乾旱的曠野。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火從枝幹蔓延， 燒毀了它的果實， 沒有留下一根粗壯的枝幹可作王的杖。』 「這是一首哀歌，可作哀悼之用。」</w:t>
      </w:r>
    </w:p>
    <w:p>
      <w:pPr>
        <w:pStyle w:val="Heading2"/>
      </w:pPr>
      <w:r>
        <w:rPr>
          <w:lang w:val="zh_TW" w:bidi="zh_TW"/>
        </w:rPr>
        <w:t>以西結書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第七年五月十日，有幾個以色列的長老來求問耶和華，他們坐在我面前。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「人子啊，你要告訴他們，主耶和華這樣說，『你們是來求問我嗎？我憑我的永恆起誓，我決不讓你們求問。』這是主耶和華說的。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人子啊，你要審判他們嗎？你要審判他們嗎？要使他們知道他們祖先所做的可憎之事。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你要告訴他們，主耶和華這樣說，『我揀選以色列那日，曾向雅各家的後裔起誓，又在埃及讓他們認識我，告訴他們我是他們的上帝耶和華。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那日我向他們起誓，要帶領他們離開埃及，到我為他們選定的奶蜜之鄉，世上最佳美的地方。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我告訴他們要除掉他們祭拜的可憎之物，不可讓埃及的偶像玷污自己，因為我是他們的上帝耶和華。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「『然而，他們卻背叛我，不聽我的話，沒有除去他們戀慕的可憎之物，也沒有棄絕埃及的偶像。我本想在埃及向他們發烈怒，傾倒我的怒火，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但我沒有這樣做，以免我的名在他們寄居的列邦面前被褻瀆。因為我曾在列邦眼前讓以色列人認識我，把他們帶出埃及。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於是，我帶他們離開埃及，進入曠野，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向他們頒佈我的律例並顯明我的典章，遵行的人必因此而活。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我又讓他們遵守我的安息日，作為我與他們之間的記號，好叫他們知道是我耶和華使他們成為聖潔之民。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「『可是，以色列人卻在曠野背叛我，不遵行我的律例，還棄絕我的典章，而遵行的人必因此而活。他們大肆褻瀆我的安息日。我本想在曠野向他們發烈怒，滅絕他們。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但我沒有這樣做，以免我的名在周圍列邦面前被褻瀆，因為我在列邦眼前把以色列人帶出埃及。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而且，我在曠野曾向他們發誓，不帶他們進入我賜給他們的那奶蜜之鄉，那世上最佳美的地方，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因為他們棄絕我的典章，不順從我的律例，褻瀆我的安息日，心戀偶像。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但我憐憫他們，沒有毀滅他們，沒有在曠野把他們全部滅絕。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「『我在曠野曾對他們的子孫說，不要效法你們祖先的律例，不要遵守他們的規條，不要拜他們的偶像，以致玷污自己。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我是你們的上帝耶和華，你們要恪守我的律例，謹遵我的典章，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尊我定的安息日為聖日，作為我與你們之間的記號，使你們知道我是你們的上帝耶和華。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「『可是，他們的子孫卻背叛我，不恪守我的律例，不謹遵我的典章，而遵行的人必因此而活。他們褻瀆我的安息日。我本想在曠野向他們發烈怒，傾倒我的怒氣，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但我沒有這樣做，以免我的名在周圍列邦面前被褻瀆，因為我在列邦眼前把以色列人帶出埃及。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而且，我在曠野起誓要把他們驅散到列國，分散到列邦，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因為他們不遵行我的典章，棄絕我的律例，褻瀆我的安息日，眼睛戀慕他們祖先的偶像。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所以，我任由他們遵行無用的律例，遵守無法使人活著的規條，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任由他們把自己的長子燒作祭物獻給偶像，以致玷污自己，好使他們充滿恐懼，這樣他們便知道我是耶和華。』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「人子啊，你要告訴以色列人，主耶和華這樣說，『你們的祖先還背信棄義，褻瀆了我。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當我引領他們進入我曾起誓要賜給他們的土地時，他們在所見的每一處高山或茂密的樹下獻祭，獻上惹我發怒的供物，焚燒馨香的祭，向偶像奠酒。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我問他們，你們所去的高處是什麼地方？』從此，那高處一直叫巴麻。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「所以，你要告訴以色列人，主耶和華這樣說，『你們仍像你們祖先一樣玷污自己，與可憎的偶像苟合嗎？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你們至今仍焚燒自己的兒子獻為祭物，用你們的一切偶像玷污自己。以色列人啊，我會讓你們求問我嗎？主耶和華說，我憑我的永恆起誓，我決不讓你們求問。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「『你們說要像列邦列族一樣去供奉木頭石頭，你們的想法絕不能實現！』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「主耶和華說，『我憑我的永恆起誓，我要發烈怒，伸出臂膀用大能的手治理你們。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我要發烈怒，伸出臂膀用大能的手把你們從列國中領出來，從你們散居的列邦聚集你們，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領你們進入列國的曠野，面對面地審判你們。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我從前在埃及的曠野怎樣審判你們的祖先，也必怎樣審判你們。這是主耶和華說的。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我要對你們嚴加管教，使你們遵守我的約。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我要剷除你們中間叛逆和犯罪的人。雖然我要領他們離開寄居之地，他們卻不能回以色列。這樣，你們就知道我是耶和華。』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「主耶和華說，『你們以色列人若不聽我的話，就去供奉你們的偶像吧！但將來你們必不再向偶像獻祭物褻瀆我的聖名！』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「主耶和華說，『在我的聖山，就是以色列的高山上，所有的以色列人都要事奉我，我要在那裡悅納你們，要求你們獻上供物、最好的禮物和一切聖物。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當我把你們從列國領出來，從你們散居的列邦聚集起來時，你們必如馨香之祭一樣蒙我悅納，我必當著列國的面在你們中間彰顯我的聖潔。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我要把你們帶回我起誓要賜給你們祖先的以色列，這樣你們就知道我是耶和華。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你們在那裡會想起以往玷污自己的行徑，並因自己的一切惡行而憎惡自己。』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主耶和華說，『以色列人啊，我為了自己的名，沒有照你們邪惡敗壞的行徑懲罰你們，這樣你們便知道我是耶和華。』」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「人子啊，你要面向南方，開口斥責南方，說預言斥責南地的樹林。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你要對南地的樹林說，『你要聽耶和華的話。主耶和華說，我要在你那裡燃起火來，燒毀你所有的青樹和枯樹。這不熄的烈火要從南到北燒焦一切。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這樣，世人便知道這烈火是我耶和華點燃的，它絕不會熄滅。』」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於是我說：「唉，主耶和華啊，他們在議論我說，『他豈不是在說比喻嗎？』」</w:t>
      </w:r>
    </w:p>
    <w:p>
      <w:pPr>
        <w:pStyle w:val="Heading2"/>
      </w:pPr>
      <w:r>
        <w:rPr>
          <w:lang w:val="zh_TW" w:bidi="zh_TW"/>
        </w:rPr>
        <w:t>以西結書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「人子啊，你要面向耶路撒冷，開口斥責聖所，說預言斥責以色列，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告訴以色列，耶和華這樣說，『看啊，我要與你為敵，我要拔刀出鞘，將你那裡的義人和惡人一同消滅。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由於我要將你那裡的義人和惡人一同消滅，我的刀必出鞘從南到北殺向所有的人，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使世人都知道我耶和華已拔刀出鞘，不再收回。』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人子啊，你要在他們面前哀歎，要傷心欲絕地哀歎。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如果他們問你為什麼哀歎，你就說因為有噩耗傳來，聽見的人都膽戰心驚、兩手發軟、精神萎靡、膝弱如水。災難來了，必很快發生。這是主耶和華說的。」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「人子啊，你要說預言，告訴他們，主這樣說， 「『有一把刀， 有一把刀磨快擦亮了，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磨利以行殺戮， 擦得亮如閃電。 我們豈能因我兒的權杖而快樂？這刀鄙視一切權杖。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這刀已交給人去擦亮，好握在手中，這刀已磨快擦亮，預備交給屠殺的人。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人子啊，號啕大哭吧，因為這刀要攻擊我的子民和所有以色列的首領，他們都要死於刀下。所以你要捶胸頓足。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這刀必試驗他們，這刀所鄙視的權杖若不復存在，又怎麼辦呢？這是主耶和華說的。』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「人子啊，你要拍掌對他們說預言，你要拿刀揮舞兩三次，預示這刀要從四面八方大肆殺戮，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使他們嚇得肝膽俱裂，許多人倒在家門口。我已賜下這亮如閃電的刀，用來殺戮。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刀啊，你要左砍右劈，橫掃四方。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我也要拍掌，我的烈怒要平息。這是我耶和華說的。」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「人子啊，你要為巴比倫王的刀畫出兩條進攻之路，兩條路要從一個地方出發，要在通往城邑的路口設路標。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為刀畫一條路進攻亞捫的拉巴城，再畫一條路進攻猶大的堅城耶路撒冷。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巴比倫王會站在兩條路的岔口占卜，搖籤求問他的神像，察看祭牲的肝。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他右手拿到的是攻打耶路撒冷的籤，於是他架起撞城錘，號令殺戮，高聲吶喊，用撞城錘攻打城門，建壘築臺圍攻城池。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猶大人必認為這是虛假的占卜。他們曾向巴比倫王宣誓效忠，但巴比倫王要使他們想起自己的罪，並擄走他們。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「所以，主耶和華說，『因為你們的過犯昭然若揭，使人想起你們的罪惡，你們的所作所為都顯出你們的罪過。因此，你們必遭擄掠。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你這邪惡敗壞的以色列首領啊！你的結局到了，最終審判的日子來了。』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主耶和華說，『取下你的禮帽，摘下你的冠冕吧，時局轉變了。要提拔卑微的，貶抑高貴的。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毀滅，毀滅，我要毀滅這國，使它蕩然無存，直到那應得的人來到，我要把這國交給他。』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「人子啊，你要說有關亞捫人及其恥辱的預言，告訴他們，主耶和華說，『有刀，有刀已出鞘，為要殺戮；它亮如閃電，要行毀滅。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他們為你們看的異象是虛假的，所做的占卜謊話連篇，你們將與褻瀆的惡人一同被殺，因為他們的結局到了，最終審判的日子來了。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你們要收刀入鞘，我要在你們的受造之處，在你們的出生之地審判你們，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我要把烈怒倒在你們身上，將我的怒火噴在你們身上，把你們交在嗜殺成性的惡徒手中，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你們必被當作柴焚燒，你們的血必流在自己的土地上，無人再記得你們。因為這是我耶和華說的。』」</w:t>
      </w:r>
    </w:p>
    <w:p>
      <w:pPr>
        <w:pStyle w:val="Heading2"/>
      </w:pPr>
      <w:r>
        <w:rPr>
          <w:lang w:val="zh_TW" w:bidi="zh_TW"/>
        </w:rPr>
        <w:t>以西結書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「人子啊，你要審判這殺人流血的城嗎？你要審判她？那就使她知道自己一切可憎的行為。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你要向她宣告主耶和華的話，說，『唉，你這殺人流血、製造偶像玷污自己的城啊，你的末日到了。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你既犯罪殺人，製造偶像玷污自己，使你滅亡的日子近了，你的大限到了，我要使你成為列國列邦侮辱和譏諷的對象。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你這聲名狼藉、混亂不堪的城將要受到遠近各國的恥笑。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「『看啊，在你城中的以色列首領各逞權勢，殺人流血。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他們輕慢父母，壓迫寄居者，欺負孤兒寡婦。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你藐視我的聖物，褻瀆我的安息日。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在你這城中，有人好誹謗、殺人流血，有人在山上吃祭物，有人淫亂，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有人與繼母通姦，羞辱父親，有人姦污經期不潔的婦女，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有人與鄰居的妻子幹出可憎之事，有人玷污自己的兒媳婦，有人姦污自己的同父姊妹。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在你這城中，他們受賄殺人，放債取利，壓榨鄰居，早把我忘了。這是主耶和華說的。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「『我見你謀財害命，就擊掌歎息。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在我懲罰你的日子，你還有勇氣和力量嗎？我耶和華言出必行，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我要把你驅散到列國，分散到列邦，我要除掉你的污穢。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你必在列國面前受凌辱，你便知道我是耶和華。』」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「人子啊，在我看來，以色列人已經變成了渣滓。他們是爐中的銅、錫、鐵、鉛，都是銀渣滓。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所以主耶和華說，『你們既都是渣滓，我要把你們聚集在耶路撒冷城。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我要在義憤和烈怒中把你們聚集在城裡熔化，就像人把銀、銅、鐵、鉛、錫聚在爐中，吹旺爐火熔化一樣。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我要聚集你們，把我的怒火倒在你們身上，你們必在城中熔化。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你們要在城中熔化，就像銀在煉爐中熔化。你們就知道我耶和華已將我的烈怒傾倒在你們身上。』」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「人子啊，你要對以色列說，『在我發怒的日子，將沒有雨水滋潤你這不潔之地。』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你的首領圖謀惡事，好像咆哮著撕碎獵物的獅子，他們草菅人命，搶奪財寶，使多人變成寡婦。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你的祭司強解我的律法，褻瀆我的聖物。他們聖俗不分，也不教導人分辨潔淨的和不潔淨的。他們藐視我的安息日，以致我在他們當中被褻瀆。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你的首領好像撕碎獵物的豺狼，殺人流血，謀取不義之財。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你的先知粉飾他們的罪惡，對他們說虛假的異象和謊話連篇的占卜，謊稱『耶和華說』，其實耶和華沒有說。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你的居民強取豪奪，欺壓貧困的，虐待寄居的，無法無天。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我想在他們中間尋找一位重修城牆的人，站在我面前為這地方堵住缺口，免得我毀滅這裡。可是，我一個也找不到。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因此，我要向他們傾倒我的烈怒，用怒火滅盡他們，照他們的所作所為報應他們。這是主耶和華說的。」</w:t>
      </w:r>
    </w:p>
    <w:p>
      <w:pPr>
        <w:pStyle w:val="Heading2"/>
      </w:pPr>
      <w:r>
        <w:rPr>
          <w:lang w:val="zh_TW" w:bidi="zh_TW"/>
        </w:rPr>
        <w:t>以西結書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「人子啊，有一對同胞姊妹，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她們在埃及做娼妓，年輕時就淫亂，任人撫摸她們的胸，玩弄她們處女的乳。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姐姐名叫阿荷拉，妹妹名叫阿荷利巴。後來她們都歸屬了我，並且生兒育女。阿荷拉即撒瑪利亞，阿荷利巴即耶路撒冷。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「阿荷拉歸屬我後仍然淫亂，貪戀她的情人亞述戰士。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他們都是身穿紫衣的省長和總督，都是英俊的年輕騎士。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她便與這些亞述的精英放縱情慾，拜他們的偶像，玷污自己。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她沒有放棄在埃及的淫蕩行為，她年輕的時候，就有人與她同寢，玩弄她處女的乳、發洩情慾。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因此，我把她交在她所戀慕的亞述人手裡。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他們扒光她的衣服，奪去她的兒女，用刀殺了她。她受了報應，成了婦女口中的笑柄。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「她妹妹阿荷利巴看見這一切，不但沒有引以為戒，反而比姐姐更加放蕩淫亂。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她貪戀亞述的省長和總督，那些衣著華麗、英俊的年輕騎士。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我看見她玷污了自己，與姐姐的行徑如出一轍。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她還變本加厲地放蕩淫亂，看見牆上用朱砂畫著迦勒底人的像，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腰間束帶，頭巾飄揚，都像是來自迦勒底的巴比倫人的將領，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便戀上了他們，差遣使者到他們那裡。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巴比倫人便來上她的床，放縱情慾玷污了她。之後，她便厭棄他們。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她繼續公開地淫亂，在眾人面前赤身露體，我厭棄她，像厭棄她姐姐一樣。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她卻更加淫亂，懷念自己年輕時在埃及為娼的日子，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貪戀那些體壯精足、如驢似馬的情人，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渴望重溫早年的淫行，任埃及人摸胸弄乳的日子。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「因此，主耶和華說，『阿荷利巴啊，我要促使那些你始亂終棄的情人從四面八方來攻擊你。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他們是巴比倫人，還有從比割、書亞和哥亞來的所有迦勒底人以及亞述人，都是騎馬的英俊青年，有省長、總督及有名將領。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他們率領大隊人馬，帶著兵器、戰車和軍需車來攻擊你。他們頂盔貫甲，手拿盾牌從四面八方進攻你。我要讓他們懲罰你，他們會按自己的律例來審判你。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我要藉著他們向你傾倒我的義憤，他們要在憤怒中對付你，割去你的鼻子和耳朵，擄去你的兒女，城中剩下的人都要死於刀下，被火吞噬。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他們要剝下你的衣服，奪去你的珠寶。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我要藉此制止你從埃及染上的淫亂和放蕩，使你不再嚮往和留戀埃及。』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「主耶和華說，『我要把你交在你憎惡的人手中，交在那些你始亂終棄的人手中，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他們必滿懷仇恨地對付你，奪去你努力得來的一切，留下你赤身露體，使你淫蕩的醜惡公佈於眾。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因為你與各國苟合，被他們的偶像玷污，這些事必臨到你身上。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你既然步你姐姐的後塵，我要讓你喝她喝的那杯。』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「主耶和華說， 「『你必喝你姐姐那又大又深的杯， 你必遭人恥笑和辱罵， 因為那杯能盛很多。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你姐姐撒瑪利亞的杯盛滿了恐懼和淒涼。 你喝了後必酩酊大醉， 滿心憂愁。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你必把它喝光，一滴不剩， 然後把杯摔成碎片， 抓破自己的胸脯， 因為我已經宣告。 這是主耶和華說的。』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「主耶和華說，『你既忘記我，把我拋在腦後，就要受自己放蕩淫亂的報應。』」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耶和華又對我說：「人子啊，你要審判阿荷拉和阿荷利巴，指出她們的醜行。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她們淫蕩，手上沾滿血腥，與偶像淫亂，把為我所生的兒女燒死獻給偶像。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同時，她們還這樣在同一天玷污我的聖所，褻瀆我的安息日，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她們焚燒自己的兒女獻祭給偶像，並在當天進入我的聖所，褻瀆聖所。這就是她們在我聖所裡的惡行。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「她們甚至派使者去請遠方的人，請來之後，就沐浴洗身，描眉畫眼，佩戴首飾，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坐在華麗的床上，面前的桌子上擺設著我的香料和膏油。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她們身邊傳出一群人的作樂聲，從曠野來的酒徒和粗漢把鐲子戴在這對姊妹的手腕上，把華冠戴在她們的頭上。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關於這因縱慾而色衰的婦人，我說，『這些人會繼續與她淫亂。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他們與這對淫婦阿荷拉和阿荷利巴淫亂，好像與娼妓淫亂一樣。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她們是雙手沾滿血腥的淫婦，必有義人按她們應得的報應審判她們。』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「主耶和華說，『我要使許多人起來攻擊、搶掠她們，叫她們膽戰心驚。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這些人要用石頭打死她們，用刀殺戮她們，並殺死她們的兒女，用火燒毀她們的房屋。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這樣，我便清除了這地方的淫亂，所有的婦女都引以為戒，不敢效法她們。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她們淫亂，必得報應；她們拜偶像，必受懲罰。這樣，她們就知道我是主耶和華。』」</w:t>
      </w:r>
    </w:p>
    <w:p>
      <w:pPr>
        <w:pStyle w:val="Heading2"/>
      </w:pPr>
      <w:r>
        <w:rPr>
          <w:lang w:val="zh_TW" w:bidi="zh_TW"/>
        </w:rPr>
        <w:t>以西結書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第九年十月十日，耶和華對我說：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「人子啊，今天是巴比倫王圍攻耶路撒冷的日子，你要記下今天這日子。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你要向叛逆的以色列人說比喻，告訴他們，主耶和華這樣說， 「『把鍋放在火上， 裡面倒上水，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把羊腿、羊肩等上好的肉塊放進鍋裡， 讓鍋裡盛滿精選的骨頭。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要從羊群中選一頭上好的羊， 把柴堆在鍋下， 燒開鍋煮裡面的骨頭。』」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因此，主耶和華說：「這像鏽鍋一樣充滿血腥的城有禍了！要把肉從這鏽跡斑斑的鍋中一塊塊地取出來，無需挑選。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這城沾滿血腥，任憑受害者的血流在光禿禿的磐石上，而不是流在地上用土掩蓋。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我任憑這城把受害者的血灑在光禿禿的磐石上，不加掩蓋，好激起我的烈怒，使她受報應。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所以主耶和華說，『血腥的城啊，你有禍了！我要預備大堆木柴。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要添柴點火，把肉煮爛，加入香料，燒焦骨頭。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然後，把倒空的鍋放在炭火上燒熱，把銅燒紅，好熔化它的雜質，除淨鏽垢，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卻徒勞無功，因為鏽垢太厚，就是用火也不能清除。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耶路撒冷啊，淫蕩使你污穢不堪，我本想潔淨你，你卻不願被潔淨。所以，除非我向你傾盡一切憤怒，否則你的污穢必不得清除。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我耶和華言出必行，決不退縮，也不寬容，也不留情，我必照你的所作所為來審判你。』這是主耶和華說的。」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「人子啊，我要擊打你，奪去你心愛的人，你不可悲傷，也不可流淚哭泣。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你要默然哀歎，不可為死人辦喪事，仍要纏著頭巾，穿著鞋，不可蒙著臉，也不可吃喪家的飯。」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早晨我把這事告訴百姓，晚上我的妻子便死了。次日早晨，我便遵照耶和華的吩咐行。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百姓問我：「你可以告訴我們，你這樣做跟我們有什麼關係嗎？」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我告訴他們：「耶和華對我說，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『你告訴以色列人，主耶和華說：我要使我的聖所，就是你們引以為傲、眼中所愛、心裡所慕的受到褻瀆。你們留下的兒女必死於刀下。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那時，你們將像我的僕人一樣不蒙臉，不吃喪家的飯。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你們仍將裹著頭巾，穿著鞋，不哭泣，也不悲傷。你們必因自己的罪惡而默然歎息，逐漸滅亡。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以西結做的事都是你們的預兆，你們也將做他做的。當這事發生時，你們就知道我是主耶和華。』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「人子啊，有一天我要奪去他們所喜悅、所誇耀、眼中所愛、心裡所慕的堡壘，也要奪去他們的兒女。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那日，倖存的人必來告訴你這個消息。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那時，你必開口向那人說話，不再沉默。你必成為他們的預兆，他們就知道我是耶和華。」</w:t>
      </w:r>
    </w:p>
    <w:p>
      <w:pPr>
        <w:pStyle w:val="Heading2"/>
      </w:pPr>
      <w:r>
        <w:rPr>
          <w:lang w:val="zh_TW" w:bidi="zh_TW"/>
        </w:rPr>
        <w:t>以西結書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「人子啊，你要面向亞捫人，說預言斥責他們，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告訴他們要聽主耶和華的話。主耶和華說，『當我的聖所被褻瀆，以色列變得荒涼，猶大人被擄的時候，你們竟然哈哈而樂。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所以我要把你們交給東方人作產業。他們必在你們的土地上安營紮寨，吃你們出產的果子，喝你們牛羊的奶。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我要使拉巴成為駱駝的草場，使亞捫人的土地變成羊群歇息之處，這樣你們便知道我是耶和華。』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「主耶和華說，『你們看到以色列的災禍，便幸災樂禍，手舞足蹈。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因此，我要伸手攻擊你們，使你們成為各國的俘虜。我必從萬民中剷除你們，從萬國中消滅你們，使你們滅絕。這樣，你們就知道我是耶和華。』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「主耶和華說，『摩押和西珥嘲笑猶大與其他各國沒有兩樣。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所以我要攻陷摩押邊界的城邑，就是那地方引以為榮的伯·耶施末、巴力·免和基列亭。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我要將它和亞捫人一起交給東方人作產業，使亞捫人從此被列國遺忘。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我必審判摩押人，這樣他們就知道我是耶和華。』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「主耶和華說，『因為以東報復猶大，犯了大罪。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所以，主耶和華說：我要伸手攻擊以東，剷除那裡的人和牲畜，使地荒廢，從提幔直到底但的以東人要倒在刀下。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我要藉我以色列子民的手向以東報仇。以色列人會照我的義憤和烈怒懲罰他們。那時，他們就知道是我報應他們，這是主耶和華說的。』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「主耶和華說，『非利士人心存仇恨，為了報世仇要毀滅猶大，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所以主耶和華說：我必伸手攻擊他們，剷除基利提人，毀滅沿海殘餘的人。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我要重重地報應他們，發烈怒懲罰他們。我報應他們的時候，他們就知道我是耶和華。』」</w:t>
      </w:r>
    </w:p>
    <w:p>
      <w:pPr>
        <w:pStyle w:val="Heading2"/>
      </w:pPr>
      <w:r>
        <w:rPr>
          <w:lang w:val="zh_TW" w:bidi="zh_TW"/>
        </w:rPr>
        <w:t>以西結書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第十一年十一月一日，耶和華對我說：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「人子啊，泰爾譏笑耶路撒冷說，『哈哈！那通往列國的門戶已遭破壞，城門向我大開，她已荒涼，我必興盛。』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所以主耶和華說，『泰爾啊，我要跟你作對，我要激起多國來攻擊你，就像大海掀起波浪一樣。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他們要破壞你的牆垣，拆毀你的城樓。我要鏟淨你的瓦礫，使你成為光禿禿的磐石。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你必在海中做曬網的地方，因為我已經宣告，這是主耶和華說的。你必被列國擄掠，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你陸地上的居民必死於刀下，這樣你就知道我是耶和華。』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「主耶和華說，『我要使那王中之王的巴比倫王尼布甲尼撒率領大隊人馬、戰車和騎兵從北方來攻打泰爾。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他必用刀劍殺戮你陸地上的居民，建壘築臺圍困你，舉著盾牌攻擊你。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他必用撞城錘擊破你的城牆，用鐵錘搗毀你的城樓。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他人馬眾多，揚起的塵土足以遮蓋你。他要像攻破城池一樣進入你的城門，他的騎兵、軍需車和戰車的響聲要震動你的城牆。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他戰馬的鐵蹄必踏遍你的街道。他必揮刀屠殺你的居民，推倒你堅固的神柱，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掠奪你的財富，洗劫你的貨物，摧毀你的城牆，夷平你華麗的房屋，把你的石頭、木頭和瓦礫拋到海裡。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我必使你的歌聲消逝，琴音斷絕。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我要使你成為光禿禿的磐石，做曬網的地方，你必不得重建，因為我耶和華已經宣告。這是主耶和華說的。』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「主耶和華對泰爾這樣說，『你傾覆的聲音，伴隨著你裡面的殺戮聲和受傷之人的慘叫聲豈不震動沿海地區嗎？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沿海諸王都嚇得渾身發抖，從寶座上下來，除去王袍，脫掉錦衣，坐在地上抖個不停，因你而驚懼不已。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他們必為你唱哀歌說， 「『赫赫名城啊，你曾是海上眾民的居所， 向來稱雄海上，威震鄰邦， 現在怎麼被毀滅了呢？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你傾覆的日子， 沿海各國都戰戰兢兢， 眾海島看見你被毀滅， 都心驚膽戰。』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「主耶和華說，『我要使你成為荒無人煙的城邑，我要使海水上升淹沒你。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那時，我要使你與那些墮入陰間的人一同下到作古之人那裡，使你與那些墮入陰間的人一同住在大地深處久已荒涼的地方，好讓你荒無人煙，在活人之地毫無尊榮。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我要使你遭受可怕的災難，你便不復存在，就是有人尋找你，也永遠找不到，這是主耶和華說的。』」</w:t>
      </w:r>
    </w:p>
    <w:p>
      <w:pPr>
        <w:pStyle w:val="Heading2"/>
      </w:pPr>
      <w:r>
        <w:rPr>
          <w:lang w:val="zh_TW" w:bidi="zh_TW"/>
        </w:rPr>
        <w:t>以西結書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「人子啊，你要為泰爾唱哀歌，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告訴位於海口、跟沿海各民族通商的泰爾，主耶和華這樣說， 「『泰爾啊， 你曾誇耀自己完美無瑕。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你的疆域在大海上， 你的建造者把你造得完美無瑕。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他們用示尼珥的松木做你的船板， 用黎巴嫩的香柏木做桅桿，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用巴珊的橡木做你的槳， 把象牙鑲嵌在基提沿岸的黃楊木上做甲板，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用埃及來的繡花細麻布做你的帆， 作為你的旗號， 用以利沙島來的藍布和紫布做船篷。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西頓和亞發的居民是你的船夫， 你的智者在船上為你掌舵。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迦巴勒的老手和巧匠在船上為你修補船篷， 所有海船和水手都來與你做生意。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「『你軍隊中的戰士有波斯人、路德人、弗人，他們在你的牆上掛起盾牌和頭盔，展示你的光彩。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亞發人和你的軍隊都守衛在你的城牆上，歌瑪底人把守你的城樓，他們在你四圍的牆上掛滿盾牌，使你完美無瑕。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「『他施人因你有豐富的貨物，就拿銀、鐵、錫、鉛來跟你交易。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雅完人、土巴人、米設人也跟你通商，用奴隸和銅器來換取你的貨物。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陀迦瑪人用馬匹、戰馬和騾子來跟你交易。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底但人也是你的客商，你的市場遠及沿海一帶，他們拿象牙、烏木來跟你交易。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因為你的貨物豐富，亞蘭人也成了你的客戶，他們用綠寶石、紫布、刺繡、細麻布、珊瑚和紅寶石與你交換貨物。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猶大和以色列也是你的客商，他們用米匿的麥、餅、蜜、油和香料與你交換貨物。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大馬士革見你的貨物豐富，就用黑本的酒和沙哈的羊毛來跟你交易。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從烏薩來的威但人和雅完人用熟鐵、肉桂、菖蒲與你交換貨物。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底但人用馬鞍墊來跟你交易。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阿拉伯人和基達的所有首領都來做你的客商，他們用羊羔、綿羊和山羊來跟你交易。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示巴和拉瑪的商人用各類上等香料、寶石和黃金交換你的貨物。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哈蘭、干尼、伊甸、示巴、亞述和基抹的商人都來跟你交易，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他們把華麗衣服、藍布、刺繡和彩色地毯捆紮結實，拿來跟你交易。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「『他施的船隻替你運貨， 你在海上載滿沉甸甸的貨物。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船夫把你搖到汪洋之中， 但東風要把你擊碎在海中。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你的財富、貨物、商品、 水手、舵手、修補匠、客商、 戰士和人民在你傾覆的日子都要沉到深海裡。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你舵手的哀號聲必震動海岸，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所有的船夫、水手、舵手都必棄船登岸，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為你放聲痛哭， 把塵埃撒在頭上， 在灰中打滾，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又為你剃光頭發，腰束麻布， 並為你傷心哭泣，痛苦哀號。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他們在痛哭中為你唱起哀歌， 哀悼你說， 有哪一座城像泰爾一樣在深海中銷聲匿跡呢？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你的貨物由海上運出， 滿足了許多國家； 你的資財和貨物使地上的君王富裕。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如今你在汪洋中被海浪擊碎， 你的貨物和人民都一同沉沒了。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沿海的居民因你而驚駭， 君王都嚇得面容失色。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各國商人都嗤笑你， 你那可怕的末日來臨了， 你將永遠不復存在。』」</w:t>
      </w:r>
    </w:p>
    <w:p>
      <w:pPr>
        <w:pStyle w:val="Heading2"/>
      </w:pPr>
      <w:r>
        <w:rPr>
          <w:lang w:val="zh_TW" w:bidi="zh_TW"/>
        </w:rPr>
        <w:t>以西結書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「人子啊，你去告訴泰爾王，主耶和華這樣說， 「『你心裡高傲，說，我是神明， 我坐在海中神明的寶座上。 你雖然自以為像神明， 但你不過是人，並非神明。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看啊，你比但以理更有智慧， 什麼秘密都瞞不過你。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你憑智慧和頭腦發了財， 金銀裝滿了你的庫房。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你靠高超的經商本領使財富大增， 因而變得心高氣傲。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因此，主耶和華說， 因為你自以為像神明，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我要使列國中最殘暴的外族人來攻打你， 他們必拔刀毀壞你憑智慧得來的美物， 玷污你的榮美，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使你墜入墳墓， 你必慘死在大海中。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在殺戮你的人面前， 你還能自稱為神明嗎？ 在殺你的人手中， 你不過是人，並非神明。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你要像未受割禮的人那樣死在外族人手中。』 因為我已經宣告，這是主耶和華說的。」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「人子啊，你要為泰爾王唱哀歌，告訴他，主耶和華這樣說， 「『你曾經是完美的典範， 充滿智慧，美麗無瑕。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你曾在上帝的伊甸園中， 你曾佩戴各種寶石， 有紅寶石、黃玉、鑽石、 綠寶石、紅瑪瑙、碧玉、 藍寶石、綠松石、翡翠， 底座鑲嵌著精美的黃金， 這些在你受造的那天都已經預備妥當。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我膏立你為看守約櫃的基路伯天使。 我把你安置在上帝的聖山上， 在閃閃發光的寶石中行走。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你從受造那天開始所行的純全無過， 但後來在你那裡查出不義。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因為貿易發達， 你便充滿暴力，犯罪作惡。 因此，看守約櫃的基路伯天使啊， 我把你當作污穢之物逐出上帝的山， 從閃閃發光的寶石中除掉你。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你因俊美而心高氣傲， 因輝煌而心智敗壞， 所以我把你扔到地上， 讓你在列國的君王面前出醜。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你多行不義， 交易不公， 褻瀆了你的聖所， 因此我使火在你那裡燃起，吞噬你， 在眾目睽睽之下把你燒成地上的灰燼。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所有認識你的民族都因你而驚駭， 你落得可怕的下場， 你將永遠不復存在。』」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「人子啊，你要面對西頓，說預言斥責她，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告訴她，主耶和華這樣說， 「『西頓啊，我要與你為敵， 我要在你那裡彰顯我的榮耀。 我要審判你，在你中間彰顯我的聖潔， 那時，人們就知道我是耶和華。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我要使瘟疫進入你境內， 刀劍從四面八方臨到你， 被殺的人橫屍城中，血流街頭， 這樣人們就知道我是耶和華。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「『藐視以色列人的鄰邦必不再作刺他們的荊棘，傷他們的蒺藜，這樣人們就知道我是主耶和華。』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「主耶和華說，『我要把分散到列國的以色列人招聚起來，當著列國的面在他們身上彰顯我的聖潔，那時他們要住在自己的土地上，就是我賜給我僕人雅各的地方。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他們將在那裡安然居住，興建房屋，栽種葡萄園。我審判鄙視他們的四鄰後，他們必安然居住。這樣，他們便知道我是他們的上帝耶和華。』」</w:t>
      </w:r>
    </w:p>
    <w:p>
      <w:pPr>
        <w:pStyle w:val="Heading2"/>
      </w:pPr>
      <w:r>
        <w:rPr>
          <w:lang w:val="zh_TW" w:bidi="zh_TW"/>
        </w:rPr>
        <w:t>以西結書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第十年十月十二日，耶和華對我說：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「人子啊，你要面向埃及王法老，說預言斥責他和整個埃及，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你要告訴他，主耶和華這樣說， 「『埃及王法老啊， 你這躺臥在自己河中的大怪物， 我要與你為敵。 你說這尼羅河屬於你， 是你為自己造的。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但我要鉤住你的腮， 使河中的魚貼在你的鱗甲上， 把你連同貼在你鱗甲上的魚一起從河中拉上來，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把你和你河中的魚都丟棄在曠野。 你必曝屍野外，無人收殮。 我要讓你成為走獸飛禽的食物。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「『這樣，所有的埃及人就知道我是耶和華，因為你不過是一根以色列人無法依靠的蘆葦杖。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當他們用手握住你的時候，你就斷裂，刺傷了他們的肩；當他們倚靠你的時候，你就折斷，閃了他們的腰。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「『因此，主耶和華說，看啊，我要使刀劍臨到你，消滅你的人畜，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使埃及一片荒涼。這樣，他們就知道我是耶和華。因為你說這尼羅河屬於你，是你造的。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因此，我要攻擊你和你的河流，使埃及從密奪到色弗尼，一直到古實的邊界全都荒廢。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四十年之內，這裡必無人居住，人畜蹤跡滅絕。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我必使埃及成為荒地中的荒地，讓埃及的城邑淪為廢墟中的廢墟四十年。我要將埃及人驅趕到列國，分散到列邦。』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「主耶和華說，『四十年之後，我要把分散的埃及人從各國聚集起來。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我要讓被擄的埃及人返鄉，使他們回到本土巴特羅，成為一個卑微的國家，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在列國中最衰微，再也不能雄居列國之上。我要使埃及國勢衰弱，再也不能統治列國。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埃及必不再是以色列人的指望，反而會使以色列人想起自己投靠埃及的罪。這樣，他們便知道我是主耶和華。』」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第二十七年一月一日，耶和華對我說：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「人子啊，巴比倫王尼布甲尼撒派兵苦攻泰爾，以致士兵的頭都禿了，肩也破了，卻是徒勞無功。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所以主耶和華說，『我要把埃及賜給巴比倫王尼布甲尼撒，他必把埃及的財富洗劫一空，用來犒賞自己的軍隊。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他和他的軍隊為我效力，所以我把埃及賜給他作為酬勞。』這是主耶和華說的。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「到那天，我必復興以色列，使你以西結在他們當中開口說話，這樣他們就知道我是耶和華。」</w:t>
      </w:r>
    </w:p>
    <w:p>
      <w:pPr>
        <w:pStyle w:val="Heading2"/>
      </w:pPr>
      <w:r>
        <w:rPr>
          <w:lang w:val="zh_TW" w:bidi="zh_TW"/>
        </w:rPr>
        <w:t>以西結書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「人子啊，你要說預言，宣告主耶和華這樣說， 「『哀號吧！你們要為那日悲傷。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因為日子近了，耶和華的日子近了， 那將是烏雲密佈的日子， 是列國淪亡的時候。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必有刀劍攻擊埃及， 埃及必屍橫遍野， 古實必痛苦不堪。 敵人要擄掠埃及的財富， 摧毀她的根基。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古實、弗、路德、阿拉伯和利比亞及其他盟友都必與她一同死於刀下。』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「耶和華說， 『埃及的盟友都要覆滅， 埃及的傲氣必蕩然無存， 從密奪到色弗尼的居民都要喪身刀下。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埃及要變成荒地中的荒地， 她的城邑要淪為廢墟中的廢墟。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我要點火燒埃及， 埃及的所有盟友都要滅亡。 那時，他們就知道我是耶和華。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「『在那日，我要差遣使者乘船出去驚嚇安逸的古實人，在埃及遭難的日子，他們必痛苦不堪。看啊，這日子快到了。』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「主耶和華說， 「『我要藉巴比倫王尼布甲尼撒的手消滅埃及的百姓。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他和追隨他的都是萬民中最殘暴的人。 他們去毀滅埃及， 拔刀攻擊那裡， 使埃及屍骨遍野。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我要使尼羅河乾涸， 把土地賣給惡人， 我要藉外族人的手使埃及及其境內的一切都荒廢， 這是我耶和華說的。』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「主耶和華說， 『我要毀滅偶像， 剷除挪弗的神像。 埃及再沒有君王， 我要使埃及境內充滿恐懼。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我要使巴特羅荒廢， 放火焚燒瑣安， 審判底比斯。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我要把我的烈怒傾倒在埃及的訓堡壘， 消滅底比斯的百姓。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我要放火燒埃及， 訓必受極大的痛苦， 底比斯要被攻破， 挪弗終日困苦不已，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亞文和比伯實的壯丁必死於刀下， 眾城都要遭受擄掠。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我粉碎埃及勢力的那天， 答比匿必日月無光， 她的銳氣全消。 烏雲必籠罩她， 她城邑的居民必被擄去。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我必這樣審判埃及， 他們就知道我是耶和華。』」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第十一年一月七日，耶和華對我說：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「人子啊，我打斷了埃及王法老的一隻臂膀，沒有人替他敷藥包紮，以致他無力拿刀。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因此，主耶和華說，『我要與埃及王法老為敵，我要把他那強壯的臂膀和曾經受傷的臂膀一起打斷，使刀從他手中掉落。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我要把埃及人驅散到列國，分散到列邦。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我要使巴比倫王的臂膀強壯有力，把我的刀交在他手中。我要打斷法老的臂膀，使法老在他面前像受了致命傷的人一樣呻吟。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我要使巴比倫王的臂膀強壯有力，而法老的雙臂必軟弱無力。我要把我的刀交在巴比倫王手中，讓他揮刀攻擊埃及。那時他們就知道我是耶和華。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我要把埃及人驅散到列國，分散到列邦，這樣他們就知道我是耶和華。』」</w:t>
      </w:r>
    </w:p>
    <w:p>
      <w:pPr>
        <w:pStyle w:val="Heading2"/>
      </w:pPr>
      <w:r>
        <w:rPr>
          <w:lang w:val="zh_TW" w:bidi="zh_TW"/>
        </w:rPr>
        <w:t>以西結書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第十一年三月一日，耶和華對我說：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「人子啊，你要對埃及王法老和他的百姓說， 「『誰能比你強大呢？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看啊，亞述曾是黎巴嫩的一棵香柏樹， 枝繁葉茂，遮天蔽日， 高聳入雲。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水源滋潤它， 深泉使它茁壯成長， 溪流四圍環繞它， 澆灌著林間的樹木。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豐沛的水源使它高過田間所有的樹木， 枝子長得又粗又長。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空中的飛鳥都在它的枝頭上搭窩， 田間的野獸都在它的枝條下生產， 所有的大國都住在它的蔭下。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它高大美麗，枝幹修長， 因為樹根深入豐沛的水源，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連上帝園中的香柏樹也不能與它相比。 松樹不能與它的枝幹相比， 楓樹不能與它的枝條相比， 上帝園中的樹木沒有一棵能與它媲美。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我使它枝繁葉茂，美麗無比， 以致上帝伊甸園裡的樹木都羡慕它。』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「因此，主耶和華說，『因為它樹幹高大，樹梢高聳入雲，心高氣傲，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我要把它交在列國的首領手裡，他必按照它的邪惡懲治它。我丟棄了它。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列邦中最殘暴的人要把它砍倒，丟棄在那裡，它折斷的枝幹散落在山間和河谷中。世上各族都離開它的蔭下，棄他而去，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天上的飛禽要棲身在那折斷的樹幹上，地上的走獸要躺臥在它的枝條中。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故此，水邊的樹木都不再傲然矗立，高聳入雲，水源充足的大樹也不再如此高大，因為它們都註定要與下墳墓的人一同死亡，落到陰間的深處。』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「主耶和華說，『它下到陰間的那天，我要使哀聲響起，使深淵閉塞，江河止息，洪水停滯。我要使黎巴嫩為它哀哭，田野的樹木都因它而枯萎。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我將它與下墳墓的人一同拋到陰間時，列國聽見它墜落的響聲，都恐懼顫抖。伊甸園中的樹木和黎巴嫩水源充足的上好樹木都在陰間得到安慰。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列國中活在它蔭庇下的爪牙都與它一同墜入陰間，到喪身刀下的人那裡。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「『伊甸園的樹木中，誰能與你的威榮相比呢？然而你必與伊甸園的樹木一同下到陰間，躺臥在未受割禮的人當中，與喪身刀下的人在一起。 「『這就是法老和他百姓的結局。這是主耶和華說的。』」</w:t>
      </w:r>
    </w:p>
    <w:p>
      <w:pPr>
        <w:pStyle w:val="Heading2"/>
      </w:pPr>
      <w:r>
        <w:rPr>
          <w:lang w:val="zh_TW" w:bidi="zh_TW"/>
        </w:rPr>
        <w:t>以西結書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第十二年十二月一日，耶和華對我說：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「人子啊，你要為埃及王法老唱哀歌，對他說， 「『你自認為是列邦中的雄獅， 其實你像激蕩江河、 用腳把江河攪渾的海怪。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主耶和華說： 我要藉多國聯軍把我的網撒在你身上， 他們要用我的網把你拉上來。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我要把你拋在地上，扔在田野， 讓天上的飛鳥落在你身上， 讓地上的走獸吞吃你。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我要把你的肉撒在山間， 把你的屍首填滿山谷，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用你的血澆灌大地， 漫過群山，溢滿溝壑。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當我消滅你的時候， 我要遮蔽天空，使星辰昏暗； 我要用雲遮蔽太陽，使月亮無光。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我要遮蔽天上所有的光， 使黑暗籠罩你的四境。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「『我把你滅亡的消息帶到你不認識的列國時，必使列邦惶恐不安。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我在他們面前揮刀攻擊你的時候，各國的人都必因你而驚駭，他們的君王必膽戰心驚。在你傾覆那天，他們都必時刻為自己的性命戰戰兢兢。』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「主耶和華這樣說，『巴比倫王的刀必來攻擊你。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我要使你的人民喪身在各國中最殘暴的勇士刀下。 「『他們必摧毀埃及的驕傲， 消滅她的人民。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我要殺盡她河邊的牲畜， 使人足獸蹄不再攪渾河水。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我要使埃及的河流清澈見底， 像油一樣緩緩流淌。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我要使埃及的土地荒涼， 毀滅其中的一切， 擊殺其中的所有居民， 那時他們就知道我是耶和華。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「『這是列國為埃及唱的哀歌，各國的婦女要為埃及和她的人民唱這哀歌。這是主耶和華說的。』」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第十二年十二月十五日，耶和華對我說：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「人子啊，為埃及的眾民哀哭吧！我要把她與各強國的人民一同送入陰間，與墜入墳墓的人在一起。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「埃及啊，你比誰更美呢？ 你下去跟未受割禮的人躺在一起吧！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「埃及人要倒斃在喪身刀下的人當中。刀已出鞘，她和她的國民要被拖走。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英勇的統領要在陰間談論埃及王及其盟友說，『這些喪身刀下、未受割禮的人下來長眠了。』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「亞述和她的大軍都在那裡，她周圍是她大軍的墳墓。他們都是喪身刀下的人。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他們的墳墓在陰間的最深處，她的大軍躺臥在她墳墓的周圍。他們生前曾使人恐懼，如今卻喪身刀下。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以攔在那裡，她的百姓在她墳墓的周圍。他們都未受割禮，喪身刀下，下到了陰間。他們生前曾使人恐懼，如今卻和下墳墓的人一同抱愧蒙羞。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以攔躺臥在被殺的人當中，周圍是她百姓的墳墓。他們都未受割禮、喪身刀下。他們生前曾使人恐懼，如今卻和下墳墓的人一同抱愧蒙羞，躺臥在被殺的人當中。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「米設和土巴都在那裡，周圍是她們百姓的墳墓。他們都未受割禮，生前曾使人恐懼，如今卻喪身刀下。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他們沒有古代勇士的榮耀葬禮，那些勇士帶著兵器下到陰間，頭枕著刀，屍骨上蓋著盾，他們生前曾使人恐懼。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「法老啊，你要被毀滅，跟那些未受割禮、喪身刀下的人躺在一起。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「以東也在那裡，她的君王和官長儘管力量強大，卻和喪身刀下的人在一起，與那些未受割禮、下墳墓的人躺在一起。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「北方的諸王和所有的西頓人也在那裡，雖然他們力量強大，令人恐懼，卻羞辱地與被殺的人下到了陰間。他們未受割禮，與喪身刀下的人躺在一起，與下墳墓的人一同蒙羞。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「法老看見他們，便為他大群喪身刀下的民眾和全軍感到欣慰。這是主耶和華說的。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我曾使法老給世人帶來恐懼，但他和他的民眾最後還是要躺臥在未受割禮、喪身刀下的人當中。這是主耶和華說的。」</w:t>
      </w:r>
    </w:p>
    <w:p>
      <w:pPr>
        <w:pStyle w:val="Heading2"/>
      </w:pPr>
      <w:r>
        <w:rPr>
          <w:lang w:val="zh_TW" w:bidi="zh_TW"/>
        </w:rPr>
        <w:t>以西結書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「人子啊，你要告訴你的同胞，『如果我使戰爭降臨某地，那地方的百姓就應從他們中間選一人做守望者。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守望者若發現敵人來攻打，便吹號警告百姓。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凡聽見號聲而不接受警告的，敵人來把他殺了，這流血的罪就要由他自己承擔。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因為他聽見號聲，卻不接受警告，他的死是咎由自取。他若接受警告，就保全了自己的性命。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但如果守望者看見敵人來攻打卻不吹號警告百姓，以致有人被敵人殺了，那人固然是因自己的罪惡而被殺，我卻要向守望者追討那人被殺的血債。』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「人子啊，我立你為以色列人的守望者，你要聽我口中的話並替我告誡他們。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如果我說惡人必定死，你卻不告誡他改邪歸正，他必因自己的罪而死，我卻要向你追討他的血債。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如果你告誡惡人要改邪歸正，他卻不肯，他必因自己的罪而死，而你必保全性命。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「人子啊，你要對以色列人說，『你們說：我們背負過犯和罪惡，正因此而滅亡。我們怎能存活下去呢？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你要告訴他們，主耶和華說：我憑我的永恆起誓，我絕不喜歡惡人死亡，我更願意惡人改邪歸正，得以存活。以色列人啊，回頭吧！改邪歸正吧！何必自取滅亡呢？』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人子啊，你要對你的同胞說，『當義人犯罪時，他以往的義救不了他；當惡人悔改時，他以往的惡不會使他滅沒。義人若犯罪，他以往的義不能使他存活。』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我雖對義人說他必能存活，但如果他仗著自己的義而作惡，他從前的義行不會被記念，他必因自己的惡行而死亡。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我雖對惡人說他必定要死，但他若改邪歸正，秉公行義，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償還抵押，歸還贓物，遵行生命之律例，不再犯罪，就必活著，不致死亡。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他犯的罪不會被追究，他必因秉公行義而活著。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「你的同胞卻說：主行事不公平。其實是他們自己行事不公。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義人若離義行惡，必因惡行而死。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惡人若改邪歸正、秉公行義，必因此而活。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可是你們卻說，主行事不公平。以色列人啊，我必按你們各人的行為審判你們。」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在我們被擄後第十二年十月五日，有人從耶路撒冷逃出來對我說：「城已經淪陷了。」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逃難的人來的前一晚，耶和華的手一直按在我身上，開了我的口。那人早上來到我這裡時，耶和華已經開了我的口。於是我就開口說話，不再沉默。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「人子啊，那些住在以色列廢墟中的人說，『亞伯拉罕一人尚且能擁有這片土地，我們這麼多人更能擁有這片土地為業。』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因此，你要告訴他們，主耶和華這樣說，『你們吃帶血的肉，仰賴偶像，又殺人流血，怎能擁有這片土地呢？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你們靠刀劍行可憎之事，個個玷污別人的妻子，你們怎能擁有這片土地呢？』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你要告訴他們，主耶和華這樣說，『我憑我的永恆起誓，那些住在廢墟中的必死於刀下，逃到田野的必被野獸吞吃，躲進堡壘和洞穴的必死於瘟疫。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我要使這片土地荒涼不堪，使她所誇耀的勢力消逝。以色列的山必荒涼，杳無人跡。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因為他們所行的一切可憎之事，我必使這地方荒涼不堪，那時他們就知道我是耶和華。』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「人子啊，你的同胞在牆邊和門口彼此議論你說，『來，聽聽從耶和華而來的信息。』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他們蜂擁而來，坐在你面前聆聽你的話，儼然是我的子民。但他們不付諸實行，嘴裡說的是甜言蜜語，心中卻追求不義之財。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他們只聽不做，你在他們眼中只不過是嗓音優美、善唱情歌、長於奏樂的人。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看吧，你所說的必定應驗。當一切應驗的時候，他們就知道有先知在他們當中。」</w:t>
      </w:r>
    </w:p>
    <w:p>
      <w:pPr>
        <w:pStyle w:val="Heading2"/>
      </w:pPr>
      <w:r>
        <w:rPr>
          <w:lang w:val="zh_TW" w:bidi="zh_TW"/>
        </w:rPr>
        <w:t>以西結書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「人子啊，你要這樣說預言斥責以色列的牧人，『主耶和華說：以色列的牧人啊，你們有禍了！你們只顧餵養自己，牧人豈不應該餵養羊群嗎？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但你們只顧吃羊的脂肪，穿羊毛衣，宰殺肥羊，卻不餵養羊群。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你們沒有養壯瘦弱的，沒有醫治生病的，沒有包紮受傷的，沒有領回走散的，沒有尋找迷失的。你們反用暴力轄製他們。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因為沒有牧人，羊群便流離失散，成了所有野獸的食物。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我的羊在群山和高崗上遊蕩，分散在各地，沒有人尋找他們。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「『所以，你們這些牧人啊，要聽耶和華的話。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主耶和華說：我憑我的永恆起誓，我的羊因為沒有牧人而成了獵物，淪為所有野獸的食物。我的牧人不去尋找我的羊，他們只餵養自己，不餵養我的羊，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所以你們這些牧人啊，要聽耶和華的話。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主耶和華說：我要攻擊這些牧人，從他們手中要回我的羊，不再讓他們餵養羊群，使他們無法再餵養自己。我要從他們口中救回我的羊，不再讓羊成為他們的食物。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「『主耶和華說：看啊，我要親自尋找我的羊，找到他們。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牧人怎樣尋找他四散的羊，我也照樣尋找我的羊，他們在密雲幽暗的日子失散到各地，我要把他們從那裡救回來。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我要把他們從列邦領出來，從列國招聚他們，帶他們回到自己的故土，我要在以色列的山嶺上、溪水旁和境內可居之地牧養他們。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我要在佳美的草場上牧養他們，以色列的山嶺必成為他們的草場。他們要在佳美的草場上安臥，在以色列山嶺的肥美草場上吃草。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我要親自餵養我的羊，讓他們得到安歇。這是主耶和華說的。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我要尋找迷失的，領回失散的，包紮受傷的，醫治患病的，但我要消滅肥壯的。我要秉公牧養他們。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「『我的羊群啊！至於你們，主耶和華這樣說：我要在你們中間施行審判，在公綿羊和公山羊之間進行審判。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你們肥壯的羊在茂盛的草場上吃還不夠嗎？你們非要用蹄子踐踏吃剩的草嗎？你們喝清水還不夠嗎？你們非要用蹄子攪渾剩下的水嗎？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我其餘的羊只得吃你們踐踏的草，喝你們攪渾的水。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「『因此，主耶和華對他們說：看啊，我要親自在肥羊和瘦羊之間施行審判。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你們肥羊用脅和肩拱，用角牴瘦弱的，使他們四散。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因此我要拯救我的羊，使他們不再成為獵物，我要在羊與羊之間施行審判。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我要立我的僕人大衛做他們的牧人，他將牧養他們，做他們的牧人。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我耶和華要做他們的上帝，我的僕人大衛要在他們當中做王，這是耶和華說的。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「『我要跟他們立平安的約，除去地上的惡獸，讓他們在曠野安居，在叢林安睡。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我要賜福他們，也要賜福我聖山的周圍，我要按季節降雨給他們，使恩福如雨降下。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田間的樹木必結果子，土地必長出莊稼，他們要在故鄉安居。我要折斷他們所負的軛，從奴役他們的人手中把他們拯救出來，那時他們便知道我是耶和華。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他們必不再成為列國的獵物，也不會被地上的野獸吞吃。他們必安居樂業，不再受人驚嚇。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我要把沃土賜給他們，使他們不再被境內的饑荒吞噬，也不再受各國的侮辱。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這樣，以色列人就知道我耶和華——他們的上帝與他們同在，他們以色列人是我的子民，這是主耶和華說的。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你們是我草場上的羊，你們是我的子民，我是你們的上帝。這是主耶和華說的。』」</w:t>
      </w:r>
    </w:p>
    <w:p>
      <w:pPr>
        <w:pStyle w:val="Heading2"/>
      </w:pPr>
      <w:r>
        <w:rPr>
          <w:lang w:val="zh_TW" w:bidi="zh_TW"/>
        </w:rPr>
        <w:t>以西結書 35:1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「人子啊，你要面向西珥山，說預言斥責它，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告訴它，主耶和華這樣說，『西珥山啊，我要與你為敵，伸手攻擊你，使你荒涼不堪。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我要使你的城邑淪為廢墟，一片荒涼，這樣你就知道我是耶和華。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因為你永懷仇恨，在以色列人遭遇危難、因罪惡受盡刑罰的時候，把他們交在刀劍之下。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所以主耶和華說：我憑我的永恆起誓，我必使你遭受殺人流血之事，殺人流血之事必臨到你。你既然不憎恨殺人流血之事，殺人流血之事必臨到你。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我要使西珥山荒涼不堪，消滅一切來往此地的人，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我要使被殺的人遍佈你的群山，使喪身刀下的人倒在你的丘陵上、山谷間和各個溪流中。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我要使你永遠荒廢，你的城邑必杳無人跡，這樣你就知道我是耶和華。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「『因為你曾說：猶大和以色列這兩個邦國必歸我，即使耶和華在那裡，我們也要吞併他們。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所以主耶和華說：我憑我的永恆起誓，你憎恨他們，滿腹怒氣和嫉妒，我也必這樣對待你。我審判你的時候，以色列人就會認識我。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那時，你必知道我耶和華聽見了你譭謗以色列山嶺的一切話，你說，這些山嶺荒廢了，歸我們吞併了。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你妄自尊大，肆意譭謗我，我都聽見了。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主耶和華這樣說：普天下歡樂的時候，我要使你荒涼。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你既因以色列家的產業荒涼而幸災樂禍，我要讓你遭受同樣的下場。西珥山啊，你和整個以東都要荒涼。這樣，你們就知道我是耶和華。』」</w:t>
      </w:r>
    </w:p>
    <w:p>
      <w:pPr>
        <w:pStyle w:val="Heading2"/>
      </w:pPr>
      <w:r>
        <w:rPr>
          <w:lang w:val="zh_TW" w:bidi="zh_TW"/>
        </w:rPr>
        <w:t>以西結書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「人子啊，你要向以色列的山嶺預言說，『以色列的山嶺啊，你們要聽耶和華的話！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主耶和華這樣說：仇敵說，「哈哈，這古老的山峰歸我們了！」』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所以你要說預言，宣告主耶和華這樣說：他們四面蹂躪、摧毀你們，使你們歸列國所有，成了外族人的話柄和笑談。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因此，以色列的山嶺啊，你們要聽主耶和華的話。以下是主耶和華對高山和丘陵，溪流和河谷，荒涼的廢墟，以及被周圍列國擄掠和譏笑的廢棄城邑所說的話。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主耶和華說：我要在怒火中斥責列國和以東，他們幸災樂禍，滿腹憤恨地把我的土地據為己有，侵佔其中的草場。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所以你要對以色列說預言，告訴以色列的高山、丘陵、溪流和河谷，主耶和華這樣說：因為你們遭到列國的羞辱，我懷著義憤和烈怒發言。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我起誓要讓你們四圍的列國也受羞辱。這是主耶和華說的。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「『以色列的山嶺啊，你們要為我的以色列子民長出枝葉，結出果子，因為他們快要回來了。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看啊，我要幫助你們，垂顧你們，使你們被耕種。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我要使你們那裡的以色列人增加，使城邑有人居住，廢墟得以重建。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我要使你們那裡的人畜興旺，生養眾多，我要使人們居住在你們那裡，好像以前一樣，讓你們比以前更興盛。這樣，你們就知道我是耶和華。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我要引領我的以色列子民在你們那裡出入，使你們成為他們的產業，不再奪走他們的兒女。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主耶和華說：雖然人們說你們吞吃以色列人、奪走他們的兒女，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但你們今後必不再吞吃以色列人，不再奪走他們的兒女。這是主耶和華說的。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我必不再使你們聽見列國的辱罵，你們必不再遭受列邦的嘲笑，也不再使你們的國民喪失兒女。這是主耶和華說的。』」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「人子啊，當以色列人住在本土時，他們的惡行玷污了那裡，他們的行為在我眼中就像經期的婦女一樣污穢。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他們殺人流血，祭拜偶像，玷污了那地方，所以我要把我的烈怒傾倒在他們身上，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把他們驅散到列國，分散到列邦，照他們的行為報應他們。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他們無論分散到何處，都使我的聖名受到褻瀆，因為外族人都談論他們說，『這些人是耶和華的子民，卻不得不離開耶和華的土地。』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我顧惜我的聖名，就是以色列人在所去的列國褻瀆的聖名。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「因此，你要告訴以色列人，主耶和華這樣說，『以色列人啊，我要行這事並非因為你們的緣故，而是因為我聖名的緣故，就是你們在所去列國褻瀆的聖名。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我要使我偉大的名，就是你們在列國中所褻瀆的名，彰顯它的聖潔。我要當著列國的面在你們身上彰顯我的聖潔，那時他們就知道我是耶和華。這是主耶和華說的。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我要把你們從列國領出來，從列邦招聚你們，帶你們返回故土。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我要在你們身上灑清水潔淨你們，洗淨你們所有的污穢，除掉你們一切的偶像。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我要賜你們一顆新心，把新的靈放在你們裡面。我要除去你們的石心，賜給你們一顆肉心。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我要把我的靈放在你們裡面，使你們恪守我的律例、謹遵我的典章。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這樣，你們必安居在我賜給你們祖先的土地上，你們要做我的子民，我要做你們的上帝。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我要拯救你們脫離一切污穢之事。我要使你們五穀豐登，不讓饑荒侵害你們。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我要使樹木碩果纍纍，田間出產豐盛，免得你們因饑荒再被外族人譏笑。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那時，你們便會想起自己邪惡的行徑，並因自己的罪惡和可憎行為而厭惡自己。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主耶和華說：你們要知道，我這樣做並不是為了你們。以色列人啊，你們應當為自己的行為抱愧蒙羞。』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「主耶和華說，『在我洗淨你們一切罪惡的日子，我要使你們的城邑有人居住，廢墟得以重建。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荒涼之地必有人耕種，路人再也看不見荒地。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他們會說：以前的荒涼之地如今竟變得像伊甸園，被毀壞廢棄的荒涼城邑已經設防，有人居住。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這樣，你們四周其餘的列國便知道我耶和華已重建毀壞之處，重新耕種荒廢之地。我耶和華言出必行。』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「主耶和華說，『我要再次答應以色列人的懇求，使他們的人口增加，多如羊群。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我要使毀壞的城邑住滿人，多如耶路撒冷在節期所獻上的羊群。這樣，他們就知道我是耶和華。』」</w:t>
      </w:r>
    </w:p>
    <w:p>
      <w:pPr>
        <w:pStyle w:val="Heading2"/>
      </w:pPr>
      <w:r>
        <w:rPr>
          <w:lang w:val="zh_TW" w:bidi="zh_TW"/>
        </w:rPr>
        <w:t>以西結書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耶和華的手按在我身上，耶和華藉祂的靈把我帶到一個山谷，那裡遍地都是骸骨。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祂領我在骸骨間走了一圈，我看到谷中的骸骨相當多，都是枯骨。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祂對我說：「人子啊，這些骸骨能復活嗎？」我說：「主耶和華啊，只有你知道。」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祂又對我說：「你對這些骸骨說預言，『枯骨啊，你們要聽耶和華說的話！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主耶和華對這些骸骨說：我要使氣息進入你們裡面，你們就必復活過來。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我必給你們加上筋，使你們長出肉，再包上皮，將氣息放在你們裡面，你們就復活了。這樣，你們就知道我是耶和華。』」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於是，我便按耶和華的吩咐向枯骨說預言，我正說預言的時候，忽然有響聲，是震動的聲音，骨頭便彼此連在了一起。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我又看見骨頭上有了筋，長了肉，包上了皮，只是還沒有氣息。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耶和華對我說：「人子啊，你要向氣息說預言，告訴氣息，主耶和華這樣說，『氣息啊，從四方吹來，吹在這些被殺的人身上，使他們復活。』」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於是，我便按耶和華的吩咐說預言，氣息就進入他們裡面，他們便復活了，並且站立起來，成為一支大軍。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耶和華對我說：「人子啊，這些骸骨就是所有的以色列人。他們說，『我們骨頭枯乾，希望幻滅，徹底完了。』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因此，你要說預言，告訴他們，『主耶和華說：我的子民啊，我要打開你們的墳墓，領你們出來，我要領你們返回以色列。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我的子民啊，當我這樣做的時候，你們就知道我是耶和華。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我要把我的靈放在你們裡面，使你們復活，安居在自己的土地上，那時你們就知道我耶和華言出必行。這是耶和華說的。』」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「人子啊，你拿一根杖來，寫上『猶大和他的以色列同伴』，然後再拿另一根杖，寫上『約瑟，即以法蓮，與他的以色列同伴』。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然後把這兩根杖連成一根，拿在手中。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當你的同胞問你這是什麼意思時，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你就告訴他們，主耶和華這樣說，『我要把約瑟和他的以色列同伴的杖，就是以法蓮手中的杖，與猶大的杖連接在一起，在我手中成為一根。』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你要拿著這兩根寫著字的杖讓他們看，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告訴他們，主耶和華這樣說，『我要把以色列人從他們流亡的列國領出來，從四圍招聚他們，帶他們回歸故土。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我要使他們在以色列的土地和群山上成為一國，只有一位王統治他們，不再是兩個國家，不再分為兩個王國。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他們不會再因偶像、可憎之物或任何過犯而玷污自己，我要從他們犯罪的地方把他們救出來，洗淨他們的罪。他們要做我的子民，我要做他們的上帝。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「『我的僕人大衛要做王治理他們，成為他們唯一的牧人。他們必恪守我的典章，謹遵我的律例。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他們要安居在我賜給我僕人雅各的土地上，就是你們祖先居住的地方。他們世世代代都要永遠居住在那裡，我僕人大衛要永遠做他們的王。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我要與他們訂立平安之約，是永遠的約，使他們安居，人丁興旺，並且我的聖所要永遠設立在他們當中。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我要住在他們中間。我要做他們的上帝，他們要做我的子民。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我的聖所永遠設立在他們當中之時，列國便會知道我耶和華使以色列聖潔。』」</w:t>
      </w:r>
    </w:p>
    <w:p>
      <w:pPr>
        <w:pStyle w:val="Heading2"/>
      </w:pPr>
      <w:r>
        <w:rPr>
          <w:lang w:val="zh_TW" w:bidi="zh_TW"/>
        </w:rPr>
        <w:t>以西結書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「人子啊，你要面向瑪各地區的歌革，就是米設和土巴的首領，說預言斥責他，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告訴他，主耶和華這樣說，『米設和土巴的首領歌革啊，我要與你為敵。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我要把你調轉過來，用鉤子鉤住你的腮，把你和你那些全副武裝、拿著大小盾牌、揮動刀劍的軍隊、馬匹和騎兵都拖出來。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你的軍隊中有拿著盾牌、戴著頭盔的波斯人、古實人和弗人，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還有歌篾及其全軍和從遙遠的北方來的陀迦瑪及其全軍。許多國家的軍隊都與你在一起。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「『你和聚集到你那裡的聯軍都要時刻預備好，你要做他們的統帥。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再過多日，你必被徵召出戰。在以後的歲月，你將去攻打一片已從戰爭中恢復的土地，以色列久已荒涼的山上有從各國招聚回來的百姓。他們從列國中被領回來，如今都在那裡安然居住。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你和你的軍隊以及各國的聯軍一起上來，如暴風來臨，又如密雲覆蓋大地。』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「『主耶和華說：那時你必心起歹念，籌劃惡謀。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你必說，我要攻打那沒有圍牆保護的鄉村，毀滅那毫無戒備、在無牆無門無閂之地安然居住的百姓。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我要搶掠他們的財物，下手攻擊那曾是廢墟的城邑和從列國歸來的百姓。他們住在世界的中心，牲畜貨物甚多。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示巴人、底但人以及他施的客商和首領都必問：你是來搶掠嗎？你聚集軍隊是來搶奪金銀財寶，擄掠牲畜和貨物嗎？』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「因此，人子啊，你要說預言告訴歌革，主耶和華這樣說，『當我的以色列子民安然居住的時候，難道你會不知道嗎？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你召集各國聯軍，組成龐大的軍隊，騎著馬從遙遠的北方來。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歌革啊，你必如密雲一樣遮天蔽日，前來攻擊我的以色列子民。將來，我要領你來攻擊我的土地，我要在列國面前藉著你彰顯我的聖潔，使他們認識我。』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「主耶和華說，『歌革啊，我從前藉我的僕人——以色列的先知所預言的那位就是你，那時他們曾多年預言我要領你上來攻擊以色列。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當歌革上來攻擊以色列的時候，我必發烈怒。這是主耶和華說的。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我要在義憤和烈怒中宣告，那天在以色列必有大地震。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海裡的魚，空中的鳥，田野的走獸，地上的一切爬蟲和人類都要在我面前戰慄。山嶺必倒塌，懸崖必崩裂，牆垣必坍塌。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我要在我的山嶺上叫刀劍攻擊歌革人，使他們自相殘殺。這是主耶和華說的。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我要用瘟疫和殺戮懲罰他，將暴雨、冰雹、烈火和硫磺傾倒在他及其軍隊和隨從的列邦身上。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我要彰顯我的偉大和聖潔，使列國的人都認識我。這樣他們就知道我是耶和華。』</w:t>
      </w:r>
    </w:p>
    <w:p>
      <w:pPr>
        <w:pStyle w:val="Heading2"/>
      </w:pPr>
      <w:r>
        <w:rPr>
          <w:lang w:val="zh_TW" w:bidi="zh_TW"/>
        </w:rPr>
        <w:t>以西結書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「人子啊，你要說預言斥責歌革，告訴他，主耶和華這樣說，『米設和土巴的首領歌革啊，我要與你為敵。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我要把你調轉過來，使你從遙遠的北方來到以色列的山中。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我要打掉你左手的弓，擊落你右手的箭。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你和你的軍隊，以及與你同來的各國聯軍都要倒斃在以色列的山嶺上，我要把你們的屍體給各種猛禽野獸作食物。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你必倒斃在田野之間，因為我已經宣告。這是主耶和華說的。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我要火燒瑪各和安居在海島的人，他們就知道我是耶和華。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「『我要讓我的以色列子民知道我的聖名，不再讓我的聖名被褻瀆。這樣列國就知道我是以色列的聖者耶和華。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我所說的日子將要來臨，一切必然實現。這是主耶和華說的。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「『以色列各城邑的居民都要出去撿兵器當柴燒，其中包括大小的盾牌、弓箭、矛槍等，足夠用七年。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他們不必到田間拾柴，或到林中伐木，因為有兵器當柴燒。他們要搶奪那些搶奪過他們的人，擄掠那些擄掠過他們的人。這是主耶和華說的。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「『那一天，我要把以色列境內通往鹽海東邊的旅客谷作為歌革的墳地，埋葬他和他的軍隊。這墳地將截斷行人的去路，因此人稱那地方為哈們·歌革谷。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以色列人要用七個月來埋葬他們，使那地方潔淨。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以色列人都要來埋葬他們。我彰顯榮耀的那天將是以色列人名聲大振的日子。這是主耶和華說的。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七個月之久，他們會派人不斷巡視那裡，埋葬遺留在地面上的屍體，使那裡潔淨。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如果巡視的人發現了骸骨，便在旁邊立一個標記，等待負責埋葬的人將骸骨埋葬在哈們·歌革谷，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他們要這樣使那地方潔淨。那裡有一座城叫哈摩那。』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「人子啊，主耶和華說，『你要召喚各類飛鳥和野獸，讓牠們聚集起來，從四面八方來赴我為牠們預備的祭宴，就是以色列山嶺上的大祭宴，在那裡吃肉飲血。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牠們將吃到勇士的肉，喝到君王的血，好像吃公綿羊、羊羔、公山羊、公牛這些巴珊的肥畜。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牠們要在我為牠們設的祭宴中任意吃肉飲血，直到吃飽喝醉為止。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牠們在我的宴席上要飽餐戰馬、騎兵、勇士和所有軍人的肉。這是主耶和華說的。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「『我要在列國中彰顯我的榮耀，萬國必看見我用大能在他們身上施行的審判。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從那天起，以色列必知道我是他們的上帝耶和華。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列國必知道以色列人被擄走是因為他們犯罪背叛我，以致我掩面不顧他們，把他們交在敵人手中，讓他們喪身刀下。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我照他們的污穢和罪惡報應他們，掩面不顧他們。』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「因此，主耶和華說，『我要使雅各被擄的人返鄉，我要憐憫全體以色列人，熱心維護我的聖名。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當他們在故土安居，沒有人來威脅他們的時候，他們就會忘記自己所有的羞辱和得罪我的惡事。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我從列國把他們領回，從敵國把他們召回來的時候，我要藉著他們向列國彰顯我的聖潔。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我讓他們被擄到列國，將來必召集他們返回故土，不撇下一人。這樣，他們便知道我是他們的上帝耶和華。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我不再掩面不顧以色列人，因為我要把我的靈澆灌在他們身上。這是主耶和華說的。』」</w:t>
      </w:r>
    </w:p>
    <w:p>
      <w:pPr>
        <w:pStyle w:val="Heading2"/>
      </w:pPr>
      <w:r>
        <w:rPr>
          <w:lang w:val="zh_TW" w:bidi="zh_TW"/>
        </w:rPr>
        <w:t>以西結書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在我們被擄的第二十五年，就是耶路撒冷淪陷的第十四年一月十日，耶和華的手按在我身上，祂帶我到了那裡。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在異象中上帝把我帶到以色列的一座高山上，山的南面彷彿有一座城。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祂把我帶到那裡。城的入口站著一個面色如銅的人，手中拿著一條麻繩和一根量竿。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那人對我說：「人子啊，你要留心用眼看，專心用耳聽，注意我要指示你的一切，因為我帶你來這裡正是為了要指示你。你要把所見到的一切告訴以色列人。」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我看見殿的四周有牆，那人拿了一根三米長的量竿量這牆，量出牆厚一竿，高一竿。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然後，他帶我到殿的東門，走上台階，量了門洞，深一竿。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門內有守衛室，長度和寬度都是一竿。室與室之間相距兩米半，挨著通往聖殿門廊的門洞深一竿。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他量了通往聖殿的門廊，寬度也是一竿，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連牆柱在內共四米寬，牆柱寬一米。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東門內共有六間守衛室，每邊三間，大小面積都是一樣，兩邊的牆柱尺寸也相同。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他量了門的入口，寬五米，長六米半。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兩邊守衛室前面的矮牆高五十釐米，守衛室都是邊長三米的正方形。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他又量門的寬度，即這邊守衛室的屋頂到對面守衛室的屋頂，是十二米半。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他從門口的牆柱量到外院的牆柱，是三十米。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由門口到通道盡頭的內廊共二十五米，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守衛室、牆柱上和門廊周圍都有格子窗，牆柱上刻著棕樹。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他帶我到外院，外院靠牆的四周是鋪石地，沿著鋪石地共有三十間廂房。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鋪石地在門口的兩邊，比內院低，寬度與入口的長度一樣。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他從外院的內門口量到內院的外門口，東側和北側距離都是五十米。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他又量了外院的北門的長和寬，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通道兩邊各有三間守衛室，牆柱和門廊的長度和寬度跟東門一樣，分別是二十五米和十二米半。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它的窗戶、門廊、牆柱上雕刻的棕樹都和東門的尺寸相同。登上七級石階便到達門口，通道的盡頭是門廊。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內院的北門與外院的北門相對，正如它的東門和外院的東門相對，他量了相對兩門之間的距離，是五十米。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他又帶我到南門，量了牆柱和門廊，都與其他門的尺寸相同，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通道與門廊四周都有窗戶，和其他的窗戶一樣，通道長二十五米，寬十二米半。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登上七級石階便到達門口，通道盡頭是門廊，兩邊的牆柱也同樣刻著棕樹。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內院也有南門，他量了與外院南門之間的距離，是五十米。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他帶我從南門走進內院，量了南門，跟其他門的尺寸一樣。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守衛室、牆柱，門廊都和其他的尺寸一樣，通道與門廊四周有窗戶，通道長二十五米，寬十二米半。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內院周圍的門廊都是長十三米，寬二米半。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這些門廊對著外院，兩邊的牆柱刻著棕樹，上去的石階共有八級。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他又帶我從東門進入內院，量了東門，跟其他門的尺寸一樣，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守衛室、牆柱、門廊都和其他的尺寸一樣，通道與門廊四周有窗戶，通道長二十五米，寬十二米半。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門廊對著外院，兩邊的牆柱刻著棕樹，那裡的石階共有八級。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他又帶我到北門，量了北門，跟其他門的尺寸一樣。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守衛室、牆柱、門廊和其他門的尺寸一樣，通道長二十五米，寬十二米半，四周有窗戶。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門廊對著外院，兩邊的牆柱刻著棕樹，那裡的石階共有八級。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門口的牆柱旁邊有一個帶門的房間，是洗燔祭牲的地方。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門廊兩邊各有兩張用來屠宰燔祭牲、贖罪祭牲和贖過祭牲的桌子。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內院北門的門廊外牆邊有兩張桌子，門廊的另一邊也有兩張桌子。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大門兩側各有四張桌子，共八張，供祭司屠宰祭牲之用。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另有四張用石頭鑿成的桌子用來預備燔祭牲，屠宰燔祭牲及其他祭牲的器具都放在桌上。桌子長寬各七十五釐米，高五十釐米。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廊內四周掛著八釐米長的雙鉤。桌上放著祭肉。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在內院的內門旁有兩間歌樂手用的廂房，一間向南，在北門旁，一間向北，在南門旁。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他對我說：「向南的廂房是給殿內供職的祭司用的，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向北的廂房是給壇前供職的祭司用的。他們都是撒督的子孫，利未人中唯有他們可以到耶和華面前事奉。」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他量了殿前的院子，是邊長五十米的正方形，祭壇在殿前面。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他帶我來到殿前通往聖所的門廊，量了兩旁的牆柱，各兩米半寬，門寬七米，門兩邊的牆各一米半厚，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門廊長十米，寬六米。有一排台階上到門廊，牆柱兩旁各有一根柱子。</w:t>
      </w:r>
    </w:p>
    <w:p>
      <w:pPr>
        <w:pStyle w:val="Heading2"/>
      </w:pPr>
      <w:r>
        <w:rPr>
          <w:lang w:val="zh_TW" w:bidi="zh_TW"/>
        </w:rPr>
        <w:t>以西結書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那人帶我進入殿堂，量兩邊的牆柱，各三米寬。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殿的入口寬五米，兩邊的牆各寬兩米半。殿堂長二十米，寬十米。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他到內殿的入口，量兩邊的牆柱，各一米寬，門寬三米，兩邊的牆各寬三米半。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他量了內殿，長寬各十米。他對我說：「這是至聖所。」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他又量殿牆，厚三米，殿的外圍有廂房，每間寬二米。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廂房是一層疊一層的，共有三層，每層有三十個房間。殿牆外圍有支撐廂房梁木的牆坎，以免梁木插入殿牆中。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這些廂房的設計是越往上層越寬，殿周圍的建築是層層向上建的，所以越往上層，房間越寬，有樓梯自下層經過中層到上層。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我看見殿的周圍有突出的平臺，高一竿，構成廂房的根基。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9-10</w:t>
      </w:r>
      <w:r>
        <w:rPr>
          <w:lang w:val="zh_TW" w:bidi="zh_TW"/>
        </w:rPr>
        <w:t xml:space="preserve"> 廂房外牆厚二米半，廂房與祭司房之間是一塊圍繞著殿的空地，寬十米。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廂房有兩個門口朝著空地，一南一北。廂房周圍與空地相連的平臺寬兩米半。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在殿前空地向西的地方有一棟建築物，寬三十五米，長四十五米，牆厚兩米半。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他量了殿，長五十米。殿的院子，那棟建築物和牆共長五十米。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殿東邊的空地寬五十米。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他量了殿後面、空地對面的那棟建築物，及其兩邊走廊的長度，共長五十米。 聖所、至聖所、院子的門廊，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它們周圍的門檻、格子窗和走廊從地面到窗沿都鑲有木板。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殿的入口和內殿裡外四周的牆也按尺寸鑲著木板。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木板上刻著基路伯天使和棕樹，兩者彼此相間排列。每個基路伯天使有兩個面孔：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一個是人的臉，面向一邊的棕樹；一個是獅子的臉，面向另一邊的棕樹。整個殿四圍都刻著基路伯天使和棕樹。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從地板到門以上殿內牆壁上都刻著基路伯天使和棕樹。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聖所的門框是方形的，至聖所前的門框也一樣。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聖所裡面有一座木頭做的祭壇，高一米半，長寬各一米，壇的四角、底及四面都是木造的。他對我說：「這是耶和華面前的桌子。」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聖所和至聖所各有一道雙扇的門，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每扇都是可以折疊的雙頁門，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聖所的門上也刻有基路伯天使和棕樹，與牆上所刻的一樣。門廊上有木造的廊簷。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聖殿門廊兩側的牆壁上有格子窗和棕樹雕刻，廂房都有房簷。</w:t>
      </w:r>
    </w:p>
    <w:p>
      <w:pPr>
        <w:pStyle w:val="Heading2"/>
      </w:pPr>
      <w:r>
        <w:rPr>
          <w:lang w:val="zh_TW" w:bidi="zh_TW"/>
        </w:rPr>
        <w:t>以西結書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那人帶我出了聖殿，向北來到外院的廂房，一排在空地對面，一排在北邊的建築物對面。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廂房長五十米，寬二十五米，有北門。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內院十米寬的空地對面和外院的鋪石地對面有三層走廊，彼此相對。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在兩排廂房之間有一條五米寬、五十米長的通道，廂房的門都向北。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上層的廂房比下層和中層的窄，因為上層走廊佔去較大的面積。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這建築物不像外院那樣有柱子，所以上層比中層和下層窄。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廂房旁邊有道外牆與廂房及外院平行，長二十五米。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靠近外院的廂房長二十五米，靠近聖殿的廂房則長五十米。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下層廂房的東面有一道門，可以從外院進入。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南面的院牆有兩排廂房，一排在空地對面，一排在南面的建築物對面，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廂房前面有通道。這些廂房與北面的廂房一樣，長寬相同，出入口和結構也一樣。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南廂房的門也和北面的一樣，廂房東面通道的前端有一道門可以進入。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他對我說：「這些在南北兩面對著聖殿空地的廂房都是聖潔的，供事奉耶和華的祭司在那裡吃至聖的祭物，並放置素祭、贖罪祭和贖過祭等至聖的祭物，因為這是聖潔的地方。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祭司在聖所供職後，不可直接到外院，要先在這些廂房裡脫下供職時所穿的聖衣，換上普通衣服，才可以到外面的百姓那裡。」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他量完聖殿裡面，便帶我出了東門，量聖殿外圍。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他用量竿量了東面，長二百五十米；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又量了北面，長二百五十米；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又量了南面，長二百五十米；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然後又去量西面，長二百五十米。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他量了聖殿的四圍，四圍有一道牆，長寬都是二百五十米，這牆是為了把聖地和俗地隔開。</w:t>
      </w:r>
    </w:p>
    <w:p>
      <w:pPr>
        <w:pStyle w:val="Heading2"/>
      </w:pPr>
      <w:r>
        <w:rPr>
          <w:lang w:val="zh_TW" w:bidi="zh_TW"/>
        </w:rPr>
        <w:t>以西結書 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後來，那人帶我來到東門，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只見以色列上帝的榮光從東方而來，祂的聲音如澎湃的洪濤，大地也因祂的榮耀而發出光芒。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這異象如同我從前在祂毀滅耶路撒冷時看見的異象，也像我在迦巴魯河邊看見的異象，我便俯伏在地。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耶和華的榮光從東門進入聖殿。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上帝的靈把我舉起，帶我進入內院，只見耶和華的榮光充滿聖殿。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那人仍然站在我身旁，我聽見有一位從殿中對我說：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「人子啊，這裡是我的寶座，是我踏腳的地方，我要在這裡永遠住在以色列人當中。以色列的君民必不再因不忠貞，或在邱壇為他們死去的君王立碑而玷污我的聖名。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他們不再在我聖殿旁邊建廟宇，使它們的門檻和門柱緊挨著我的門檻和門柱，以致我與它們只有一牆之隔。他們行可憎的事，玷污了我的聖名，所以我發怒消滅他們。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現在，他們要從我面前遠遠地除去他們的不忠貞和先王的碑，我就永遠住在他們當中。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「人子啊，你要向以色列人描述所看見的聖殿，讓他們思考聖殿的設計，使他們為自己的罪惡而羞愧。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他們若為自己的行為感到羞愧，你就把殿的構造、出入口等整個設計，以及殿中的一切律例和法則告訴他們，並且當著他們的面寫下來，讓他們忠於設計，遵行殿的一切律例。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殿所在的山頂周圍都是至聖之地，這是有關殿的法則。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「以下是祭壇的尺寸，底槽深五十釐米，寬五十釐米，周圍環繞著一條二十五釐米高的邊框。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從底座到下層臺座高一米，邊寬五十釐米，下層臺座到上一層高二米，邊寬五十釐米。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最高一層是祭台，高二米，祭台上的四角向上突起。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祭台是方形的，長寬各六米，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下面的臺座也是方形的，長寬各七米，周圍環繞著一條二十五釐米高的邊框。底座四圍的邊寬五十釐米，上祭台的石階在東面。」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祂對我說：「人子啊，主耶和華這樣說，『祭壇建成後，要按以下的規矩在上面獻燔祭和灑血。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你要將一頭公牛犢作為贖罪祭給撒督後裔中的利未祭司，他們可以前來事奉我。這是主耶和華說的。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取些公牛犢的血抹在祭壇的四角、臺座的四角和四邊，使祭壇潔淨，為祭壇贖罪，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並把贖罪用的公牛犢拿到聖所外指定的聖殿區焚燒。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第二天，你要獻上一頭毫無殘疾的公山羊作贖罪祭，就像獻公牛一樣，使祭壇潔淨。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祭壇潔淨後，你要取來一頭毫無殘疾的公牛犢和一隻毫無殘疾的公綿羊，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祭司要把鹽撒在祭牲上，作為燔祭獻在耶和華面前。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一連七天，每天都要獻上一隻公山羊、一頭公牛犢和一隻公綿羊作贖罪祭，都不可有殘疾。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在這七天之內，他們要為祭壇贖罪，使壇潔淨，成為聖壇。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七天結束後，從第八天開始，祭司要在祭壇上獻你們的燔祭和平安祭，我必悅納你們。這是主耶和華說的。』」</w:t>
      </w:r>
    </w:p>
    <w:p>
      <w:pPr>
        <w:pStyle w:val="Heading2"/>
      </w:pPr>
      <w:r>
        <w:rPr>
          <w:lang w:val="zh_TW" w:bidi="zh_TW"/>
        </w:rPr>
        <w:t>以西結書 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那人又把我帶到聖所外院的東門，門關閉著。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耶和華對我說：「這門必須關閉，不可打開。人不可從這門進入，因為以色列的上帝耶和華已從這門進入，所以這門必須關閉。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只有君王可以坐在裡面，在耶和華面前進食。他要從門廊進入，也要從原路出去。」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他帶我從北門來到殿前，我看見耶和華的榮光充滿了祂的殿，我就俯伏在地。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耶和華對我說：「人子啊，你要認真看，仔細聽我講有關耶和華聖殿的一切規矩和法則，記住所有的出入口。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然後告訴那些叛逆的以色列人，主耶和華這樣說，『以色列人啊，你們行可憎的事，該夠了吧！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你們獻上食物、脂肪和血的同時，竟將那些身心未受割禮的外族人領進我的聖所，褻瀆我的殿，破壞我的約，使你們罪上加罪。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你們自己不管理我的聖物，卻把我的聖所給外人治理。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「『因此，主耶和華說：以色列人中身心未受割禮的外族人不可進入我的聖所。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「『以色列人走入歧途時，有些利未人也遠離我、追隨偶像，他們必須承擔自己犯罪的後果。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然而，他們仍可以在我的聖殿供職，看管殿門，為百姓屠宰燔祭牲和其他祭牲，服侍他們。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因為利未人帶動以色列人拜偶像，使以色列人陷入罪中，所以我起誓，他們必承擔自己犯罪的後果。這是主耶和華說的。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他們不得走近我，不可做我的祭司，也不得走近我的聖物或至聖之物，他們必因自己的可憎行徑蒙羞。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然而，我要委派他們管理聖殿，辦理殿中所有的事務。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「『以色列人走入歧途時，利未祭司——撒督的子孫仍然在我的聖所盡忠職守，因此他們可以接近我、事奉我，侍立在我面前，獻上祭牲的脂肪和血。這是主耶和華說的。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只有他們可以進入我的聖所，在我的桌前事奉我，遵行我的吩咐。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他們從內院的門進入殿內供職的時候，要穿細麻布衣服，不可穿羊毛衣服。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他們要戴細麻布頭巾，穿細麻布褲子，不可穿使人容易出汗的衣服。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他們出去外院見百姓的時候，必須脫下供職時穿的衣服，放在聖屋，穿上普通的衣服後再出去，免得通過聖衣把聖潔帶到百姓身上。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他們不可剃光頭，也不可留長頭髮，只可修剪頭髮。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祭司進入內院時，不可喝酒。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他們不可娶寡婦或被休的婦女為妻，只能娶以色列的處女或祭司的遺孀。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他們要教導我的子民辨別聖與俗，潔淨與不潔淨。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他們要審理訴訟之事，按我的律例斷是非。他們必須按我定的律例和法度遵守一切節期，守安息日為聖日。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他們不可走近死屍，免得玷污自己，除非死者是自己的父母、子女、弟兄或未出嫁的姊妹。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祭司得到潔淨後，必須再等七天。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他進入內院的聖所事奉時，要為自己獻上贖罪祭，這是主耶和華說的。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「『我是祭司的產業。祭司不可在以色列擁有自己的產業，因為我就是他們的產業。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他們的食物是以色列人獻上的素祭、贖罪祭和贖過祭。凡以色列人獻給耶和華的都歸他們，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各種初熟的出產和各種供物中上好的部分都要歸給祭司。你們將初熟的麥子磨成麵給祭司，福氣就必臨到你們的家。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無論是自然死亡的，還是被其他野獸咬死的禽獸，祭司都不可吃。</w:t>
      </w:r>
    </w:p>
    <w:p>
      <w:pPr>
        <w:pStyle w:val="Heading2"/>
      </w:pPr>
      <w:r>
        <w:rPr>
          <w:lang w:val="zh_TW" w:bidi="zh_TW"/>
        </w:rPr>
        <w:t>以西結書 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「『當你們抽籤把土地分給以色列各支派作產業的時候，要分出一塊獻給耶和華作聖地。聖地要長十二公里半，寬十公里，整塊地都要聖潔。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你們要在其中分出一塊長寬各二百五十米的地建聖所。聖所的周圍要有二十五米寬的空地。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聖地當中要量一塊長十二公里半、寬五公里的地，其中要有聖所，是至聖的地方。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這塊聖地應歸那些在聖所供職並事奉耶和華的祭司，作為他們的居所和建聖所之用。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另一塊十二公里半長、五公里寬的土地給那些在聖殿工作的利未人建城居住，作他們的產業。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「『在聖地旁邊要分出一塊十二公里半長、兩公里半寬的地建城，歸給所有以色列人。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「『在聖地和城的東西兩邊是給君王的土地，西邊延伸至西邊的邊境，東邊延伸至東邊的邊境，從西到東長度與各支派分得的土地一樣。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這地方要作君王在以色列的產業。我的君王必不再欺壓我的子民，而是按支派把地分給他們。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「『主耶和華說，你們這些以色列的君王啊，夠了！你們應當放棄暴行和搶掠，按公平和正義行事，不要再向我的子民橫徵暴斂了！這是主耶和華說的。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你們要用公道的天平、伊法和罷特。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伊法和罷特容量要相同，量固體的伊法是十分之一賀梅珥，量液體的罷特也是十分之一賀梅珥，賀梅珥是標準的容量單位。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舍客勒是標準的重量單位，一舍客勒是二十季拉。六十舍客勒等於一彌那。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「『以下是你們應當獻的供物，每一賀梅珥小麥要獻上六分之一伊法，每一賀梅珥大麥也要獻上六分之一伊法。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獻橄欖油要按規定以罷特計量，每一柯珥的油要獻十分之一罷特，一柯珥等於十罷特或一賀梅珥，因為一賀梅珥等於十罷特。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在以色列肥美的草場上，每二百隻羊便要獻上一隻。這些供物用來作素祭、燔祭和平安祭，為以色列人贖罪。這是主耶和華說的。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所有的以色列人都要這樣拿供物來獻給君王。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君王要在節期、朔日、安息日等以色列人一切的節期獻上燔祭、素祭和奠祭。他要預備贖罪祭、素祭、燔祭和平安祭的祭物，為以色列人贖罪。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「『主耶和華說，一月初一，你要獻一隻毫無殘疾的公牛犢，潔淨聖所。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祭司要取些贖罪祭牲的血抹在聖殿的門柱、祭台的四角和內院門口的柱子上。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到了一月七日，要同樣為一切在無意和無知中犯罪的人贖罪，使聖殿潔淨。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「『一月十四日開始，你們要守逾越節七天，節期間要吃無酵餅。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在逾越節當天，君王要預備一頭公牛為自己和全體百姓作贖罪祭。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在七天的節期間，他要每天預備毫無殘疾的公牛七頭、公綿羊七隻作燔祭獻給耶和華，公山羊一隻作贖罪祭。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他要預備細麵粉和油作素祭與牛羊一同獻上。每頭公牛或公綿羊要同獻十公斤細麵粉和四升油。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在七月十五日開始一連七天的住棚節期間，君王也要供應同樣的贖罪祭、燔祭、素祭和油。』</w:t>
      </w:r>
    </w:p>
    <w:p>
      <w:pPr>
        <w:pStyle w:val="Heading2"/>
      </w:pPr>
      <w:r>
        <w:rPr>
          <w:lang w:val="zh_TW" w:bidi="zh_TW"/>
        </w:rPr>
        <w:t>以西結書 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「主耶和華說，『聖殿內院的東門在平時工作的六日內都要關閉，只在安息日和朔日才打開。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在這些日子，君王要從東門穿過門廊通道進入內院，站在門框旁邊。祭司要為他獻燔祭和平安祭。他在入口的門檻那裡敬拜，然後離去。這門要到晚上才關閉。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在安息日和朔日，以色列人要站在這門口敬拜耶和華。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君王在安息日獻給耶和華的燔祭應是羊羔六隻、公綿羊一隻，都要毫無殘疾。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至於同獻的素祭，一隻公綿羊要同獻十公斤細麵粉，與羊羔同獻的素祭則可隨意奉獻。每十公斤細麵粉要加四升油。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要在朔日獻公牛犢一頭、羊羔六隻、公綿羊一隻，都要毫無殘疾。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他也要預備素祭，每一頭公牛犢要同獻十公斤細麵粉，公綿羊也是一樣。與羊羔同獻的素祭則可隨意奉獻。每十公斤細麵粉要加四升油。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君王從門廊進去，也要從原路出來。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「『以色列人在節期進去敬拜耶和華的時候，從北門進去的要從南門出來，從南門進去的要從北門出來。誰都不可回頭從進去的門出來，必須從對面的門出來。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在這些節期君王應和百姓一同進殿敬拜，百姓離開的時候，君王也要一同離開。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「『每逢節期和特定的聖會，要有與祭牲同獻的素祭，每頭公牛獻十公斤細麵粉，公綿羊也是一樣，與羊羔同獻的素祭則可以隨意奉獻。每十公斤細麵粉要加四升油。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倘若君王自願向耶和華獻燔祭或平安祭，便要為他打開東門。他獻的燔祭或平安祭要與安息日所獻的一樣。他獻完後就從東門出去，門也跟著關閉。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「『每天早晨，你們要獻給耶和華一隻毫無殘疾的一歲羊羔為燔祭，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同獻的素祭是三公斤細麵粉，調上一升油。獻給耶和華的這種素祭是永久不變的律例。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所以，每天早晨都要預備羊羔、素祭和油，作為日常獻的燔祭。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「『主耶和華說，如果君王把一部分產業作為禮物賜給他兒子，這產業便歸了他兒子，由他兒子的後代繼承。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如果君王把一部分產業作為禮物賜給他的僕人，他的僕人在得到自由之前可以擁有這產業，到他自由的那年，這份產業仍要歸還給君王，因為君王的產業只能由他的後代繼承。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君王不可驅逐百姓離開他們的土地，強奪他們的產業。他必須把自己擁有的產業賜給兒子，免得我的子民從自己的土地上被驅散。』」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然後，那人領我從大門旁邊的入口來到聖所北面的祭司聖屋，讓我看聖屋西邊的地方。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他對我說：「這是祭司煮贖過祭牲、贖罪祭牲和烤素祭的地方。他們在這裡烤煮，免得把聖肉帶到外院，以致把聖潔傳到百姓身上。」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他又領我到外院，巡察外院的四個角落。我看見院中每個角落都有一個小庭院，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每個庭院的四周都有圍牆，長二十米，寬十五米，四角的庭院大小都一樣。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每個庭院的牆周圍都有一排石屋，屋裡有爐灶。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他對我說：「這是聖殿的僕役替百姓煮祭物的地方。」</w:t>
      </w:r>
    </w:p>
    <w:p>
      <w:pPr>
        <w:pStyle w:val="Heading2"/>
      </w:pPr>
      <w:r>
        <w:rPr>
          <w:lang w:val="zh_TW" w:bidi="zh_TW"/>
        </w:rPr>
        <w:t>以西結書 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他又領我回到聖殿門口，我看見有水從聖殿的門檻下往東流去。殿的正面朝東，這水從殿的南側經祭壇的南邊往下流。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隨後他領我由北門出來，從外面繞到外院的東門，我見水從東門的南面涓涓流出。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那人手拿量繩向東量了五百米，然後領我涉水前行，水深及踝。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他又量了五百米，領我涉水前行，水深及膝。他又量了五百米，領我涉水前行，水深及腰。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他又量了五百米，水已高漲成河，足可游泳，無法再涉水穿過。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他問我：「人子啊，你看見了嗎？」 然後，他帶我回到河邊，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我發現河的兩岸長滿了樹木。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他對我說：「這水向東流，經過亞拉巴流到鹽海，使那裡的鹹水變為淡水。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河水流經的地方，萬物滋長，魚產豐盛，因為河水使那裡的鹹水變成淡水了，所以河水流經之處萬物滋長。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漁夫要站在岸邊捕魚，從隱·基底到隱·以革蓮都是曬網的地方。那裡的魚就像大海的魚一樣種類繁多。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但沼澤和濕窪之地卻不會變淡，留作產鹽之地。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沿河兩岸長著各種果樹，樹的葉子不會枯乾，果實也不會斷絕。樹必月月結出新果，不但果實可吃，葉子還可作藥用，因為這水是從聖所流出來的。」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主耶和華說：「你們要按照我劃定的地界，把土地分給以色列的十二支派作產業，約瑟支派要得兩份地業。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其他各支派都要均分，因為我曾起誓將這地方賜給你們祖先。這地方必成為你們的產業。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「以下是這地方的地界：北界從地中海岸經希特倫到哈馬口、西達達、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比羅他和大馬士革與哈馬邊界中間的西伯蓮，一直到浩蘭邊界的哈撒·哈提幹。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這樣，疆界是從地中海岸一直到大馬士革邊界的哈薩·以難，北面以哈馬為界。 這是北界。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「東界是從北界南下經浩蘭和大馬士革之間，沿著基列和以色列中間的約旦河為界，一直伸展到東部的海。這是東界。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「南界從他瑪延伸到米利巴·加低斯泉，沿埃及小河直到地中海。 這是南界。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「西界從南界沿地中海的海岸到北界哈馬口對面的地方。 這是西界。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「你們要按照以色列的各支派分這塊地，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用抽籤的方法來分產業，也要分給在你們中間居住、生兒育女的外族人。你們要視他們如同以色列人，要讓他們在以色列各支派中與你們同分產業。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他們居住在哪一支派，就要在哪一支派中分產業給他們。這是主耶和華說的。」</w:t>
      </w:r>
    </w:p>
    <w:p>
      <w:pPr>
        <w:pStyle w:val="Heading2"/>
      </w:pPr>
      <w:r>
        <w:rPr>
          <w:lang w:val="zh_TW" w:bidi="zh_TW"/>
        </w:rPr>
        <w:t>以西結書 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「以下是各支派分得的土地： 「但的地業在北部：從希特倫經哈馬口到大馬士革邊界的哈薩·以難，北面靠近哈馬，橫跨東西兩地。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亞設的地業從東到西與但的地業接壤。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拿弗他利的地業從東到西與亞設的地業接壤。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瑪拿西的地業從東到西與拿弗他利的地業接壤。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以法蓮的地業從東到西與瑪拿西的地業接壤。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呂便的地業從東到西與以法蓮的地業接壤。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猶大的地業從東到西與呂便的地業接壤。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「猶大邊界以南將是你們劃分出來的那塊地，寬十二公里半，由東至西的長度與其他各支派的地相同，聖殿在那塊地的中央。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你們獻給耶和華的聖地長十二公里半、寬五公里，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南北面各長十二公里半，東西面各寬五公里。耶和華的聖所在這塊地的中央。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這塊地要歸給忠心事奉我的聖潔祭司撒督的子孫。當以色列人步入歧途時，他們沒有與利未人同流合污。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這塊從聖地中劃出的至聖之地要歸給他們，它與利未人所得的地業相鄰。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利未人的地與祭司的地並排挨著，長十二公里半，寬五公里。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他們不可把這塊地出賣或交換，不可把這塊最好的地轉讓給他人，因為它是歸給耶和華的聖地。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「剩下的十二公里半長、兩公里半寬的地方作公共用地，用來建城邑、房屋和草場，城要建在這地方的中央。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城是正方形的，東、西、南、北各長兩公里半。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城四周要有郊野，東西南北各長一百二十五米，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與聖地相鄰，城外東西兩側剩下的地各長五公里，地裡的出產要作城內工人的食物。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所有在這城裡做工的以色列各支派的人都要耕種這片土地。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你們所獻的這塊聖地和城區是方形的，四面各長十二公里半。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「聖地和城區東西兩邊的餘地要歸君王。兩邊的餘地從聖地十二公里半寬的東西邊界開始，沿各支派所分的地，分別向東向西延伸到以色列的東界和西界。聖地和聖殿在地的中央。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利未人的產業和城區在君王土地的中央，君王的土地在猶大和便雅憫支派之間。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「以下是其他各支派所分的地業： 「便雅憫的一份地業從東跨到西。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西緬的一份地業從東到西與便雅憫的地業接壤。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以薩迦的一份地業從東到西與西緬的地業接壤。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西布倫的一份地業從東到西與以薩迦的地業接壤。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迦得的一份地業從東到西與西布倫的地業接壤。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迦得的南界是從他瑪延伸到米利巴·加低斯泉，沿埃及小河，一直到地中海。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這就是你們要抽籤分給以色列各支派的土地，作為他們的產業。這是主耶和華說的。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「以下是城的各個出口。北面的牆是兩公里半長，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有三道門，按以色列的各支派命名，分別是呂便門、猶大門和利未門。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東面的牆是兩公里半長，有三道門，分別是約瑟門、便雅憫門和但門。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南面的牆是兩公里半長，有三道門，分別是西緬門、以薩迦門和西布倫門。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西面的牆是兩公里半長，有三道門，分別是迦得門、亞設門和拿弗他利門。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城的四周共長九公里半，從那時起，這城必叫『耶和華的所在』。」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