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利未記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耶和華在會幕裡呼喚摩西，對他說：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「你把以下條例告訴以色列人。 「如果你們有人獻祭給耶和華，要用牛羊作祭物。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如果用牛作燔祭，必須用毫無殘疾的公牛，在會幕門口獻上，便可蒙耶和華悅納。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獻祭者要把手放在燔祭牲的頭上，所獻的燔祭便蒙悅納，為他贖罪。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他要在耶和華面前宰牛，然後做祭司的亞倫子孫，要把牛血灑在會幕門口的祭壇四周。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獻祭者要剝掉燔祭牲的皮，把它切成塊。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做祭司的亞倫子孫要在祭壇上生火，把木柴擺在火上，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然後將肉塊、頭和脂肪都擺在祭壇燃燒的木柴上。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獻祭者要用水洗淨牛的內臟和腿。祭司要把這一切都放在壇上焚燒。這是燔祭，是蒙耶和華悅納的馨香火祭。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「如果用綿羊或山羊作燔祭，必須用毫無殘疾的公羊。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獻祭者要在祭壇北面，在耶和華面前宰羊。做祭司的亞倫子孫要把羊血灑在祭壇四周。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獻祭者將羊切成塊後，祭司要把肉塊、頭和脂肪擺在祭壇燃燒的木柴上。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獻祭者要用水洗淨羊的內臟和腿。祭司要把這一切都放在壇上焚燒。這是燔祭，是蒙耶和華悅納的馨香火祭。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「如果有人用鳥作燔祭獻給耶和華，要用斑鳩或雛鴿。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祭司要把鳥帶到祭壇前，擰下鳥頭，放在祭壇上焚燒；要在祭壇旁放盡鳥血；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要除掉鳥的嗉子和羽毛，扔在祭壇東邊倒灰的地方。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祭司要抓著兩個翅膀把鳥撕開，但不可撕斷，然後把鳥放在祭壇燃燒的木柴上焚燒。這是燔祭，是蒙耶和華悅納的馨香火祭。</w:t>
      </w:r>
    </w:p>
    <w:p>
      <w:pPr>
        <w:pStyle w:val="Heading2"/>
      </w:pPr>
      <w:r>
        <w:rPr>
          <w:lang w:val="zh_TW" w:bidi="zh_TW"/>
        </w:rPr>
        <w:t>利未記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「如果有人獻素祭給耶和華，要用細麵粉作祭物。要在細麵粉上澆油、加乳香，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帶到做祭司的亞倫子孫那裡。祭司要抓一把澆了油的細麵粉，連同所有乳香放在壇上焚燒，作為象徵。這是蒙耶和華悅納的馨香火祭。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剩下的素祭要歸亞倫及其子孫，這在獻給耶和華的火祭中是至聖之物。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「如果獻用爐子烤的素祭，要獻調油的無酵細麵餅，或塗油的無酵薄餅。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「如果獻用平底鍋烤的素祭，要獻調油的無酵細麵餅。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要把餅掰成碎塊，澆上油。這是素祭。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「如果獻用煎鍋煎的素祭，要獻用細麵粉和油做的祭物。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「要把這樣做好的素祭帶到耶和華面前，交給祭司獻在祭壇上。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祭司要從中取出一部分，作為象徵放在祭壇上焚燒。這是蒙耶和華悅納的馨香火祭。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剩下的素祭要歸亞倫及其子孫。這在獻給耶和華的火祭中是至聖之物。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「獻給耶和華的任何素祭都不可含酵，因為你們不可把酵或蜜當作火祭獻給耶和華。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你們可以把酵和蜜作為初熟之祭獻給耶和華，但不可作為馨香之祭獻在祭壇上。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所有素祭都要用鹽調味，不可少了你們與上帝立約的鹽。所有祭物中都要放鹽。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「如果將初熟的穀物獻給耶和華作素祭，要用烘好後壓碎的新麥穗，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加上油和乳香。這是素祭。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祭司要將一些壓碎的麥穗、油及所有乳香作為象徵焚燒。這是獻給耶和華的火祭。</w:t>
      </w:r>
    </w:p>
    <w:p>
      <w:pPr>
        <w:pStyle w:val="Heading2"/>
      </w:pPr>
      <w:r>
        <w:rPr>
          <w:lang w:val="zh_TW" w:bidi="zh_TW"/>
        </w:rPr>
        <w:t>利未記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「如果有人用牛獻作平安祭，必須在耶和華面前獻上毫無殘疾的公牛或母牛。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獻祭者要把手放在祭牲的頭上，在會幕門口宰殺。做祭司的亞倫子孫要把牛血灑在祭壇四周。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獻祭者要從平安祭中獻上火祭給耶和華。他要取出包裹內臟的脂肪和內臟上的脂肪、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兩個腎臟和腎臟上靠近腰部的脂肪以及肝葉。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亞倫的子孫要把這一切放在祭壇燃燒的木柴上和燔祭一起焚燒，作為蒙耶和華悅納的馨香火祭。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「如果用羊作祭物向耶和華獻平安祭，必須獻毫無殘疾的公羊或母羊。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如果獻的是綿羊羔，獻祭者要把羊羔帶到耶和華面前，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將手放在祭牲的頭上，在會幕前宰殺。亞倫的子孫要把羊羔的血灑在祭壇四周。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獻祭者要從平安祭中取出脂肪作為火祭獻給耶和華。他要從靠近脊椎骨處取下整條肥尾巴、包裹內臟的脂肪、內臟上的脂肪、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兩個腎臟和腎臟上靠近腰部的脂肪以及肝葉。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祭司要把這一切放在祭壇上焚燒，作為獻給耶和華的火祭。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「如果獻的是山羊，獻祭者要把山羊帶到耶和華面前，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將手放在羊頭上，在會幕門口宰殺。亞倫的子孫要把羊血灑在祭壇四周。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14-15</w:t>
      </w:r>
      <w:r>
        <w:rPr>
          <w:lang w:val="zh_TW" w:bidi="zh_TW"/>
        </w:rPr>
        <w:t xml:space="preserve"> 獻祭者要取出包裹內臟的脂肪和內臟上的脂肪、兩個腎臟和腎臟上靠近腰部的脂肪以及肝葉，作為火祭獻給耶和華。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祭司要把這一切放在祭壇上焚燒，作為蒙耶和華悅納的馨香火祭。所有的脂肪都屬於耶和華。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你們無論住在哪裡，都不可吃脂肪和血，這是你們世代當守的永久律例。」</w:t>
      </w:r>
    </w:p>
    <w:p>
      <w:pPr>
        <w:pStyle w:val="Heading2"/>
      </w:pPr>
      <w:r>
        <w:rPr>
          <w:lang w:val="zh_TW" w:bidi="zh_TW"/>
        </w:rPr>
        <w:t>利未記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「你把以下條例告訴以色列人。 「如果有人無意中犯罪，觸犯耶和華的任何誡命，要按以下方式獻贖罪祭。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「若大祭司犯罪，禍及眾民，他必須獻給耶和華一頭毫無殘疾的公牛犢作贖罪祭。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他要把公牛犢牽到會幕門口，將手放在牛頭上，在耶和華面前宰牛。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他要取一些公牛的血帶進會幕裡，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在耶和華面前用手指蘸血向聖所的幔子彈灑七次，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也要把一些公牛的血抹在耶和華面前的香壇凸起的四角上，再把剩下的血倒在會幕門口的燔祭壇腳。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他要取出作贖罪祭的公牛犢的所有脂肪，即包裹內臟的脂肪和內臟上的脂肪、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兩個腎臟和腎臟上靠近腰部的脂肪以及肝葉，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正如取出平安祭牲的脂肪一樣。他要將這一切放在燔祭壇上焚燒。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11-12</w:t>
      </w:r>
      <w:r>
        <w:rPr>
          <w:lang w:val="zh_TW" w:bidi="zh_TW"/>
        </w:rPr>
        <w:t xml:space="preserve"> 至於公牛剩下的部分，即皮、所有的肉、頭、腿、內臟和糞便，他要帶到營外潔淨之處，就是倒壇灰的地方，放在柴上焚燒。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「以色列全體會眾若無意中觸犯耶和華的任何誡命，即使沒有意識到，也是犯罪。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他們察覺自己犯罪後，必須獻上一頭公牛犢作贖罪祭。要將公牛犢帶到會幕前，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會眾的長老要把手放在公牛的頭上，在耶和華面前宰牛。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大祭司要帶一些牛血進入會幕，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在耶和華面前用手指蘸血向幔子彈灑七次，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也要把一些血抹在耶和華面前的香壇凸起的四角上，再把剩下的血倒在會幕門前的燔祭壇腳。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他要取出公牛犢的所有脂肪，放在祭壇上焚燒，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正如取出贖罪祭牲的脂肪一樣。這樣，祭司為全體會眾贖了罪，他們就會得到赦免。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他要把這公牛犢剩下的部分拿到營外焚燒，像焚燒前一頭公牛犢一樣。這是為全體會眾所獻的贖罪祭。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「首領若無意中觸犯他上帝耶和華的任何誡命，也是犯罪。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他察覺自己犯罪後，必須獻上一隻毫無殘疾的公山羊作祭物。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他要把手放在羊頭上，在殺燔祭牲的地方，在耶和華面前宰羊。這是他的贖罪祭。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祭司要用手指蘸一些贖罪祭牲的血抹在燔祭壇凸起的四角上，再把剩下的血倒在燔祭壇腳。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要像焚燒平安祭牲的脂肪一樣，把羊的所有脂肪都放在壇上焚燒。這樣，祭司為他贖了罪，他就會得到赦免。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「平民若無意中觸犯耶和華的任何誡命，也是犯罪。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他察覺自己犯罪後，必須獻上一隻毫無殘疾的母山羊作贖罪祭。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他要把手放在贖罪祭牲的頭上，在殺燔祭牲的地方宰羊。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祭司要用手指蘸一些羊血抹在燔祭壇凸起的四角上，再把剩下的血倒在燔祭壇腳。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獻祭者要像取出平安祭牲的脂肪一樣，取出母山羊的所有脂肪。祭司要把這一切放在壇上焚燒，作為蒙耶和華悅納的馨香之祭。這樣，祭司為他贖了罪，他就會得到赦免。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「他若獻綿羊作贖罪祭，必須獻一隻毫無殘疾的母綿羊。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他要把手放在羊頭上，在殺燔祭牲的地方宰羊。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祭司要用手指蘸一些羊血抹在燔祭壇凸起的四角上，再把剩下的血倒在燔祭壇腳。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獻祭者要像取出平安祭牲的脂肪一樣，取出母綿羊的所有脂肪。祭司要把這一切放在壇上，與獻給耶和華的祭物一起焚燒。這樣，祭司為他贖了罪，他就會得到赦免。</w:t>
      </w:r>
    </w:p>
    <w:p>
      <w:pPr>
        <w:pStyle w:val="Heading2"/>
      </w:pPr>
      <w:r>
        <w:rPr>
          <w:lang w:val="zh_TW" w:bidi="zh_TW"/>
        </w:rPr>
        <w:t>利未記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「如果有人當庭作證，卻不肯把自己所知所見的說出來，就是犯罪，要擔負罪責。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如果有人接觸了不潔淨之物，如不潔淨的野獸的屍體、家畜的屍體或爬蟲的屍體，即使沒有察覺也已不潔淨，是有罪的。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如果有人無意中接觸了別人的不潔之物，當他意識到後，就有罪了。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如果有人草率起誓，不論出於善意還是惡意，即使當初沒有察覺，後來才意識到，也是有罪的。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如果有人意識到自己犯了以上任何一種罪，就必須認罪。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為了贖過，他必須獻給耶和華一隻母綿羊或母山羊作贖罪祭。祭司要為他贖罪。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「他若獻不起羊，就要獻給耶和華兩隻斑鳩或兩隻雛鴿，一隻作贖罪祭，一隻作燔祭。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他要把牠們帶到祭司那裡，祭司要先用一隻鳥獻贖罪祭，要扭斷鳥脖子，但不可扯掉頭。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要把一些鳥血灑在祭壇邊，再把剩下的血倒在壇腳。這是贖罪祭。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祭司要依照獻燔祭的條例獻上另一隻鳥。這樣，祭司為他贖了罪，他就會得到赦免。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「他若獻不起兩隻斑鳩或雛鴿，就要獻一公斤細麵粉作贖罪祭。細麵粉中不可澆油或加乳香，因為這是贖罪祭。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他要把細麵粉帶到祭司那裡，祭司要從中取出一把作為象徵放在壇上，與獻給耶和華的火祭一起焚燒。這是贖罪祭。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這樣，祭司為他贖了罪，他就會得到赦免。剩下的細麵粉要歸祭司，像獻素祭一樣。」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「如果有人無意中干犯了耶和華聖物的條例，為了贖過，他要從羊群中選一隻毫無殘疾的公綿羊獻給耶和華，或按聖所的秤獻上同等價值的銀子。這是贖過祭。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他要賠償所造成的損失，並加賠五分之一，要把這些都交給祭司。祭司要為他獻上公綿羊作贖過祭，為他贖罪，他就會得到赦免。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「如果有人觸犯耶和華的任何誡命，即使他不知道，也是犯罪，必須擔當罪責。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他要從羊群中選一隻毫無殘疾的公綿羊，或把同等價值的銀子帶到祭司那裡作贖過祭。祭司要為他的無心之過贖罪，他就會得到赦免。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這是贖過祭，因為他在耶和華面前確實有罪。」</w:t>
      </w:r>
    </w:p>
    <w:p>
      <w:pPr>
        <w:pStyle w:val="Heading2"/>
      </w:pPr>
      <w:r>
        <w:rPr>
          <w:lang w:val="zh_TW" w:bidi="zh_TW"/>
        </w:rPr>
        <w:t>利未記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2-3</w:t>
      </w:r>
      <w:r>
        <w:rPr>
          <w:lang w:val="zh_TW" w:bidi="zh_TW"/>
        </w:rPr>
        <w:t xml:space="preserve"> 「如果有人拒絕歸還同胞委託他保管的物品或抵押品，或搶掠同胞，或欺騙同胞，或撿到失物卻矢口否認，或起假誓，或犯其他類似的罪，因而失信於耶和華，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一旦他意識到自己犯了罪，必須歸還一切靠偷盜、欺詐、侵佔、拾遺、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或起假誓得來的東西，他必須在獻贖過祭那天如數歸還物主，並加賠五分之一。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他要從羊群中選一隻毫無殘疾的公綿羊，或把同等價值的銀子帶到祭司那裡，獻給耶和華作贖過祭。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祭司要在耶和華面前為他贖罪，他的過犯就會得到赦免。」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「你要吩咐亞倫及其子孫遵行以下獻燔祭的條例。 「燔祭要整夜留在祭壇上，壇上的火要不停地燃燒。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早晨，祭司要穿上細麻衣袍和內衣，將燔祭壇上的灰燼清理好，放在祭壇旁邊。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然後，他要更換衣服，把灰燼拿到營外潔淨的地方。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祭壇上的火要不斷燃燒，不能熄滅。祭司每天早上要在壇上加柴，擺上燔祭，在上面燒平安祭牲的脂肪。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壇上的火必須不斷燃燒，不可熄滅。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「以下是獻素祭的條例。 「亞倫的子孫要在祭壇前向耶和華獻素祭。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祭司要從素祭中拿一把調油的細麵粉和所有的乳香，作為象徵放在壇上焚燒，作蒙耶和華悅納的馨香之祭。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亞倫及其子孫要吃剩下的祭物，要在會幕院子裡的聖潔之處做無酵餅吃。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做餅時不可加酵。這些祭物是我從獻給我的火祭中賜給他們的，像贖罪祭和贖過祭一樣是至聖之物。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亞倫的子孫中，男子都可以吃耶和華的火祭。這是他們世世代代應得之份。凡接觸到這些祭物的都會變得聖潔。」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「亞倫及其子孫受膏那天，要獻給耶和華一公斤細麵粉作為日常獻的素祭，早晚各獻一半。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要把這些細麵粉調上油，用煎鍋做餅，切成塊獻上，作為蒙耶和華悅納的馨香素祭。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亞倫子孫中繼任大祭司的，受膏時要獻上素祭。這種祭物必須全部燒掉獻給耶和華，這是永遠的律例。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祭司獻的這種素祭不可吃，要全部燒掉。」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「你把以下贖罪祭的條例告訴亞倫及其子孫。 「贖罪祭是至聖的，要在殺燔祭牲的地方，在耶和華面前宰祭牲。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獻贖罪祭的祭司要在會幕院子裡的聖潔之處吃這祭牲。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凡接觸到這些祭肉的，都會變得聖潔。如果衣服被濺上血，則要在聖潔之處把衣服洗淨。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用來煮祭肉的瓦鍋，用後都要打碎。如果用的是銅鍋，要擦乾淨並用水沖洗。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這些祭肉是至聖之物，祭司家族中的男子都可以吃。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如果贖罪祭牲的血被帶進會幕，在聖所內進行贖罪，就不可吃祭肉，必須全部燒掉。</w:t>
      </w:r>
    </w:p>
    <w:p>
      <w:pPr>
        <w:pStyle w:val="Heading2"/>
      </w:pPr>
      <w:r>
        <w:rPr>
          <w:lang w:val="zh_TW" w:bidi="zh_TW"/>
        </w:rPr>
        <w:t>利未記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「以下是獻贖過祭的條例。 「贖過祭是至聖的。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要在殺燔祭牲的地方宰贖過祭祭牲，祭牲的血要灑在祭壇周圍。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要獻上祭牲的所有脂肪，包括肥尾巴、包裹內臟的脂肪、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兩個腎臟和腎臟上靠近腰部的脂肪以及肝葉。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祭司要在壇上焚燒這一切，作為獻給耶和華的火祭。這是贖過祭。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祭司家的任何男子都可以吃剩下的祭肉，但要在聖潔之處吃，因為這是至聖之物。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祭物要歸主持祭禮的祭司，這一條例也適用於贖罪祭。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燔祭牲的皮要歸主持祭禮的祭司。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至於素祭，不論是用爐烤的，還是用平底鍋或煎鍋做的，都要歸主持祭禮的祭司。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但調油的或乾的素祭要歸亞倫的子孫，由他們均分。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「以下是向耶和華獻平安祭的條例。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「有人若為感謝耶和華而獻平安祭，除了獻祭牲以外，要一同獻上調油的無酵餅、塗油的無酵薄餅及調油的細麵餅，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也要一同獻上有酵餅。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他要從每種餅中各取一個，作為舉祭獻給耶和華。舉祭歸灑平安祭祭牲血的祭司。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至於為感恩而獻的平安祭祭肉，要在獻祭的當天吃完，不可留到次日早晨。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如果是自願獻的或為了還願而獻的祭物，要在獻祭當天吃祭肉，剩下的可以留到第二天吃。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但到第三天，必須燒掉剩下的祭肉。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如果第三天仍然吃祭肉，所獻的祭便不蒙悅納，毫無價值，是不潔淨的。吃的人要自擔罪責。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「祭肉如果接觸到任何不潔之物，都不可吃，要燒掉。潔淨的人都可以吃祭肉。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如果有人不潔淨，卻吃獻給耶和華的平安祭祭肉，要將他從民中剷除。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如果有人接觸到人或獸的不潔之物，或任何不潔的可憎之物，又吃獻給耶和華的平安祭祭肉，要將他從民中剷除。」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「你把以下條例告訴以色列人。 「你們不可吃牛、綿羊或山羊的脂肪。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自然死亡或被野獸咬死的動物的脂肪也不可吃，但可以作其他用途。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無論誰吃了獻給耶和華的火祭祭牲的脂肪，都要將他從民中剷除。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你們無論住在哪裡，都不可吃鳥和獸的血。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凡吃血的，要將他從民中剷除。」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「你把以下條例告訴以色列人。 「凡向耶和華獻平安祭的，都要從平安祭中取出一份獻給耶和華作禮物。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他要親手將這獻給耶和華的火祭帶來，將祭牲的脂肪和胸肉帶來，在耶和華面前將胸肉搖一搖，當作搖祭獻上。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祭司要把脂肪放在壇上焚燒，胸肉歸亞倫及其子孫。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你們要把平安祭牲的右腿獻為舉祭，歸給祭司。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要把右腿歸給亞倫子孫中獻平安祭的血和脂肪的那位祭司。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因為耶和華已經從以色列人獻的平安祭中，把作搖祭的胸肉和作舉祭的腿肉，賜給祭司亞倫及其子孫，這是他們在以色列人中永遠當得的份。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從亞倫及其子孫受膏為祭司事奉耶和華開始，在獻給耶和華的火祭中，這是他們應得之份。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祭司受膏之日，耶和華就命令以色列人把這部分祭肉分給他們，這是他們世世代代應得之份。」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以上是獻燔祭、素祭、贖罪祭、贖過祭、平安祭和授聖職時所獻之祭的條例。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這些條例是耶和華在西奈山上吩咐摩西的。當天，摩西命令以色列人在西奈曠野向耶和華獻祭。</w:t>
      </w:r>
    </w:p>
    <w:p>
      <w:pPr>
        <w:pStyle w:val="Heading2"/>
      </w:pPr>
      <w:r>
        <w:rPr>
          <w:lang w:val="zh_TW" w:bidi="zh_TW"/>
        </w:rPr>
        <w:t>利未記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「你把亞倫父子們帶來，也要帶聖衣、膏油、一頭作贖罪祭的公牛、兩隻公綿羊和一籃無酵餅，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然後把全體會眾招聚到會幕門前。」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摩西按照耶和華的指示行事，會眾都聚集在會幕門前。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摩西告訴會眾：「這是耶和華吩咐我做的事。」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他把亞倫父子們帶來，用水洗他們。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摩西給亞倫穿上內袍，束上腰帶，穿上外袍，套上以弗得，用精巧的帶子把以弗得繫在亞倫身上，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然後給他戴上胸牌，把烏陵和土明放在胸牌內，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再把禮冠戴在他頭上，在禮冠前繫上金牌，即聖冠，都遵照耶和華的吩咐。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摩西拿膏油抹聖幕和聖幕裡的一切物件，使它們聖潔；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再用膏油在祭壇上灑七次，又抹祭壇和祭壇上的器具、洗濯盆和盆座，使它們聖潔。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然後，摩西把膏油倒在亞倫頭上膏立他，使他聖潔。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摩西又把亞倫的兒子們帶來，給他們穿上內袍，束上腰帶，戴上頭巾，都遵照耶和華的吩咐。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摩西牽來那頭作贖罪祭的公牛，亞倫父子們把手按在牛頭上。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摩西宰了牛，用手指蘸一些牛血抹在祭壇凸起的四角上，以潔淨祭壇，再把剩下的血倒在壇腳，使祭壇聖潔，為祭壇贖罪。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他取出內臟上的脂肪、肝葉、兩個腎臟和腎臟上的脂肪，放在祭壇上燒掉，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又照耶和華的吩咐，把公牛的皮、肉和糞便帶到營外燒掉。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然後，摩西獻上作燔祭的公綿羊，亞倫父子們把手按在羊頭上。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摩西宰了那隻羊，把血灑在祭壇四周；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把羊切成塊，焚燒羊頭、肉塊和脂肪；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用水洗淨羊的內臟和腿，把整隻羊放在祭壇上焚燒，這是燔祭，作蒙耶和華悅納的馨香火祭，都遵照耶和華的吩咐。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摩西獻上另一隻為授聖職而獻的公綿羊。亞倫父子們把手按在羊頭上。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摩西宰了羊，將一些羊血抹在亞倫的右耳垂、右手大拇指和右腳大腳趾上。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他又把亞倫的兒子們帶來，將一些血抹在他們的右耳垂、右手大拇指和右腳大腳趾上，然後把剩下的血都灑在祭壇四周。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他取下羊的脂肪、肥尾巴、內臟上的脂肪、肝葉、兩個腎臟、腎臟上的脂肪和右腿，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又從放在耶和華面前盛無酵餅的籃子裡取一個無酵餅、一個油餅和一個薄餅，放在羊的右腿和脂肪上。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他把這些都放在亞倫父子們手中，作為搖祭在耶和華面前搖一搖。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隨後，他從他們手上拿過這些祭物，放在祭壇的燔祭上焚燒，作為授聖職時獻的祭。這是蒙耶和華悅納的馨香火祭。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摩西又把公綿羊的胸肉作為搖祭，在耶和華面前搖一搖，這是他授聖職時所應得之份，都遵照耶和華的吩咐。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摩西拿了一些膏油和壇上的血，灑在亞倫和他的衣服上，也灑在他兒子們和他們的衣服上，使亞倫父子們和他們的衣服聖潔。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摩西對亞倫父子們說：「你們要照我的吩咐在會幕門口煮祭肉吃，也要吃籃子裡為授聖職而獻的餅。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吃剩的肉和餅，你們要燒掉。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你們的授聖職禮歷時七天，這七天之內，你們不可離開會幕門口。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今天所做的這一切都是耶和華吩咐的，是為你們贖罪。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七天之內，你們必須日夜待在會幕門口，要遵守耶和華的吩咐，免得你們死亡。這是耶和華對我的吩咐。」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於是，亞倫父子們遵行了耶和華藉摩西吩咐的一切。</w:t>
      </w:r>
    </w:p>
    <w:p>
      <w:pPr>
        <w:pStyle w:val="Heading2"/>
      </w:pPr>
      <w:r>
        <w:rPr>
          <w:lang w:val="zh_TW" w:bidi="zh_TW"/>
        </w:rPr>
        <w:t>利未記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到了第八天，摩西召來亞倫父子們和以色列的眾長老。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他對亞倫說：「你要在耶和華面前獻上一頭公牛犢作贖罪祭、一隻公綿羊作燔祭，這些祭牲都要毫無殘疾。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然後，你要告訴以色列人，『你們要取一隻公山羊作贖罪祭、毫無殘疾的一頭一歲牛犢和一隻一歲羊羔作燔祭、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一頭公牛和一隻公綿羊作平安祭，連同調油的素祭一起獻給耶和華，因為今天耶和華要向你們顯現。』」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於是，以色列人遵照摩西的吩咐，把祭物帶到會幕前。全體會眾都聚集到那裡，站在耶和華面前。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摩西對他們說：「耶和華吩咐你們這樣做，是為了向你們顯出祂的榮耀。」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隨後，摩西對亞倫說：「你要到壇前來，獻上你的贖罪祭和燔祭，為自己和民眾贖罪。也要按照耶和華的吩咐，為百姓獻上他們的祭物，為他們贖罪。」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於是，亞倫走到壇前，宰殺為他作贖罪祭的牛犢。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他兒子們把牛犢的血遞給他，他用手指蘸血抹在祭壇凸起的四角上，再把剩下的血倒在壇腳。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他照耶和華對摩西的吩咐，在壇上焚燒贖罪祭牲的脂肪、腎臟和肝葉，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把皮和肉帶到營外焚燒。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亞倫宰了燔祭祭牲，他兒子們把祭牲的血遞給他，他把血灑在祭壇四周。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他們將祭牲一塊一塊地連頭一起交給亞倫獻在壇上焚燒。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亞倫洗淨祭牲的內臟和腿，放在祭壇的燔祭上焚燒。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隨後，亞倫為民眾獻祭。他牽來那隻為民眾作贖罪祭的公山羊，宰殺後，像剛才為自己獻贖罪祭一樣為他們獻上贖罪祭。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他又牽來燔祭祭牲，依照條例獻上燔祭。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除了早晨的燔祭，亞倫又取來素祭，從中拿了一把獻在壇上焚燒。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然後，他宰了公牛和公綿羊，為民眾獻平安祭。他兒子們把祭牲的血遞給他，他把血灑在祭壇四周。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他們把公牛和公綿羊的脂肪、肥尾巴、包裹內臟的脂肪、腎臟和肝葉，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放在祭牲的胸脯上，然後亞倫把那些脂肪放在壇上焚燒，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將胸肉和右腿肉作為搖祭在耶和華面前搖一搖，都遵照摩西的吩咐。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亞倫舉手為民眾祝福，他獻完贖罪祭、燔祭和平安祭後走下祭壇。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之後，摩西和亞倫走進會幕，又出來為民眾祝福。這時，耶和華的榮耀向所有民眾顯現。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有火從耶和華那裡降下來，燒盡祭壇上的燔祭和脂肪。民眾看見這景象，都歡呼起來，俯伏在地。</w:t>
      </w:r>
    </w:p>
    <w:p>
      <w:pPr>
        <w:pStyle w:val="Heading2"/>
      </w:pPr>
      <w:r>
        <w:rPr>
          <w:lang w:val="zh_TW" w:bidi="zh_TW"/>
        </w:rPr>
        <w:t>利未記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亞倫的兒子拿答和亞比戶各拿自己的香爐，點火加香，在耶和華面前獻上凡火。他們這樣做不合耶和華的吩咐。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於是，有火從耶和華面前出來吞噬了他們，他們就死在耶和華面前。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摩西告訴亞倫：「耶和華曾說過，『我要在事奉我的人中顯明我的聖潔，在所有子民面前彰顯我的榮耀。』」亞倫默默無言。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摩西叫來亞倫的叔父烏薛的兒子米沙利和以利撒反，對他們說：「過來，把你們弟兄的屍體從聖所前抬到營外去。」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他們就遵照摩西的吩咐，把仍穿著內袍的屍體抬到營外。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摩西對亞倫和他剩下的兩個兒子以利亞撒和以他瑪說：「你們不要蓬頭散髮，也不要撕裂衣服，免得你們死亡，也免得耶和華向全體會眾發怒。不過，你們的所有以色列同胞都可以為耶和華用火燒死的人哀傷。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你們不可走出會幕門口，免得你們死亡，因為耶和華的膏油在你們身上。」他們就遵照摩西的話去做。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耶和華對亞倫說：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「你和你兒子們進會幕前，淡酒烈酒都不可喝，免得你們死亡。這是你們世代當守的永久律例。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你們必須區分什麼是聖潔的、什麼是世俗的，什麼是潔淨的、什麼是不潔淨的。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你們必須將我藉摩西賜給以色列人的一切律例教導他們。」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摩西對亞倫及其兩個兒子以利亞撒和以他瑪說：「你們要把獻給耶和華的火祭中剩下的素祭做成無酵餅，在壇邊吃，因為這是至聖之物。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你們要在聖潔之處吃，因為在獻給耶和華的火祭中，這是你們和你們的子孫應得之份。這是耶和華對我的吩咐。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至於作搖祭的胸肉和作舉祭的腿肉，你們和你們的子孫可以在潔淨的地方吃。因為在以色列人所獻的平安祭中，這是你們應得之份。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在獻火祭的脂肪時，要把作舉祭的腿肉和作搖祭的胸肉，一起帶到耶和華面前作為搖祭搖一搖，這些永遠是你們和你們的子孫應得之份，正如耶和華的吩咐。」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摩西到處尋找那隻作贖罪祭的公山羊，卻發現那隻羊已經被焚燒了。他憤怒地對亞倫剩下的兩個兒子以利亞撒和以他瑪說：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「你們為什麼不在聖潔之處吃這贖罪祭？這是至聖之物，耶和華賜給你們是要叫你們為會眾擔罪，在耶和華面前為他們贖罪。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既然這祭牲的血沒有被帶進聖所，你們本應按照我的吩咐在聖潔之處吃這祭肉。」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亞倫對摩西說：「看啊，他們今天向耶和華獻贖罪祭和燔祭，卻有這樣的災禍發生在我身上。今天我如果吃了這贖罪祭的祭肉，耶和華會悅納嗎？」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摩西聽了亞倫的回答，感到滿意。</w:t>
      </w:r>
    </w:p>
    <w:p>
      <w:pPr>
        <w:pStyle w:val="Heading2"/>
      </w:pPr>
      <w:r>
        <w:rPr>
          <w:lang w:val="zh_TW" w:bidi="zh_TW"/>
        </w:rPr>
        <w:t>利未記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耶和華對摩西和亞倫說：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「你們把以下條例告訴以色列人。 「地上的動物，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凡蹄子分瓣且反芻的動物，你們都可以吃。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但你們不可吃只是蹄子分瓣或只反芻的動物。駱駝不潔淨，因為牠雖反芻但蹄子不分瓣；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石獾不潔淨，因為牠雖反芻但蹄子不分瓣；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野兔不潔淨，因為牠雖反芻但蹄子不分瓣；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豬不潔淨，因為牠雖蹄子分瓣但不反芻。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你們不可吃牠們的肉，也不可摸牠們的屍體，因為牠們對你們來說不潔淨。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「海洋與河流裡的動物，凡有鰭有鱗的，你們都可以吃。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但海洋與河流裡無鰭無鱗的動物，你們要憎惡。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牠們都是可憎之物，你們不可吃牠們的肉，也不可摸牠們的屍體。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水中任何無鰭無鱗的動物，你們都要視為可憎之物。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「你們不可吃以下鳥類，要視為可憎之物。牠們是鵰、胡兀鷲、黑禿鷲、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鳶、隼類、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烏鴉類、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鴕鳥、夜鷹、海鷗、鷹類、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小鴞、鸕鷀、大鴞、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倉鴞、鵜鶘、魚鷹、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鸛、鷺鳥類、戴鵀和蝙蝠。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「你們要憎惡會飛的四足爬行昆蟲，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但可以吃其中會飛會跳的昆蟲，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包括蝗蟲類、蟋蟀類和蚱蜢類。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你們要憎惡所有會飛的四足爬行昆蟲。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「以下的動物會使你們不潔淨。任何人接觸到牠們的屍體，都不潔淨，要等到傍晚才能潔淨。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任何人拿牠們的屍體，都必須洗淨所穿的衣服，要等到傍晚才能潔淨。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蹄子不分瓣或不反芻的動物，你們要視為不潔淨，碰到牠們的人都不潔淨。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所有以腳掌走路的四足動物，你們要視為不潔淨，碰到牠們屍體的人都不潔淨，要等到傍晚才能潔淨。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凡拿牠們屍體的人都必須洗淨所穿的衣服，要等到傍晚才能潔淨。你們要視牠們為不潔淨的動物。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「地上不潔淨的動物有鼬鼠、老鼠、大蜥蜴類、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壁虎、巨蜥、小蜥蜴和變色龍。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這些爬蟲都是不潔淨的。任何人碰到牠們的屍體，都不潔淨，要等到傍晚才能潔淨。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如果牠們的屍體掉在什麼東西上，不管是木器、衣物、皮件還是袋子，不管作何用途，都會變得不潔淨。要把那東西放在水中，一直到傍晚才能潔淨。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如果牠們的屍體掉在陶器裡，陶器裡盛的東西都不潔淨。你們必須打碎那陶器。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陶器裡的水如果滴到食物上，食物就不潔淨；如果滴到盛飲品的器皿裡，飲品也不潔淨。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牠們的屍體無論掉在什麼東西上，那東西都不潔淨，無論是爐是鍋都要打碎。它們不潔淨，也理當被你們視為不潔淨。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如果牠們的屍體掉進水泉或儲水池裡，水泉和儲水池仍然是潔淨的，但碰到屍體的人是不潔淨的。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如果牠們的屍體接觸到將要播撒的種子，種子仍是潔淨的。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但如果牠們的屍體碰到泡過水的種子，種子就不潔淨。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「一隻可以食用的動物死後，任何人如果碰到牠的屍體，都不潔淨，要等到傍晚才能潔淨。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任何人如果吃牠的肉，或拿牠的屍體，都必須洗淨衣服，等到傍晚才能潔淨。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「地上所有的爬蟲都是可憎的，你們不可吃。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你們不可吃用肚子、四腳或多腳爬行的動物，這些都是可憎的。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不可讓這些動物使你們成為可憎的，不可因它們而玷污自己，使自己不潔淨。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我是你們的上帝耶和華。你們要分別出來做聖潔的人，因為我是聖潔的。不可讓地上的爬蟲玷污你們。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我是耶和華，我帶你們出埃及，為要做你們的上帝。你們要聖潔，因為我是聖潔的。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「以上是有關飛禽走獸、水族和地上一切爬蟲的條例，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使你們可以區分什麼是潔淨的、什麼是不潔淨的、什麼是可吃的、什麼是不可吃的。」</w:t>
      </w:r>
    </w:p>
    <w:p>
      <w:pPr>
        <w:pStyle w:val="Heading2"/>
      </w:pPr>
      <w:r>
        <w:rPr>
          <w:lang w:val="zh_TW" w:bidi="zh_TW"/>
        </w:rPr>
        <w:t>利未記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「你把以下條例告訴以色列人。 「如果有婦人生了男嬰，她就要不潔淨七天，像在經期內不潔淨一樣。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第八天，嬰兒要接受割禮。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婦人因產後流血，要等三十三天才能潔淨。其間，不可接觸任何聖物，也不可進入聖所。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如果婦人生的是女嬰，她就要不潔淨十四天，像在經期內不潔淨一樣。她因產後流血，要等六十六天才能潔淨。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她不論生男生女，潔淨期滿後，都要預備一隻一歲的羊羔作燔祭、一隻雛鴿或斑鳩作贖罪祭，帶到會幕門口交給祭司。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祭司要在耶和華面前獻祭，為她贖罪，她的流血狀況才算潔淨。這是有關產婦生男生女的條例。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她若負擔不起一隻羊羔，可以帶兩隻斑鳩或雛鴿來，一隻作燔祭，一隻作贖罪祭。祭司為她贖罪後，她就潔淨了。」</w:t>
      </w:r>
    </w:p>
    <w:p>
      <w:pPr>
        <w:pStyle w:val="Heading2"/>
      </w:pPr>
      <w:r>
        <w:rPr>
          <w:lang w:val="zh_TW" w:bidi="zh_TW"/>
        </w:rPr>
        <w:t>利未記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耶和華對摩西和亞倫說：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「如果有人皮膚上長腫包、皮疹或白斑，出現痲瘋病症狀，要將他帶到祭司亞倫或亞倫做祭司的子孫那裡。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祭司要檢查患處，如果病灶深入皮下，患處的毛髮變白，就是痲瘋病。祭司檢查後，要宣佈他是不潔淨的。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如果那人的患處有白斑，但病灶沒有深入皮下，患處的毛髮也沒有變白，祭司要把他隔離七天。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第七天，祭司要再次檢查患處，如果病灶沒有惡化，沒有在皮膚上擴散，祭司要把他再隔離七天。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第七天，祭司要再次檢查，如果患處顏色變淡，也沒有擴散，祭司要宣佈他是潔淨的。他患的不過是皮疹，他要洗淨衣物，便會潔淨。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如果祭司已查看並宣佈他是潔淨的，但皮疹又擴散，他必須再去見祭司。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祭司檢查時，如果發現皮疹已擴散，就要宣佈他是不潔淨的，患了痲瘋病。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「如果有人患痲瘋病，必須將他帶到祭司面前。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祭司檢查時，如果發現他皮膚上有白色腫包，毛髮變白，患處長出新肉，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他就是患了慢性痲瘋病，祭司要宣佈他是不潔淨的。他無須被隔離，因他已經不潔淨。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如果他的痲瘋病已擴散，頭上腳上到處可見，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祭司就要檢查。如果發現痲瘋病已擴散到他全身，全身的皮膚變白，祭司就要宣佈他是潔淨的。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一旦他身上出現新長的肉，他便不潔淨。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祭司看到他身上新長的肉，就要宣佈他是不潔淨的，因為新長的肉是不潔淨的，表明他患了痲瘋病。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如果新長的肉變白了，他就要去見祭司。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祭司檢查時，若發現患處確已變白，就要宣佈他是潔淨的，他便潔淨了。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「如果有人皮膚上長瘡，又痊癒了，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但原患處出現白色腫包或白裡帶紅的斑，他就要去讓祭司檢查。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祭司檢查時，若發現病灶深入皮下，患處的毛髮變白，就要宣佈他是不潔淨的。這是瘡變成了痲瘋病。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但祭司檢查時，若發現患處沒有白毛，病灶也沒有深入皮下，且顏色變淡，就要把他隔離七天。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隔離期間，若病灶在皮膚上擴散，祭司要宣佈他是不潔淨的，是患了痲瘋病。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如果患處的斑保持原樣，沒有擴散，便是瘡疤，祭司要宣佈他是潔淨的。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「如果有人被火燒傷，傷處變白或白中帶紅，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祭司要檢查他的傷處。如果傷處毛髮變白，且深入皮下，就是燒傷已變成痲瘋病，祭司要宣佈他是不潔淨的，因為他患了痲瘋病。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祭司檢查時，若發現傷處沒有白毛，也沒有深入皮下，且顏色變淡，就要把他隔離七天。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第七天，祭司要再次檢查，若發現傷處擴散，就要宣佈他是不潔淨的，因為他患了痲瘋病。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如果傷處保持原樣，沒有擴散，且顏色變淡，就是燒傷引起的腫包，祭司要宣佈他是潔淨的，因為那不過是燒傷的疤痕。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「如果有男女頭上或下巴長瘡，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祭司要檢查患處，若發現患處病灶深入皮下，上面有黃色細毛，就要宣佈那人是不潔淨的，因為那是疥癬，是痲瘋病。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祭司檢查時，若發現病灶沒有深入皮下，也沒有黑毛，就要將那人隔離七天。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第七天，祭司要檢查患處，若發現疥癬沒有擴散，上面沒有黃毛，也沒有深入皮下，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那人要剃去頭髮和鬍鬚，但不可剃患處的毛髮。祭司要將他再隔離七天。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第七天，祭司要再次檢查，若發現疥癬沒有在皮膚上擴散，也沒有深入皮下，就要宣佈那人是潔淨的。那人要洗淨衣服，便潔淨了。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那人潔淨以後，疥癬若再次擴散，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祭司就要再次檢查。如果疥癬確已擴散，祭司不必再找黃毛，那人是不潔淨的。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如果祭司看到疥癬原樣未變，患處長出黑毛，那人就已經痊癒，是潔淨的。祭司要宣佈那人是潔淨的。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「如果有男女身上長白斑，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祭司要檢查患處，若發現斑呈灰白色，就是皮疹，那人是潔淨的。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「如果有人脫髮，成了禿頭，他是潔淨的。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如果有人前額脫髮，他只是前額光禿，仍是潔淨的。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如果在光禿的頭上或前額上長出白裡帶紅的瘡，那就是痲瘋病。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祭司要檢查患處，若發現瘡周圍腫脹、白中帶紅，看起來像痲瘋病，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就是得了痲瘋病，那人是不潔淨的。祭司要因那人頭上的瘡而宣佈他是不潔淨的。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「患痲瘋病的人必須撕裂衣服，披頭散髮，遮住臉的下半部，高喊『不潔淨！不潔淨！』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只要病不痊癒，他就不潔淨，要獨自住在營外。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「如果衣物出現黴斑，不論是羊毛衣、細麻衣、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羊毛織品、細麻織品，還是皮革或皮革製品，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只要發現黴斑是綠色或紅色的，那就是黴變，要拿給祭司檢查。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祭司檢查後，要把那衣物隔離七天。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第七天，祭司要再次檢查，若發現衣物、編織品或皮革上的黴斑蔓延，就是惡性黴變，那衣物就不潔淨。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不論那是衣服、羊毛或細麻織品，還是皮革製品，祭司都必須把它燒掉，因為那是惡性黴變，必須燒掉黴變的衣物。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如果祭司發現衣服、編織品或皮革上的黴斑沒有蔓延，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就要吩咐人洗淨衣物，再隔離七天。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之後，祭司要再次檢查洗過的衣物，若發現黴斑原樣未變，即使沒有蔓延，那衣物也是不潔淨的。無論衣物裡面還是外面黴變，都必須把它燒掉。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如果祭司發現洗過後黴斑退色，就要把黴變的部分從衣服、皮革、編織品上撕下來。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以後衣物、編織品或皮革上若再次出現黴斑，便是舊患復發，要把它燒掉。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如果洗過衣服、編織品或皮革後，黴斑消失了，要再洗一次就潔淨了。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「羊毛衣、細麻衣、編織品或皮革製品出現黴變時，以上條例可用來鑒定這些衣物是否潔淨。」</w:t>
      </w:r>
    </w:p>
    <w:p>
      <w:pPr>
        <w:pStyle w:val="Heading2"/>
      </w:pPr>
      <w:r>
        <w:rPr>
          <w:lang w:val="zh_TW" w:bidi="zh_TW"/>
        </w:rPr>
        <w:t>利未記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「以下是有關痲瘋病患者的潔淨條例。 「痲瘋病患者痊癒後，要被帶到祭司那裡。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祭司要到營外去檢查，如果發現他的病已痊癒，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要吩咐人為他拿來兩隻潔淨的活鳥、香柏木、朱紅色線和牛膝草。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祭司要吩咐人在一個盛清水的陶器上宰殺一隻鳥，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然後祭司要把另一隻鳥，連同香柏木、朱紅色線和牛膝草一起蘸在摻了清水的鳥血裡。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祭司要用鳥血在他身上灑七次，宣佈他是潔淨的，然後放走那隻活鳥，讓牠飛向田野。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他要洗淨衣服，剃去所有毛髮，沐浴之後便潔淨了，可以回到營內，但要住在自己的帳篷外七天。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第七天，他要再次剃掉頭髮、鬍鬚和眉毛等各處毛髮，並洗衣、沐浴，之後便潔淨了。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「第八天，他要帶來兩隻毫無殘疾的公羊羔、一隻毫無殘疾的一歲母羊羔、三公斤作素祭的調油的細麵粉和一杯油。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主持潔淨禮的祭司要把他及其祭物帶到會幕門口、耶和華面前，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並獻上一隻公羊羔和一杯油作贖過祭，作為搖祭在耶和華面前搖一搖。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他要在殺贖罪祭牲和燔祭牲的聖潔之處宰公羊羔。贖過祭的祭物要歸祭司，像贖罪祭一樣，這是至聖之物。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祭司要拿一些贖過祭祭牲的血抹在求潔淨者的右耳垂、右手大拇指和右腳大腳趾上。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祭司要拿那杯油，倒一些在自己左手掌中，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用右手手指蘸左手掌裡的油，在耶和華面前彈灑七次，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然後用手掌中剩下的油抹求潔淨者的右耳垂、右手大拇指和右腳大腳趾，就是抹了贖過祭祭牲血的地方。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祭司要把手掌裡剩下的油抹在求潔淨者的頭上。這樣，祭司在耶和華面前為他贖了罪。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祭司要獻上贖罪祭，為求潔淨者贖罪。然後，祭司要宰殺燔祭牲，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在祭壇上獻燔祭和素祭，為他贖罪，他就潔淨了。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「他如果貧窮，獻不起那麼多祭物，可以獻一隻公羊羔作贖過祭，用搖祭的方式贖罪；也要獻一公斤作素祭的調油的細麵粉和一杯油；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還要按自己的能力獻兩隻斑鳩或雛鴿，一隻作贖罪祭，一隻作燔祭。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第八天，他必須把這些祭物帶到會幕門口，在耶和華面前交給祭司，好使自己潔淨。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祭司要用作贖過祭的羊羔和一杯油作搖祭，在耶和華面前搖一搖。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接著，祭司要宰殺作贖過祭的羊羔，拿一些羊血抹在求潔淨者的右耳垂、右手大拇指和右腳大腳趾上。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祭司也要把一些油倒在自己左手掌中，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用一根右手指蘸左手掌中的油，在耶和華面前彈灑七次，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然後把手掌中的一些油抹在求潔淨者的右耳垂、右手大拇指和右腳大腳趾上，就是抹了贖過祭祭牲血的地方。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祭司要把手掌裡剩下的油抹在求潔淨者的頭上，在耶和華面前為他贖罪。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然後獻上那人按自己能力帶來的兩隻斑鳩或雛鴿，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一隻作贖罪祭，一隻作燔祭，和素祭一起獻上。這樣，祭司在耶和華面前為求潔淨者贖了罪。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這是獻不起潔淨禮所需祭物的痲瘋病患者應當遵守的條例。」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耶和華對摩西和亞倫說：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「你們到了我賜給你們作產業的迦南以後，如果我使那裡的房屋中有發黴現象，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屋主必須去告訴祭司，『我的房子裡好像有發黴現象。』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祭司進去檢查前，要吩咐人把房子騰空，免得房子裡的一切都變得不潔淨。之後，祭司要進去檢查，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如發現牆壁上出現紅色或綠色黴斑，並且侵入牆中，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祭司就要從房門出來，把房子封閉七天。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第七天，祭司要回去檢查。若發現牆壁上的黴斑蔓延，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就要下令拆掉有黴斑的石塊，丟到城外不潔淨的地方，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然後命人刮掉屋內牆壁上的灰泥，倒在城外不潔淨的地方。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要另找石塊補被拆掉的地方，並用灰泥重新粉刷房子。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「如果拆掉石塊、刮掉灰泥、重新粉刷以後，房子再度出現黴斑，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祭司要去檢查，若發現黴斑已蔓延，就是惡性黴變，那房子就不潔淨。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房主要拆掉房子，把石塊、木料和所有灰泥都丟到城外不潔淨的地方。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房子封閉期間，任何人進去，都不潔淨，要等到傍晚才能潔淨。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凡在房內睡覺或吃飯的人，都必須洗淨衣服。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「祭司檢查粉刷後的房子，若發現房內沒有再度出現黴斑，就要宣佈房子是潔淨的，因為黴斑已消失。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為潔淨房子，祭司要取兩隻鳥、香柏木、朱紅色線和牛膝草，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在一個盛清水的陶器上宰殺一隻鳥，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然後用香柏木、牛膝草、朱紅色線和另一隻活鳥，蘸摻了清水的鳥血，向房子灑七次。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祭司用鳥血、清水、活鳥、香柏木、牛膝草和朱紅色線潔淨那房子後，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要放走那隻活鳥，讓牠飛到城外的田野。這樣，祭司為那房子贖了罪，房子就潔淨了。」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以上條例是有關痲瘋病、疥癬、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衣物或房子發黴、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腫包、皮疹或白斑的條例。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根據這些條例，可以分辨有關的人或物何時潔淨、何時不潔淨。</w:t>
      </w:r>
    </w:p>
    <w:p>
      <w:pPr>
        <w:pStyle w:val="Heading2"/>
      </w:pPr>
      <w:r>
        <w:rPr>
          <w:lang w:val="zh_TW" w:bidi="zh_TW"/>
        </w:rPr>
        <w:t>利未記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耶和華對摩西和亞倫說：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「你們把以下條例告訴以色列人。 「如果有男人患了漏症，他下體的排洩物是不潔淨的。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不論他下體的排洩物止住與否，他都是不潔淨的。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他睡過的床或坐過的東西都不潔淨。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凡碰到他睡過的床的人都不潔淨，必須洗衣、沐浴，等到傍晚才能潔淨。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凡坐他坐過之物的人都不潔淨，必須洗衣、沐浴，等到傍晚才能潔淨。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凡碰到他的人都不潔淨，必須洗衣、沐浴，等到傍晚才能潔淨。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如果他吐唾沫在一個潔淨的人身上，那人便不潔淨，必須洗衣、沐浴，等到傍晚才能潔淨。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他騎過的鞍子是不潔淨的。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凡碰到他坐過之物的人都不潔淨，要等到傍晚才能潔淨。碰到這些東西的人都不潔淨，必須洗衣、沐浴，等到傍晚才能潔淨。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如果他沒有洗手就碰到別人，那人便不潔淨，必須洗衣、沐浴，等到傍晚才能潔淨。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必須打碎他摸過的陶器，用水清洗他摸過的木器。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他病癒後，必須經過七天的潔淨期，要洗淨衣服，用清水沐浴，這樣就潔淨了。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第八天，他要把兩隻斑鳩或雛鴿帶到會幕門前，在耶和華面前交給祭司獻祭，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一隻作贖罪祭，一隻作燔祭。這樣，祭司便在耶和華面前為他的漏症贖了罪。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「男人若遺精，便不潔淨，必須沐浴全身，等到傍晚才能潔淨。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沾了精液的衣物或皮革都不潔淨，必須用水清洗，等到傍晚才能潔淨。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如果男女同房，二人都不潔淨，必須沐浴，等到傍晚才能潔淨。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「女人在月經期間，要不潔淨七天。凡碰到她的人都不潔淨，要等到傍晚才能潔淨。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月經期間，她躺過或坐過的東西都不潔淨。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凡碰過她床的人都不潔淨，必須洗衣、沐浴，等到傍晚才能潔淨。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人若碰到她坐過的地方，也不潔淨，必須洗衣、沐浴，等到傍晚才能潔淨。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不論是她的床，還是她坐的東西，碰到的人都不潔淨，要等到傍晚才能潔淨。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男人若與她同房，沾染了她的經血，就要不潔淨七天，他躺過的床也不潔淨。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「女人若在經期以外多日血漏或經期過長，在此期間便不潔淨，像在經期內一樣。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在血漏期間，她躺的床或坐的東西都不潔淨，像在經期內一樣。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凡碰到這些東西的人都不潔淨，必須洗衣、沐浴，等到傍晚才能潔淨。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血漏停止後，她要等七天才潔淨。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第八天，她要把兩隻斑鳩或雛鴿帶到會幕門口，交給祭司獻祭，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一隻作贖罪祭，一隻作燔祭。這樣，祭司便在耶和華面前為她贖了血漏的不潔之罪。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你們要使以色列人遠離不潔之物，免得他們因不潔而玷污我設在他們中間的聖幕，以致死亡。」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以上條例是為患漏症的人，包括遺精、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行經的女人、患漏症的男女、與不潔淨女人同房的男人所設立的條例。</w:t>
      </w:r>
    </w:p>
    <w:p>
      <w:pPr>
        <w:pStyle w:val="Heading2"/>
      </w:pPr>
      <w:r>
        <w:rPr>
          <w:lang w:val="zh_TW" w:bidi="zh_TW"/>
        </w:rPr>
        <w:t>利未記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亞倫的兩個兒子死在耶和華面前以後，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耶和華對摩西說：「告訴你哥哥亞倫，他不可隨意進入幔子裡面的至聖所，到約櫃上的施恩座前，免得死亡，因為我要在施恩座之上的雲彩中顯現。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亞倫進入聖所時，要帶一頭作贖罪祭的公牛犢和一隻作燔祭的公綿羊。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他要穿上聖潔的細麻內袍和細麻褲子，束上細麻腰帶，戴上細麻禮冠。這些是聖潔的衣物，他必須沐浴後才可穿戴。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他要從以色列會眾那裡取兩隻公山羊作贖罪祭，一隻公綿羊作燔祭。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亞倫要先獻上那頭公牛犢作贖罪祭，為自己和全家贖罪。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然後，他要把兩隻公山羊帶到會幕門口，放在耶和華面前。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他要為這兩隻羊抽籤，決定哪隻歸耶和華，哪隻歸阿撒瀉勒。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亞倫要獻上那隻歸耶和華的公山羊作贖罪祭，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要將那隻歸阿撒瀉勒的公山羊活著獻給耶和華，用來贖罪，然後把牠放到曠野歸阿撒瀉勒。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「亞倫要把那頭為他作贖罪祭的公牛犢牽來宰殺，為自己和全家贖罪，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然後拿一個香爐，盛滿從耶和華面前的祭壇上取的火炭，再拿兩把磨細的香帶進幔子裡。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他要在耶和華面前燒香，使香的煙籠罩約櫃上的施恩座，免得他死亡。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他要取一些公牛的血，用手指彈灑在施恩座的東面，並在施恩座前用手指彈灑七次。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然後，亞倫要出去宰殺那隻為民眾作贖罪祭的公山羊，把羊血帶進幔子裡，像灑公牛的血一樣灑在施恩座的上面和前面。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因以色列人的污穢、叛逆和罪惡，他要這樣為至聖所贖罪。他也要同樣為會幕贖罪，因為會幕座落在以色列人中間，處在他們的污穢中。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從他進入聖所為自己、家人和以色列全體會眾贖罪開始，直到他贖完罪出來為止，任何人都不可待在會幕裡。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之後，他要來到耶和華面前的祭壇那裡，為祭壇贖罪。他要取一些牛血和羊血，抹在祭壇凸起的四角上，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然後用手指向祭壇灑血七次，除掉以色列人的污穢，使祭壇聖潔。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「他為至聖所、會幕和祭壇贖罪後，要牽來那隻活山羊，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把雙手放在羊頭上，承認以色列人的所有過犯、叛逆和罪惡，將這一切罪歸到公山羊的頭上，然後派人把牠送到曠野。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這隻羊要把他們一切的罪過帶到偏遠的地方，那人要把羊留在曠野。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「亞倫要走進會幕，脫下他進至聖所時穿的細麻衣服，放在會幕裡。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他要在聖潔之處沐浴，穿上平時的衣服出去為自己和民眾獻燔祭，為自己和民眾贖罪。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他要將贖罪祭牲的脂肪焚燒在祭壇上。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把羊送交阿撒瀉勒的人要洗衣、沐浴，然後才可回到營裡。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作贖罪祭的公牛和公山羊的血被帶進聖所用來贖罪後，要把公牛和公山羊帶到營外，用火焚燒牠們的皮、肉和糞。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負責焚燒的人要洗衣、沐浴，然後才可回到營裡。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「每年七月十日，不論是你們，還是寄居在你們中間的外族人，都要禁食，停止所有工作。這是你們永遠當守的律例。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因為在這一天要為你們贖罪，使你們在耶和華面前潔淨，脫離一切的罪。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這天是你們完全休息的安息日，你們要禁食。這是一條永遠不變的律例。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那受膏、接替父親擔任聖職的大祭司要行贖罪禮。他要穿上聖潔的細麻衣，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為至聖所、會幕和祭壇贖罪，也要為祭司和全體會眾贖罪。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這是你們當守的永久律例：每年一次為以色列人贖罪。」 於是，摩西遵行了耶和華的吩咐。</w:t>
      </w:r>
    </w:p>
    <w:p>
      <w:pPr>
        <w:pStyle w:val="Heading2"/>
      </w:pPr>
      <w:r>
        <w:rPr>
          <w:lang w:val="zh_TW" w:bidi="zh_TW"/>
        </w:rPr>
        <w:t>利未記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「你要告訴亞倫父子們及全體以色列人，以下是耶和華的吩咐：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任何在營內或營外宰殺公牛、綿羊或山羊的以色列人，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若沒有把牲畜帶到會幕門口，在耶和華的聖幕前獻給耶和華，便是犯了流血之罪，要將他從民中剷除。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這是為了讓以色列人把祭牲帶到會幕門口交給祭司，獻給耶和華作平安祭，而非在野外殺祭牲獻祭。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祭司要將祭牲的血灑在會幕門口耶和華的祭壇上，把脂肪焚燒獻給耶和華作馨香之祭。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他們不可再獻祭物給山羊神，與其苟合。這是他們世代當守的永久律例。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「你要告訴他們：不論是以色列人，還是寄居在以色列人中間的外族人，獻燔祭或其他祭物時，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如果沒把祭物帶到會幕門口獻給耶和華，要將他從民中剷除。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「任何以色列人或寄居在以色列人中間的外族人若吃血，耶和華必嚴懲，把他從民中剷除。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因為肉體的生命在血中，耶和華把血賜給你們，使你們可以用血在祭壇上為自己贖罪。血可以為人的生命贖罪。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所以耶和華吩咐以色列人和寄居在以色列人中間的外族人不可吃血。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以色列人或寄居在以色列人中間的外族人如果捕到可吃的鳥或獸，必須放盡牠的血，用土掩埋，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因為所有動物的生命都在血中。因此，耶和華吩咐以色列人不可吃任何動物的血，因為血就是生命。凡吃血的都要被剷除。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不論以色列人還是外族人，若吃了自然死亡或被野獸撕裂的動物，就不潔淨。他必須洗衣、沐浴，等到傍晚才能潔淨，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否則他要承擔罪責。」</w:t>
      </w:r>
    </w:p>
    <w:p>
      <w:pPr>
        <w:pStyle w:val="Heading2"/>
      </w:pPr>
      <w:r>
        <w:rPr>
          <w:lang w:val="zh_TW" w:bidi="zh_TW"/>
        </w:rPr>
        <w:t>利未記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「你要告訴以色列人：我是你們的上帝耶和華。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你們曾經住在埃及，但不可效法埃及人的行為。我要把你們帶到迦南，但你們不可效法迦南人的行為，不可隨從他們的風俗。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你們必須遵行我的典章，持守我的律例。我是你們的上帝耶和華。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你們要遵守我的典章和律例，遵行的人必因此而活。我是耶和華。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「你們任何人不可與近親亂倫。我是耶和華。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不可與你母親亂倫而羞辱你父親。她是你的母親，不可與她亂倫。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不可與你父親的妻妾亂倫，那會羞辱你的父親。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不可與你的姊妹亂倫。不論是同父異母的，還是同母異父的，生長在同一家庭的，還是不同家庭的，都不可與她亂倫。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不可與孫女或外孫女亂倫，那會自取羞辱。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不可與你父親妻妾的女兒亂倫。她是你的姊妹，不可與她亂倫。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不可與姑母亂倫，她是你父親的至親。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不可與姨母亂倫，她是你母親的至親。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不可與伯母或嬸母亂倫而羞辱你伯父或叔父，她是你的伯母或嬸母。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不可與兒媳亂倫。她是你兒子的妻子，不可與她亂倫。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不可與兄嫂或弟媳亂倫，她是你兄弟的妻子，那會羞辱你的兄弟。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「不可與一個女人性交，又與她女兒性交，也不可與她孫女或外孫女性交。她們是她的近親。這都是邪惡行為。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妻子還在世時，不可娶她姊妹並與她性交，使她們彼此作對。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女人在月經期間不潔淨，不可與她性交。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不可與鄰居的妻子性交，那會玷污自己。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不可把兒女當作祭物獻給假神摩洛，不可褻瀆你上帝的名。我是耶和華。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男人不可與男人同寢，像和女人同寢一樣，這是可憎的。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不可與獸類交合，玷污自己。女人也不可與獸類交合。這是變態行為。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「你們不可做這些事玷污自己，因為我要在你們面前趕走的各國，正是因為這些行為而玷污了自己。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他們居住的土地也都被玷污了，所以我因他們的罪惡而懲罰那片土地，我要使那片土地吐出其中的居民。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你們必須遵守我的律例和典章。不論你們還是寄居在你們中間的外族人，都不可做這些可憎之事。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因為在你們之前居住在那裡的人做了這些可憎之事，玷污了那片土地。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如果你們玷污了那片土地，它也會像吐出從前的居民一樣把你們吐出去。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凡做這些可憎之事的，要將他從民中剷除。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你們要遵守我的命令，不要效法那片土地上居民的惡俗，以致玷污自己。我是你們的上帝耶和華。」</w:t>
      </w:r>
    </w:p>
    <w:p>
      <w:pPr>
        <w:pStyle w:val="Heading2"/>
      </w:pPr>
      <w:r>
        <w:rPr>
          <w:lang w:val="zh_TW" w:bidi="zh_TW"/>
        </w:rPr>
        <w:t>利未記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「你要告訴以色列全體會眾，『你們要聖潔，因為我——你們的上帝耶和華是聖潔的。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你們每個人都必須孝敬父母，遵守我的安息日。我是你們的上帝耶和華。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不要祭拜虛無的神明，也不要為自己鑄造神像。我是你們的上帝耶和華。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你們獻平安祭給我時，要使你們所獻的蒙悅納。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要在獻祭當天或第二天吃完祭物。如果第三天還有剩餘，都要燒掉。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如果有人第三天還吃那些祭物，祭物就不潔淨，我不會悅納。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那人要自擔罪責，因為他褻瀆了我的聖物。要將他從民中剷除。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「『你們收割的時候，不要割淨田角地邊的莊稼，也不要撿那些掉在田裡的穗子。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不要摘淨葡萄園裡的葡萄，也不要撿掉在地上的葡萄。要把這些留給窮人和寄居在你們中間的外族人。我是你們的上帝耶和華。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不可偷盜，不可撒謊，不可互相欺騙。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不可奉我的名起假誓，從而褻瀆你們上帝的名。我是耶和華。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不可欺壓鄰居，也不可搶奪他的東西。要當天支付雇工的工錢，不可拖到第二天。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不可咒罵耳聾的，也不可把絆腳石放在盲人面前，應當敬畏你們的上帝。我是耶和華。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不可徇私枉法，不可偏袒窮人，不可諂媚權貴之人，要秉公審判。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不可到處搬弄是非，不可危害鄰居的生命安全。我是耶和華。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對同胞不可心中懷恨。同胞有錯，要當面指正，免得自己因他而擔罪。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不可報復，不可埋怨同胞，要愛鄰如己。我是耶和華。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「『你們要遵守我的律例。不可讓牲畜雜交；不可在同一塊田播撒兩種不同的種子；不可穿兩種材料織成的衣服。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「『一個已經許配人的婢女尚未被贖或未獲自由時，如果有人與她同寢，就要受到處罰，但不可處死他們，因為那婢女還未獲自由。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和她同寢的人要把一隻公綿羊牽到會幕門口，作為贖過祭獻給耶和華。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祭司要用作贖過祭的公綿羊在耶和華面前為那人贖罪，他犯的罪便得到赦免。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「『你們到了迦南，在那裡栽種各樣果樹後，前三年不可吃樹上的果子，要視它們是不潔淨的。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第四年，樹上的所有果子都是聖潔的，要獻給耶和華作頌讚之祭。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第五年，你們可以吃樹上的果子。你們這樣做，果樹會為你們結出更多果子。我是你們的上帝耶和華。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「『不可吃帶血的肉，不可占卜或行巫術。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不可修剪鬢角或鬍鬚。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不可因哀悼死人而割傷身體，也不可紋身。我是耶和華。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不可辱沒自己的女兒，使她淪為娼妓，免得你們居住的地方充滿淫亂和邪惡。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要遵守我的安息日，敬畏我的聖所。我是耶和華。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不可求問靈媒或巫師，玷污自己。我是你們的上帝耶和華。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「『在年長者面前，要恭敬站立，要敬重年長者。要敬畏你們的上帝。我是耶和華。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不可欺負住在你們境內的外族人，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要視他們如同胞，愛他們如愛自己，因為你們也曾經寄居埃及。我是你們的上帝耶和華。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在稱重和度量時，不可欺詐。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要使用準確的秤、尺子和升斗。我是你們的上帝耶和華，曾帶領你們離開埃及。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你們要遵行我的一切律例和典章。我是耶和華。』」</w:t>
      </w:r>
    </w:p>
    <w:p>
      <w:pPr>
        <w:pStyle w:val="Heading2"/>
      </w:pPr>
      <w:r>
        <w:rPr>
          <w:lang w:val="zh_TW" w:bidi="zh_TW"/>
        </w:rPr>
        <w:t>利未記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「你要告訴以色列人：在你們或寄居在你們中間的外族人中，如果有人把子女獻給假神摩洛，必須處死他，當地的人要用石頭打死他。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我也必嚴懲那人，將他從民中剷除。因為他把子女獻給摩洛，玷污我的聖所，褻瀆我的聖名。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如果那地方的人對此置之不理，沒有處死那人，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我必嚴懲那人及其家人，從民中剷除他和那些追隨他與摩洛苟合的人。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如果有人求問靈媒或巫師，與他們苟合，我必嚴懲，將他從民中剷除。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你們要分別出來，做聖潔的人，因為我是你們的上帝耶和華。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你們要遵行我的律例。我是使你們聖潔的耶和華。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「咒罵父母的，必被處死。他咒罵父母，罪有應得。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如果有人與別人的妻子通姦，姦夫淫婦必須被處死。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如果有人與父親的妻妾同寢，就是羞辱他的父親。要把二人處死，他們罪有應得。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如果有人與兒媳同寢，二人都必須被處死。他們亂倫，罪有應得。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如果男人與男人同寢，好像男人與女人同寢一樣，他們的行為可憎，必須被處死。他們罪有應得。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如果有人娶妻，又娶岳母，便是大惡。要把他們三人燒死，使你們杜絕這種敗壞之事。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如果有男人與獸類交合，他和獸都要被處死。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如果有女人與獸類交合，女人和獸都要被處死。他們必須被處死，他們罪有應得。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「如果有人娶了同父異母或同母異父的姊妹，這是可恥之事，必須公開剷除他們。他與自己的姊妹亂倫，羞辱了她，要承擔自己的罪。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如果有人與經期的女人同寢，他就暴露了女人的血泉，女人也自露血泉。要將他們二人從民中剷除。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不可與姨母或姑母亂倫，因為這是羞辱自己的親人。二人要承擔自己的罪。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如果有人與伯母或嬸母同寢，就是羞辱他的伯父或叔父。二人要承擔自己的罪，必無子女而死。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如果有人娶兄嫂或弟媳，這是污穢行為，羞辱了自己的兄弟。二人必無兒無女。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「你們要遵行我的一切律例和典章，免得我要帶你們去居住的那片土地把你們吐出去。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我要在你們面前趕走那片土地上的各族，你們不要隨從他們的習俗。他們做了以上那些事，所以我厭惡他們。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我曾說你們必佔據他們的土地，我要把那片奶蜜之鄉賜給你們作產業。我是你們的上帝耶和華，我已經把你們從萬族中分別出來。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所以，你們要區分潔淨和不潔淨的獸類與鳥類。不可吃那些我視為不潔淨的飛禽、走獸和爬蟲，以免玷污自己。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你們要聖潔，因為我耶和華是聖潔的。我把你們從萬族中分別出來，使你們做我的子民。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如果有人做靈媒或巫師，不論男女，都必須被處死。你們要用石頭打死他們，他們罪有應得。」</w:t>
      </w:r>
    </w:p>
    <w:p>
      <w:pPr>
        <w:pStyle w:val="Heading2"/>
      </w:pPr>
      <w:r>
        <w:rPr>
          <w:lang w:val="zh_TW" w:bidi="zh_TW"/>
        </w:rPr>
        <w:t>利未記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耶和華對摩西說：「你要告訴做祭司的亞倫子孫：祭司不可因接觸死去的族人而使自己不潔淨，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但骨肉至親，如父母、兒女、兄弟，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以及未出嫁仍是處女的姊妹例外。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祭司不可因姻親的關係而玷污自己。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祭司不可剃光頭、修剪鬍鬚或割傷身體。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他們要做上帝的聖潔之民，不可褻瀆我的名。因為他們負責獻我的火祭，即我的食物，所以要保持聖潔。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他們不可娶妓女或被休的女人為妻，因為祭司要向上帝保持聖潔。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要視祭司為聖潔的，因為他們負責獻你們上帝的食物。要視他們為聖潔的，因為使你們聖潔的我耶和華是聖潔的。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如果有祭司的女兒做妓女，辱沒自己，她就是辱沒自己的父親，必須燒死她。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「大祭司在眾祭司中職分最高，頭上澆過膏油，已經承受聖職、穿上聖衣，他不可披頭散髮、撕裂衣服。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他不可接近死者，即使是父母也不可，以免玷污自己。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他不可走出他上帝的聖所，以免褻瀆聖所，因為我的膏油已經使他聖潔。我是耶和華。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他必須娶處女為妻，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不可娶寡婦、被休的女人或被玷污的妓女，只可娶本族中的處女為妻，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以免在民中玷污自己的子孫，因為我是使他們聖潔的耶和華。」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「你告訴亞倫：你世世代代的子孫中，任何有殘疾的人都不可前來向他的上帝獻食物。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任何殘疾的人，如瞎眼的、瘸腿的、五官不正的、畸形的、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四肢傷殘的、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駝背的、侏儒、患眼疾的、長疥癬的或睪丸受損的，都不可近前來獻祭。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亞倫祭司的子孫中有殘疾的都不可向耶和華獻火祭。他們既然有殘疾，就不可近前來獻耶和華的食物。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他們可以吃上帝的食物，聖的和至聖的都可以吃。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但他們不可走近幔子或祭壇，因為他們有殘疾。這樣做是為了避免他們褻瀆我的聖所。我是使聖所聖潔的耶和華。」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摩西把這些條例告訴了亞倫父子們和所有的以色列人。</w:t>
      </w:r>
    </w:p>
    <w:p>
      <w:pPr>
        <w:pStyle w:val="Heading2"/>
      </w:pPr>
      <w:r>
        <w:rPr>
          <w:lang w:val="zh_TW" w:bidi="zh_TW"/>
        </w:rPr>
        <w:t>利未記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「你告訴亞倫父子們要謹慎處理以色列人獻給我的聖物，免得褻瀆我的聖名。我是耶和華。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「你告訴他們：你們世世代代的子孫中，如果有人不潔淨，卻接近以色列人分別出來獻給我的聖物，必須把他從我面前剷除。我是耶和華。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亞倫的子孫中若有人患了痲瘋病或漏症，在他潔淨之前，不可吃聖物。如果有人遺精，或碰到因接觸屍體而不潔淨之物，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或碰到不潔淨的爬蟲，或碰到任何使他不潔淨的爬蟲或人，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這人就不潔淨，要到傍晚之後才能潔淨。他要沐浴後才可吃聖物。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日落之後，他就潔淨了，可以吃聖物，因為那是他應得的食物。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他不可吃自然死亡或被野獸撕裂的動物，免得因此而不潔淨。我是耶和華。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他們要遵守我的命令，免得他們犯罪，因褻瀆我的命令而死亡。我是使他們聖潔的耶和華。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「祭司家以外的人不可吃聖物，在祭司家中寄居的或做雇工的都不可吃，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但出生在祭司家裡或祭司用錢買來的奴隸都可以吃。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如果祭司的女兒嫁給本族以外的人，她便不可再吃聖潔的舉祭。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如果祭司的女兒守寡或被休，無兒無女，又像年輕時回到父親家居住，便可以吃父親的食物。除此以外，不屬於祭司家的人都不可吃。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任何人如果誤吃聖物，就要如數償還給祭司，並加賠五分之一。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祭司不可褻瀆以色列民眾獻給耶和華的聖物，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以免因擅自吃聖物而擔罪、受罰。我是使他們聖潔的耶和華。」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「你要告訴亞倫父子們及所有以色列人：任何以色列人或寄居在以色列的外族人，若向耶和華獻燔祭，無論是為了還願還是出於自願，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都必須獻毫無殘疾的公牛、公綿羊或公山羊才能蒙悅納。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不可獻有殘疾的，因為不蒙悅納。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如果有人為了還願或自願獻牛羊作平安祭給耶和華，必須獻毫無殘疾的牛羊才能蒙悅納。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不可獻給耶和華瞎眼的、傷殘的、斷肢的、長疥癬的牲畜，也不可把這些牲畜獻給耶和華作火祭。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至於畸形或發育不全的公牛或綿羊羔，可以用作自願獻的祭，但用作還願祭將不蒙悅納。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不可獻給耶和華睪丸受損、被壓碎、破裂或被閹割的牲畜。在你們境內不可做這樣的事，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也不可從外族人手中接受這類牲畜，來獻給你們的上帝作食物。因為這些牲畜是畸形的、殘疾的，不蒙悅納。」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「剛出生的牛、綿羊或山羊，前七天要與母親在一起。從第八天起，把牠們獻給我作火祭必蒙悅納。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不可在同一天內宰殺母牛和小牛或母羊和小羊。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你們獻感恩祭給耶和華時，要使你們所獻的蒙悅納。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要當天吃完祭物，不可留到早晨。我是耶和華。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你們要遵行我的一切誡命。我是耶和華。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不可褻瀆我的聖名，我要在以色列人中被尊為聖，我是使你們聖潔的耶和華。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我領你們離開埃及，是要做你們的上帝。我是耶和華。」</w:t>
      </w:r>
    </w:p>
    <w:p>
      <w:pPr>
        <w:pStyle w:val="Heading2"/>
      </w:pPr>
      <w:r>
        <w:rPr>
          <w:lang w:val="zh_TW" w:bidi="zh_TW"/>
        </w:rPr>
        <w:t>利未記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「你要告訴以色列人，以下是耶和華所定的節期，你們要宣佈這些節期為舉行聖會的日子。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「你們一週可以工作六天，但第七天是完全休息的安息日，你們要舉行聖會。不可做任何工，無論你們住在哪裡，都要守耶和華的安息日。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「以下是耶和華所定的節期，你們要在這些日子召開聖會。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「從一月十四日傍晚開始是耶和華的逾越節。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從一月十五日開始是耶和華的除酵節，你們要連續七天吃無酵餅。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在除酵節的第一天，你們要舉行聖會，不可做日常工作。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一連七天你們要獻火祭給耶和華。第七天，你們要舉行聖會，不可做日常工作。」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「你把以下條例告訴以色列人。 「你們進入耶和華將要賜給你們的那片土地以後，每逢收割莊稼之時，你們要帶一捆初熟的穀物交給祭司。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祭司要在安息日後第一天把那捆穀物在耶和華面前搖一搖，你們所獻的就會得到悅納。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在獻穀物那天，你們要獻給耶和華一隻毫無殘疾、一歲的公羊羔作燔祭，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同時要把兩公斤調油的細麵粉作素祭，一起獻給耶和華作馨香的火祭，也要獻一升酒作奠祭。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你們必須先將這些供物獻給你們的上帝後，才可以吃餅、烘烤的穀物和新鮮穗子。不論住在哪裡，這是你們世代當守的永久律例。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「從安息日後第一天，即你們獻上搖祭的那天算起，你們要數整整七週，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一直數到第七個安息日後的第一天，共五十天。到那天，你們要把新收的穀物作為素祭獻給耶和華。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你們要用兩公斤細麵粉加上酵，烤成兩個餅作搖祭，從你們居住的地方帶來獻給耶和華作初熟之祭。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你們要把七隻毫無殘疾的一歲公羊羔、一頭公牛犢、兩隻公綿羊和那兩個餅，一起獻給耶和華作燔祭。這些一起獻上的燔祭、素祭和奠祭，是蒙耶和華悅納的馨香火祭。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你們也要獻一隻公山羊作贖罪祭，兩隻一歲的公綿羊作平安祭。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祭司要把這兩隻公綿羊和初熟之物做的餅作為搖祭，在耶和華面前搖一搖。這些是獻給耶和華的聖物，歸祭司所有。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你們要在那天召開聖會，不可做日常工作。不論住在哪裡，這是你們世代當守的永久律例。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你們收割時，不可割盡田角地邊的莊稼，也不可撿落在地裡的，要把這些留給窮人和外族人。我是你們的上帝耶和華。」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「你告訴以色列人：你們要在七月一日完全休息，要吹號作紀念，召開聖會。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你們不可做日常工作，要獻火祭給耶和華。」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「七月十日是贖罪日，你們要舉行聖會，禁食，獻火祭給耶和華。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那是在你們的上帝耶和華面前為自己贖罪的日子，你們不可工作。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那天，凡不禁食的，要將他從民中剷除；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凡在那天工作的，耶和華要毀滅他。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你們不可做任何工作。不論住在哪裡，這是你們世代當守的永久律例。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那是你們完全休息的安息日。從七月九日傍晚至次日傍晚，你們必須禁食。」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「你把以下條例告訴以色列人。 「從七月十五日開始，你們要一連七天向耶和華守住棚節。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第一天，你們要舉行聖會，不可做日常工作。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一連七天你們要獻火祭給耶和華。第八天要舉行聖會，獻火祭給耶和華。這是莊嚴的聚會，你們不可做日常工作。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「以上是耶和華所定的節期。在這些節期裡，你們要召開聖會，按規定的日子獻給耶和華燔祭、素祭、奠祭和其他祭物。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除了守安息日並向耶和華獻供物、還願祭和自願獻的祭以外，你們還要守這些節期。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「你們收割完後，從七月十五日起，要一連七天慶祝耶和華的節期，第一天和第八天是完全休息的安息日。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第一天，你們要摘下樹上結的上好果子，折下棕樹枝、葉子濃密的樹枝與河邊的柳枝，在你們的上帝耶和華面前歡慶七天。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在每年七月的這七天，你們要向耶和華守這節期。這是你們世代當守的永久律例。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你們要搭棚居住七天，所有以色列人都要住在棚裡。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這樣，你們的後代就會知道，我帶領以色列人離開埃及後，曾讓他們住在棚裡。我是你們的上帝耶和華。」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於是，摩西向以色列人宣佈了耶和華所定的這些節期。</w:t>
      </w:r>
    </w:p>
    <w:p>
      <w:pPr>
        <w:pStyle w:val="Heading2"/>
      </w:pPr>
      <w:r>
        <w:rPr>
          <w:lang w:val="zh_TW" w:bidi="zh_TW"/>
        </w:rPr>
        <w:t>利未記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「你要吩咐以色列人把榨的純橄欖油給你拿來點燈，使燈常明。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亞倫要負責照看會幕內遮掩約櫃的幔子外的燈，使燈從晚上到早晨一直在耶和華面前亮著。這是你們世代當守的永久律例。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亞倫要在耶和華面前常常照看這些放在純金燈臺上的燈。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「你要用細麵粉烤十二個餅，每個餅用兩公斤細麵粉。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你要把餅擺成兩行，放在耶和華面前的純金桌子上，每行六個，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每行餅上放一些純乳香，象徵這些餅是獻給耶和華的火祭。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每逢安息日，要定期把餅擺在耶和華面前。這是以色列人要永遠遵守的約。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這些餅要歸亞倫及其子孫。他們要在聖潔之處吃，因為在獻給耶和華的火祭中，這是至聖之物，要永遠歸祭司所有。」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有一個人，母親是以色列人，父親是埃及人，他在營中與一個以色列人打起架來。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他說咒詛的話，褻瀆了上帝的名，他們把他帶到摩西那裡。他母親叫示羅密，是但支派底伯利的女兒。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他們把他關押起來，等候耶和華的指示。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「把那褻瀆聖名的人帶到營外，所有聽見的人都把手放在他頭上，然後全體會眾要用石頭打死他。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你要告訴以色列人，誰咒詛上帝，誰就要承擔自己的罪。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凡褻瀆耶和華聖名的，必須被處死，全體會眾要用石頭打死他。不論是外族人還是以色列人，凡褻瀆聖名的，都必須被處死。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凡殺人的，必須被處死。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打死別人牲畜的，必須賠償牲畜，以命還命。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傷害鄰舍的，必須受同樣的傷害，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要以傷還傷，以眼還眼，以牙還牙。他怎樣傷害別人，也要怎樣傷害他。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打死別人牲畜的，必須賠償牲畜；殺人的，必須償命。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不論是以色列人還是外族人，都要遵守這些律法。我是你們的上帝耶和華。」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於是，摩西把這些話告訴以色列人，他們就按照耶和華對摩西的吩咐，把那褻瀆聖名的人帶到營外，用石頭打死了。</w:t>
      </w:r>
    </w:p>
    <w:p>
      <w:pPr>
        <w:pStyle w:val="Heading2"/>
      </w:pPr>
      <w:r>
        <w:rPr>
          <w:lang w:val="zh_TW" w:bidi="zh_TW"/>
        </w:rPr>
        <w:t>利未記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耶和華在西奈山上對摩西說：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「你要告訴以色列人：你們到了我將要賜給你們的土地後，要讓土地在耶和華面前守安息。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六年之內，你們可以耕種田地，修整葡萄園，收穫出產。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但第七年是要向耶和華守的安息年，土地要完全休息。你們不可耕種，不可修整葡萄園。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不可收割自生自長的莊稼，也不可摘未經修剪而結的葡萄。這一年土地要完全休耕。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但安息年間土地裡自生自長的，你們和你們的僕婢、雇工與住在你們中間的外族人都可以吃，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你們的牲畜和境內的野獸也可以吃。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「你們要計算七個安息年，即七個七年，共四十九年。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第五十年的七月十日贖罪日那天，你們要在境內各地吹號。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你們要以這一年為聖年，向境內所有居民宣告自由。這一年將成為你們的禧年。你們要各歸祖業，各回本家。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第五十年是你們的禧年。這一年你們不可耕種，不可收割自生自長的莊稼，也不可摘未經修剪而結的葡萄。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這是禧年，是你們的聖年，你們可以吃土地裡自生自長的。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在禧年，各人要回到祖業。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因此，你們和同胞買賣田地時，不可彼此虧負。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買賣雙方要按照距下個禧年的年數和收成的年數定價。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距下個禧年的年數多，價錢就高；年數少，價錢就低。因為賣的是田地收成的次數。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要敬畏你們的上帝，不可彼此虧負。我是你們的上帝耶和華。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你們要遵行我的律例，持守我的典章，就可以在那片土地上安居。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土地會出產豐富，使你們豐衣足食、安然居住。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你們可能會問，『第七年不種不收，我們吃什麼？』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我要在第六年賜福給你們，使田地的出產夠你們吃三年。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第八年開始耕種時，你們仍會吃陳糧，一直吃到第九年的收割季節。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「你們不可永遠賣掉土地，因為土地是我的，你們只不過是寄居在那片土地上的過客。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你們購買每一塊土地時，都必須讓原主保留贖回的權利。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如果有人因貧窮而賣掉土地，他的近親要把賣掉的土地贖回來。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如果無人為他贖回，而他自己漸漸富裕起來，有能力贖回，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他要計算賣掉土地的年數，退還距下個禧年所剩年數的地價，便可以贖回自己的土地。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如果他沒有能力贖回，所賣的土地在禧年之前要屬於買主。到了禧年，買主必須把土地歸還原主。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「如果有人賣掉自己城裡的房子，要保留一年贖回權。賣掉房子的一年之內，他可以贖回。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如果一年之內他沒有贖回，房子便永遠歸買主所有，就是到了禧年也不用歸還。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如果房子在四圍無牆的鄉村，要視房子為鄉下的土地，原主可以贖回；到了禧年，買主必須將房子歸還。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在利未人的城邑裡，利未人永遠有權贖回所賣的房子。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如果他們沒有贖回，到了禧年要把房子歸還他們，因為在利未人的城裡，利未人的房屋是他們在以色列人中所擁有的產業。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但不可出賣利未人城郊的草場，那是他們永遠擁有的產業。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「如果你們的同胞生活日益貧窮，難以維生，你們要像照顧外族人和寄居者一樣照顧他的生活，讓他住在你們當中。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不可向他放債取利，要敬畏你們的上帝，讓他住在你們當中。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你們借錢給他，不可收取利息；借糧給他，不可謀利。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我是你們的上帝耶和華。我曾經帶領你們離開埃及，為要把迦南賜給你們，並做你們的上帝。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「如果你們的同胞窮得把自己賣給你們，不可把他當作奴隸，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要待他像雇工和寄居者一樣。他要為你工作到禧年。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到了禧年，他和孩子們便可以離開你們，回到自己的宗族和祖業。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因為以色列人是我的僕人，是我從埃及帶出來的，所以他們不可賣身為奴。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你們也不可苛待他們，要敬畏你們的上帝。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你們可以從鄰國購買奴隸，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也可以買居住或出生在你們境內的外族人。這些人可以作你們的產業。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你們可以將他們作為產業傳給你們的子孫，使他們終身做奴隸。但你們不可苛待自己的同胞。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「如果你們中間的外族人漸漸富裕，你們同胞中卻有人日益貧窮，把自己賣給外族人或他們的族人，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他可以保留贖身的權利。他的兄弟、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叔伯、堂兄弟或其他近親都可以贖回他。如果他富裕起來，也可以贖回自己。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他要和買主計算從自己賣身為奴到下個禧年之間的年數，然後按雇工的工價，照年數計算贖價。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如果離禧年還有很多年，他就要按年數和當初賣價的比例償還贖價。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如果離禧年只有不多的幾年，他就要按年數償還贖身費。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買主要待他如按年雇用的工人。你們要確保買主不會苛待他。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如果禧年來臨前他沒有被贖回，到了禧年他和孩子們都要獲得自由。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因為以色列人是我的僕人，是我從埃及領出來的僕人。我是你們的上帝耶和華。</w:t>
      </w:r>
    </w:p>
    <w:p>
      <w:pPr>
        <w:pStyle w:val="Heading2"/>
      </w:pPr>
      <w:r>
        <w:rPr>
          <w:lang w:val="zh_TW" w:bidi="zh_TW"/>
        </w:rPr>
        <w:t>利未記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「你們不可為自己製造偶像，不可豎立神像和神柱，也不可在你們境內安放祭拜用的石像。我是你們的上帝耶和華。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你們要守我的安息日，敬畏我的聖所。我是耶和華。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如果你們遵行我的律例，謹守我的誡命，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我就按時降雨給你們，使土地長出莊稼、田間果樹結出果實。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你們要打糧食打到摘葡萄的時候，摘葡萄摘到播種的時候。你們必豐衣足食，安然居住。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「我要使你們境內太平，安枕無憂。我要除掉你們境內的猛獸，也要使你們免遭刀劍之災。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你們將追趕仇敵，使他們倒在你們刀下。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你們五人要追趕一百人，一百人要追趕一萬人，他們必死在你們刀下。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我要眷顧你們，使你們生養眾多，人丁興旺，也要堅守與你們所立的約。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你們存糧充足，甚至要搬出陳糧來儲存新糧。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我要住在你們中間，我必不厭棄你們。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我要走在你們中間。我要做你們的上帝，你們要做我的子民。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我是你們的上帝耶和華。我曾帶領你們離開埃及，使你們不再做埃及人的奴隸。我打碎了你們身上的重軛，使你們昂首前行。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「如果你們不聽從我，不遵行我的這一切誡命；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如果你們棄絕我的律例，厭棄我的典章，不聽從我的命令，破壞我與你們所立的約，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我要懲罰你們，使你們陷入恐慌、患癆病和熱症，使你們眼睛昏花、心力衰竭。你們撒種卻一無所獲，因為敵人要吃盡你們所種的。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我要嚴懲你們，使你們敗在敵人手下；你們要被那些恨你們的人統治，即使沒有人追趕，你們也要逃命。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「如果你們經歷這些後，仍然不聽從我，我要使你為罪多受七倍的懲罰。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我要重挫你們的傲氣，使你們頭上的天如鐵，腳下的地如銅。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你們勞作也是徒然，因為你們的土地必不長莊稼，果樹也不結果實。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「如果你們仍然與我作對，不肯聽從我，我要用七倍的災難懲治你們的罪。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我要讓野獸攻擊你們，殘害你們的子女，吞噬你們的牲畜，使你們人口銳減，道路荒涼。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「如果你們還是不服管教，繼續與我作對，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我也要與你們作對，用七倍的災難懲治你們的罪。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因為你們毀約，我要用戰禍報應你們。你們躲進各城的時候，我要在你們中間降下瘟疫，使你們落在敵人手裡。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我要斷絕你們的糧源。那時候，十個婦女將用一個烤爐烤餅，按定量分餅給你們，你們吃卻吃不飽。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「如果你們仍然不肯聽從我，繼續與我作對，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我也要與你們作對，向你們發烈怒，把比先前嚴厲七倍的懲罰加在你們身上。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你們要吃自己兒女的肉。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我要毀滅你們的邱壇，拆掉你們的香壇，把你們的屍體堆在你們的死偶像上。我必厭惡你們。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我要使你們的城邑淪為廢墟，使你們的敬拜場所荒涼，也不再悅納你們的馨香之祭。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我要使你們的土地荒廢，連佔據那裡的敵人也為此而震驚。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我要把你們驅散到各國，還要拔刀追殺你們。你們的土地將荒廢，城邑將淪為廢墟。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你們被擄到敵國的時候，你們的土地將荒廢，享受安息。那時土地必休息，享受安息。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你們住在那裡的時候，沒有在安息年讓土地安息，因此土地在荒廢的日子裡將享受安息。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「我要使你們當中的那些倖存者在敵國心驚膽戰，過著風聲鶴唳、惶恐不安的生活。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即使無人追趕，他們也將倉皇逃命，互相絆倒，如同躲避刀劍一樣。你們必無力抵擋敵人。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你們將葬身列國，死在敵人的土地上。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你們當中的倖存者將因自己的罪和祖先的罪而消亡在敵人的土地上。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「如果他們承認自己和祖先的罪，就是背叛我、與我作對的惡行，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以致我與他們作對，把他們流放到敵國；如果他們頑固的心謙卑下來，甘願為罪受罰，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我便顧念我與亞伯拉罕、以撒和雅各所立的約，眷顧那片土地。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土地被他們離棄，荒無人煙，得享安息。他們卻要因拒絕遵守我的典章、厭棄我的律例而飽受懲罰。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然而，他們流落敵國的時候，我不會棄絕他們，不會因厭惡而毀滅他們，也不會違背我與他們所立的約。我是他們的上帝耶和華。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為了他們的緣故，我必顧念我與他們祖先所立的約。我曾在列國面前帶領他們的祖先離開埃及，為要做他們的上帝。我是耶和華。」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以上是耶和華藉摩西在西奈山上頒佈給以色列人的律例、典章和法度。</w:t>
      </w:r>
    </w:p>
    <w:p>
      <w:pPr>
        <w:pStyle w:val="Heading2"/>
      </w:pPr>
      <w:r>
        <w:rPr>
          <w:lang w:val="zh_TW" w:bidi="zh_TW"/>
        </w:rPr>
        <w:t>利未記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「你要告訴以色列人：如果有人許下特別的願，以付身價的方式奉獻一個人給耶和華，就要為被奉獻者估定身價。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以聖所的秤為準，要為二十至六十歲的男子估價十兩銀子，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女子則估價七兩銀子；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五至二十歲的男子估價四兩銀子，女子則估價二兩銀子；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滿月至五歲的男子估價一兩銀子，女子則估價半兩多銀子；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六十歲以上的男子估價三兩銀子，女子則估價二兩銀子。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如果許願的人因貧窮而負擔不起，就要把他帶到祭司面前，祭司要按他的能力另行估價。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「如果有人許願獻牲畜給耶和華作供物，所獻的牲畜就會成為聖物。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不可更換所獻的牲畜，不可以壞換好，也不可以好換壞。如果更換，兩頭牲畜都會成為聖物。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如果許願獻的是不潔淨的牲畜，即不能獻給耶和華作供物的牲畜，那人就要把牲畜帶到祭司面前，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由祭司評定牠的好壞，祭司估價多少就是多少。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那人如果有意贖回，必須支付祭司估定的價值，再加付五分之一。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「如果有人把房子分別出來獻給耶和華，祭司就要評定房子的好壞，祭司估價多少就是多少。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那人如果想贖回房子，必須支付祭司估定的價值，再加付五分之一，房子便仍歸他所有。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「如果有人把自己繼承的部分土地分別出來獻給耶和華，祭司就要按照土地的播種量來估價，撒二百升大麥種子的土地值十兩銀子。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如果有人在禧年奉獻土地，所估的價便是定價。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如果是在禧年以後獻的，祭司要按照距下個禧年的年數來估價，估價要逐年減低。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如果那人想贖回所獻的土地，要在估價的基礎上加付五分之一，土地便仍歸他所有。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他如果沒有贖回土地，而是賣給別人，便再也不能贖回。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到了禧年，那土地要像永遠獻給耶和華的土地一樣歸耶和華，成為祭司的產業。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「如果獻給耶和華的土地不是自己的產業，而是買來的，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祭司就要按照距下個禧年的年數來估價。那人要當天付清地價，地價歸耶和華。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到了禧年，他要把所獻的土地歸還給賣主，就是土地的原主。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所有價銀的稱量要以聖所的秤為準，即二十季拉為一舍客勒。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「潔淨牲畜的頭胎，無論是牛是羊，已經屬於耶和華，任何人不可再把牠獻給耶和華。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如果是不潔淨牲畜的頭胎，他可以在祭司的估價基礎上，加付五分之一把牠贖回；如果不贖回，就要按估價把牠賣掉。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凡永遠獻上的，不論是人、牲畜或是田產，都不可賣掉，也不可贖回，因為這一切都是耶和華的至聖之物。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凡永遠獻上的人不可被贖回，必須被處死。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「土地的所有出產中，不論是穀物還是樹上的果實，十分之一屬於耶和華，是耶和華的聖物。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如果有人想從那十分之一中贖回一部分，他要加付估價的五分之一。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至於牛羊，要讓牠們從牧人的杖下經過，每十隻的第十隻要歸耶和華作聖物。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不論是好是壞，不可挑揀，不可更換。如果更換，兩隻都要作聖物，不可贖回。」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以上是耶和華在西奈山上藉摩西向以色列人頒佈的誡命。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