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Resource: Biblica® 聖經，當代譯本開放資源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Biblica® 聖經，當代譯本開放資源</w:t>
      </w:r>
      <w:r>
        <w:rPr>
          <w:lang w:val="zh_TW" w:bidi="zh_TW"/>
        </w:rPr>
        <w:t xml:space="preserve"> © 2023 </w:t>
      </w:r>
      <w:hyperlink r:id="rId13">
        <w:r>
          <w:rPr>
            <w:lang w:val="zh_TW" w:bidi="zh_TW"/>
          </w:rPr>
          <w:rPr>
            <w:color w:val="0000EE"/>
            <w:u w:val="single"/>
          </w:rPr>
          <w:t>Biblica, Inc</w:t>
        </w:r>
      </w:hyperlink>
      <w:r>
        <w:rPr>
          <w:lang w:val="zh_TW" w:bidi="zh_TW"/>
        </w:rPr>
        <w:t xml:space="preserve">, licensed under a </w:t>
      </w:r>
      <w:hyperlink r:id="rId14">
        <w:r>
          <w:rPr>
            <w:lang w:val="zh_TW" w:bidi="zh_TW"/>
          </w:rPr>
          <w:rPr>
            <w:color w:val="0000EE"/>
            <w:u w:val="single"/>
          </w:rPr>
          <w:t>CC BY-SA 4.0</w:t>
        </w:r>
      </w:hyperlink>
      <w:r>
        <w:rPr>
          <w:lang w:val="zh_TW" w:bidi="zh_TW"/>
        </w:rPr>
        <w:t>.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Biblica® 聖經，當代譯本開放資源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>
        <w:pStyle w:val="Heading2"/>
      </w:pPr>
      <w:r>
        <w:rPr>
          <w:lang w:val="zh_TW" w:bidi="zh_TW"/>
        </w:rPr>
        <w:t>約拿書 1:1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耶和華對亞米太的兒子約拿說：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「你起來前往尼尼微大城，大聲警告那裡的居民，因為他們的罪惡滔天，已經達到我面前。」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可是，約拿卻起身逃往他施，想躲避耶和華。他到了約帕港，找到一艘要開往他施的船，就付了船費，上了船，想和眾人一起去他施，好躲避耶和華。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然而，耶和華使海面起了狂風，滔天巨浪幾乎把船打成碎片。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水手們非常害怕，紛紛呼求自己的神明，又把船上的貨物全都拋進海裡，以減輕重量。這時候，約拿已下到底艙，躺在那裡呼呼大睡。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船長來到約拿身邊對他說：「你這個人，怎麼這時候還在睡覺！快起來祈求你的神明吧，也許你的神明會憐憫我們，使我們不致滅亡。」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後來，船上的人彼此商量說：「來，我們抽籤，看看這場災難是誰惹來的。」於是他們就抽籤，結果抽中了約拿。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眾人問他：「請告訴我們，這場災難是誰惹來的？你是做什麼的？從哪裡來？是哪一國、哪一族的人？」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約拿回答說：「我是希伯來人，我敬畏天上的上帝耶和華，祂創造了海洋和陸地。」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之後，他就把怎樣逃避耶和華的事告訴他們。眾人知道後，萬分恐懼，責問他：「你怎麼做出這種事？」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那時，風浪越來越大，他們便對約拿說：「我們要怎樣處置你，才能使風浪平靜呢？」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約拿對他們說：「我知道遭遇這場風暴是因我而起的，你們把我抬起來拋進海裡，風浪自然會平靜。」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然而船上的人還是拚命划船，希望把船划向岸邊，可是沒有成功，因為風浪越來越大。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</w:t>
      </w:r>
      <w:r>
        <w:rPr>
          <w:lang w:val="zh_TW" w:bidi="zh_TW"/>
        </w:rPr>
        <w:t xml:space="preserve"> 他們只好呼求耶和華，說：「耶和華啊，求你不要因這個人的性命而毀滅我們，不要因我們殺害無辜的人而怪罪我們，因為你耶和華按自己的旨意行事。」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15</w:t>
      </w:r>
      <w:r>
        <w:rPr>
          <w:lang w:val="zh_TW" w:bidi="zh_TW"/>
        </w:rPr>
        <w:t xml:space="preserve"> 然後他們把約拿抬起來拋進海裡，狂風巨浪立刻就平靜了。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16</w:t>
      </w:r>
      <w:r>
        <w:rPr>
          <w:lang w:val="zh_TW" w:bidi="zh_TW"/>
        </w:rPr>
        <w:t xml:space="preserve"> 眾人都極其敬畏耶和華，向祂獻祭，並且許願。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17</w:t>
      </w:r>
      <w:r>
        <w:rPr>
          <w:lang w:val="zh_TW" w:bidi="zh_TW"/>
        </w:rPr>
        <w:t xml:space="preserve"> 耶和華安排了一條大魚把約拿吞下，他在魚腹裡度過了三日三夜。</w:t>
      </w:r>
    </w:p>
    <w:p>
      <w:pPr>
        <w:pStyle w:val="Heading2"/>
      </w:pPr>
      <w:r>
        <w:rPr>
          <w:lang w:val="zh_TW" w:bidi="zh_TW"/>
        </w:rPr>
        <w:t>約拿書 2:1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約拿在魚腹中向他的上帝耶和華禱告說：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「耶和華啊，我遭遇患難的時候向你求告， 你就應允我。 我在陰間的深處呼求你， 你也垂聽我的聲音。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你把我拋進深海， 拋進大洋的腹地， 洋流圍困我， 你的巨浪洪濤淹沒我。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我心想，我從你面前被趕走， 但我還要再瞻仰你的聖殿。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波濤吞噬我， 深海圍困我， 海草纏繞著我的頭。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我下沉到山的根基， 大地的門閂把我永遠關住； 然而，我的上帝耶和華啊， 你卻把我的性命從深坑中拯救出來。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我的生命漸漸消逝的時候， 我就想起了耶和華。 我的禱告進入你的聖殿， 達到你面前。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那些信奉虛無神明的人， 背棄了憐愛他們的上帝，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但我要用感謝的聲音向你獻祭， 我必還我許的願， 因為救恩來自耶和華。」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於是，耶和華命令那條魚， 魚就把約拿吐到陸地上。</w:t>
      </w:r>
    </w:p>
    <w:p>
      <w:pPr>
        <w:pStyle w:val="Heading2"/>
      </w:pPr>
      <w:r>
        <w:rPr>
          <w:lang w:val="zh_TW" w:bidi="zh_TW"/>
        </w:rPr>
        <w:t>約拿書 3:1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耶和華第二次對約拿說：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「你起身前往尼尼微大城，向那裡的居民宣告我先前吩咐你的話。」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約拿便照耶和華的吩咐前往尼尼微城。尼尼微城很大，要三天才能走遍。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約拿進城走了一天，宣告說：「再過四十天尼尼微就要毀滅了！」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尼尼微城的人相信了上帝的話，便宣告禁食，所有的人，無論大小貴賤都披上麻衣。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尼尼微王聽到這消息後，便走下寶座，脫下王袍，披上麻衣，坐在爐灰中。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王又向全城頒佈通告，說：「王和大臣有令，所有的人都必須禁食，牛羊牲畜都不許吃草也不許喝水。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人和牲畜都必須披上麻衣，眾人要向上帝懇切呼求，改邪歸正，停止作惡。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上帝或許會心生憐憫，收回烈怒，使我們不致滅亡，也未可知。」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上帝看見他們改邪歸正，不再作惡，就心生憐憫，沒有像所說的那樣毀滅他們。</w:t>
      </w:r>
    </w:p>
    <w:p>
      <w:pPr>
        <w:pStyle w:val="Heading2"/>
      </w:pPr>
      <w:r>
        <w:rPr>
          <w:lang w:val="zh_TW" w:bidi="zh_TW"/>
        </w:rPr>
        <w:t>約拿書 4:1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這事令約拿十分不悅，非常惱怒。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他向耶和華禱告說：「耶和華啊，我在家鄉的時候豈不早就說過你會這樣做嗎？我知道你是一位有恩典、好憐憫的上帝，不輕易發怒，充滿慈愛，不忍心降災，所以我才急速逃往他施。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耶和華啊，求你收回我的性命吧，我死了比活著還好！」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耶和華對他說：「你這樣大發脾氣合理嗎？」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約拿出城，在城東為自己搭了一個棚，坐在棚下蔭涼處，要看看尼尼微城究竟會怎樣。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耶和華上帝安排了一棵蓖麻迅速地長起來，為約拿遮蔭，使他的頭免受日曬。約拿因有這棵蓖麻而非常歡喜。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第二天黎明的時候，上帝卻安排了一條蟲來咬這棵蓖麻，蓖麻就枯萎了。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太陽出來的時候，上帝颳起燥熱的東風，烈日把約拿曬得發昏，他就再次求死說：「我死了比活著還好！」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上帝對約拿說：「你為這棵蓖麻大發脾氣合理嗎？」約拿回答說：「我就是氣死了也合理。」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耶和華說：「這棵蓖麻不是你種的，也不是你栽培的，它在一夜之間長成，又在一夜之間死去，你尚且如此愛惜，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我怎能不愛惜這尼尼微大城呢？城中單是連左右手都分不清的人就有十二萬多，還有許多的牲畜。」</w:t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TW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http://www.Biblica.com/permissions" TargetMode="External"/><Relationship Id="rId14" Type="http://schemas.openxmlformats.org/officeDocument/2006/relationships/hyperlink" Target="https://creativecommons.org/licenses/by-sa/4.0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