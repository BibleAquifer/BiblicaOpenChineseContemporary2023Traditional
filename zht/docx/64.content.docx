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Biblica® 聖經，當代譯本開放資源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Biblica® 聖經，當代譯本開放資源</w:t>
      </w:r>
      <w:r>
        <w:rPr>
          <w:lang w:val="zh_TW" w:bidi="zh_TW"/>
        </w:rPr>
        <w:t xml:space="preserve"> © 2023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Biblica, Inc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CC BY-SA 4.0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Biblica® 聖經，當代譯本開放資源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約翰三書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我這作長老的寫信給親愛的該猶，你是我本著真理所愛的人。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親愛的弟兄，我願你凡事順利，身體像靈魂一樣健康。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一些弟兄來為你作見證，說你忠心地遵行真理，這使我非常歡喜。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沒有比聽見自己的孩子遵行真理更使我歡喜了。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親愛的弟兄，你常常忠心地照顧素不相識的弟兄，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他們把你的愛心告訴了教會。願你照著上帝喜悅的方式繼續幫助他們出行，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因為他們為了主的名四處傳道，不接受非信徒的任何幫助。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我們理當接待這樣的人，好成為他們傳揚真理的同工。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我曾寫信給你那裡的教會，但愛當頭領的丟特腓不接待我們。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因此，我若去你們那裡，必揭露他的所作所為，他怎樣惡言中傷我們。不僅如此，他還拒絕接待弟兄，並且禁止別人接待，甚至將接待的人趕出教會。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親愛的弟兄，不要效法罪惡，要效法美善。行善的人屬於上帝，行惡的人不認識上帝。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低米丟得到了眾人的好評，真理也為他作見證，我們也為他作見證。你知道我們的見證是真實的。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我還有許多事要告訴你，但不想藉助筆墨，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只希望很快見到你，跟你當面暢談。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願你平安！這裡的朋友們都問候你，請代我一一問候你那邊的朋友。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