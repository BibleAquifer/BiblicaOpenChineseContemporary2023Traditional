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約伯記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烏斯有一個人名叫約伯，他純全正直，敬畏上帝，遠離罪惡。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他有七子三女、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七千隻羊、三千隻駱駝、五百對牛、五百頭母驢及許多僕婢。他在東方人中最尊貴。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約伯的兒子們經常輪流在自己家裡設宴，派人邀請他們的三個姊妹來一起吃喝。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宴會的日子結束後，約伯便派人召來他的兒女，為他們行潔淨禮。他清早起來，為他們每個人獻上燔祭，因為他想：「也許我的孩子們犯了罪，心中褻瀆了上帝。」約伯一貫這樣做。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有一天，眾天使來朝見耶和華，撒旦也在他們當中。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耶和華問撒旦：「你從哪裡來？」撒旦答道：「我在地上到處遊走。」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耶和華問撒旦：「你注意到我的僕人約伯了嗎？世上沒有人像他那樣純全正直，敬畏我，遠離罪惡。」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撒旦答道：「約伯敬畏你難道無緣無故嗎？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你豈沒有用籬笆四面保護他和他全家及一切產業嗎？你使他事事蒙福，牛羊遍地。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倘若你伸手毀壞他擁有的一切，他必當面褻瀆你。」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耶和華對撒旦說：「好吧，他的一切都在你手中，但不可傷害他。」撒旦便從耶和華面前退去。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有一天，約伯的兒女正在長兄家吃喝，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有報信的人來對約伯說：「牛正在耕田、驢正在旁邊吃草的時候，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示巴人忽然來襲，搶走了牲口，用刀殺了你的僕人，只有我一人逃脫來向你報信。」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話音未落，又有人來報信說：「上帝的火從天而降，燒死了羊群和牧人，只有我一人逃脫來向你報信。」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話音未落，又有人來報信說：「迦勒底人分三隊來襲，搶走了駱駝，用刀殺了你的僕人，只有我一人逃脫來向你報信。」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話音未落，又有人來報信說：「你的兒女正在長兄家吃喝的時候，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忽然從曠野颳來一陣狂風，摧毀了房子四角，房子倒塌，壓死了屋裡的年輕人，只有我一人逃脫來向你報信。」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約伯站起來，撕裂外袍，剃掉頭髮，俯伏在地上敬拜，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說：「我從母腹赤身而來，也必赤身而去。賞賜的是耶和華，收回的也是耶和華。耶和華的名當受稱頌！」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約伯遭此不幸，仍沒有犯罪，也沒有埋怨上帝。</w:t>
      </w:r>
    </w:p>
    <w:p>
      <w:pPr>
        <w:pStyle w:val="Heading2"/>
      </w:pPr>
      <w:r>
        <w:rPr>
          <w:lang w:val="zh_TW" w:bidi="zh_TW"/>
        </w:rPr>
        <w:t>約伯記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又有一天，眾天使來朝見耶和華，撒旦也在他們當中。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耶和華問撒旦：「你從哪裡來？」撒旦答道：「我在地上到處遊走。」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耶和華問道：「你注意到我的僕人約伯了嗎？世上沒有人像他那樣純全正直，敬畏我，遠離罪惡。雖然你鼓動我無緣無故地攻擊他、毀滅他，他仍然持守自己的純正。」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撒旦回答說：「人會以皮換皮，為了保全生命，情願捨棄一切。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倘若你伸手傷害他的骨和肉，他必當面褻瀆你。」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耶和華說：「好吧，他在你手中，但要留他一命。」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於是，撒旦從耶和華面前退去，開始加害約伯，使他從頭到腳長毒瘡。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約伯坐在爐灰中，拿瓦片刮身體。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他的妻子對他說：「你還要持守自己的純正嗎？不如褻瀆上帝，死掉算了！」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但約伯回答說：「你說話像個愚昧的婦人。難道我們只從上帝手裡接受祝福，卻不接受災殃嗎？」約伯遭此不幸，仍沒有犯言語之罪。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約伯的三個朋友提幔人以利法、書亞人比勒達和拿瑪人瑣法聽到他的不幸遭遇，便各自從家鄉動身，相約一起來探望、安慰他。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他們遠遠地看見約伯，幾乎認不出是他，禁不住放聲大哭，各自撕裂外袍，揚起塵土，讓土落在頭上。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他們看到約伯極其痛苦，就陪著他在地上坐了七天七夜，沒有對他說一句話。</w:t>
      </w:r>
    </w:p>
    <w:p>
      <w:pPr>
        <w:pStyle w:val="Heading2"/>
      </w:pPr>
      <w:r>
        <w:rPr>
          <w:lang w:val="zh_TW" w:bidi="zh_TW"/>
        </w:rPr>
        <w:t>約伯記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後來，約伯開口咒詛自己的生日，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「願我出生的那日和懷我的那夜都滅沒。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願那日一片黑暗， 被天上的上帝遺忘， 沒有陽光照耀。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願那日被幽暗和濃濃的黑影籠罩， 被密雲覆蓋， 被陰暗淹沒。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願那夜被幽暗吞噬， 不列在年日中， 不算在歲月裡。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願那夜無人生育， 毫無快樂之聲。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願那些咒詛白日、 能惹動海怪的人， 咒詛那夜。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願那夜的晨星昏暗， 等不到晨光的出現， 看不見黎明的眼簾。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因為那夜沒有關閉我母胎的門， 也沒有遮住我眼前的患難。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「為何我不出生時就夭折， 出母胎時就斷氣？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為何要把我抱在膝上， 用乳汁哺育我？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不然我早已安然躺臥、長眠安息，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與世上的君王和謀臣作伴——他們為自己建造的宮殿已荒廢，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與房屋堆滿金銀的王侯同眠。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為何我沒有像未見天日就流產的嬰兒一樣消逝？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那裡，惡人不再攪擾， 疲憊者得到安息，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被囚者得到安寧， 聽不見監工的斥責。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尊貴與卑賤的人都在那裡， 奴僕不再受主人的轄制。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「為何賜光給受苦的人， 賜生命給心靈痛苦的人？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他們等候死亡卻等不到， 他們求死勝於求寶藏。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他們歸入墳墓時非常快樂， 欣喜若狂。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為何賜生命給前路渺茫、 被上帝圍困的人？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我以歎息為食， 呻吟如水湧流。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我害怕的事發生了， 我恐懼的事來臨了。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我不得安寧， 不得平靜， 不得安息， 只有患難。」</w:t>
      </w:r>
    </w:p>
    <w:p>
      <w:pPr>
        <w:pStyle w:val="Heading2"/>
      </w:pPr>
      <w:r>
        <w:rPr>
          <w:lang w:val="zh_TW" w:bidi="zh_TW"/>
        </w:rPr>
        <w:t>約伯記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提幔人以利法回答說：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「若有人向你進言， 你會厭煩嗎？ 可是，誰能忍住不說呢？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你曾教導許多人， 使無力的手強壯。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你的話使人免於跌倒， 你使顫抖的膝硬朗。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但現在苦難一來， 你便灰心喪膽； 災禍來臨， 你便驚慌失措。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你敬畏上帝還沒有信心嗎？ 你行為純全還沒有盼望嗎？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你想一想， 哪有無辜的人滅亡？ 哪有正直的人遭殃？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據我所見， 播惡收惡， 種禍得禍。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他們被上帝的氣息所毀， 被上帝的怒氣所滅。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獅子咆哮，猛獅吼叫， 雄獅的牙齒被敲掉。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雄獅因無食而死， 母獅的幼崽離散。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「有信息暗暗地傳給我， 一聲低語傳入我耳中。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夜間人們沉睡的時候， 在攪擾思緒的異象中，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恐懼襲來， 令我戰慄不已， 全身發抖。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有靈從我臉上拂過， 使我毛骨悚然。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那靈停住， 我無法辨認其模樣。 眼前出現一個形狀， 寂靜中聽見有聲音說，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『在上帝面前，世人豈算得上公義？ 在創造主面前，凡人豈算得上純潔？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連上帝的僕人都無法令祂信任， 連祂的天使都被祂找出過錯，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更何況那源自塵土、 住在土造的軀殼裡、 脆弱如蛾蟲的世人呢？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早晚之間，他們便被毀滅， 永遠消逝，無人察覺。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他們帳篷的繩索拔掉了， 他們昏昏聵聵地死去。』</w:t>
      </w:r>
    </w:p>
    <w:p>
      <w:pPr>
        <w:pStyle w:val="Heading2"/>
      </w:pPr>
      <w:r>
        <w:rPr>
          <w:lang w:val="zh_TW" w:bidi="zh_TW"/>
        </w:rPr>
        <w:t>約伯記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「你只管呼救吧， 誰會回應你呢？ 你向哪位聖者求助呢？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憤恨害死愚昧人， 嫉妒殺死無知者。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我見愚昧人扎了根， 突然咒詛臨到他家。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他的兒女毫無安寧， 在城門口受欺壓也無人搭救。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饑餓的人吞掉他的莊稼， 連荊棘裡的也不放過； 乾渴的人吞盡他的財富。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苦難並非從土裡長出， 患難並非從地裡生出。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人生來必遇患難， 正如火花必向上飛。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「若是我， 就向上帝求助， 向祂陳明苦衷。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祂行的奇事不可測度， 祂行的神蹟不可勝數。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祂降下雨水澆灌大地， 賜下甘霖滋潤田園。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祂提拔卑微的人， 庇護哀痛的人。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祂挫敗狡猾人的陰謀， 使他們無法得逞。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祂使智者中了自己的詭計， 使奸徒的計謀迅速落空。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他們白天遇到黑暗， 午間摸索如在夜晚。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上帝拯救窮苦人脫離惡人的中傷， 脫離殘暴之徒的轄制，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好使貧寒之人有盼望， 使不義之徒啞口無言。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「被上帝責備的人有福了， 不可輕視全能者的管教。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因為祂打傷，祂也包紮； 祂擊傷，祂也伸手醫治。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六次遭難，祂都救你； 第七次，災禍也傷不到你。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饑荒時，祂必救你脫離死亡； 戰爭中，祂必救你脫離刀劍。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你必免受惡毒的譭謗， 災難來臨也不懼怕。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你必笑對災殃和饑荒， 毫不懼怕地上的野獸。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你必與田間的石頭立約， 野獸必與你和平相處。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你必知道家裡安然無恙， 察看羊圈，一隻不少。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你必知道子孫昌盛， 後代如遍地的青草。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你必壽終正寢才歸墳墓， 如同莊稼熟後才被收割。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看啊，我們已經查驗了， 這一切真實可靠， 你當聆聽並學以致用。」</w:t>
      </w:r>
    </w:p>
    <w:p>
      <w:pPr>
        <w:pStyle w:val="Heading2"/>
      </w:pPr>
      <w:r>
        <w:rPr>
          <w:lang w:val="zh_TW" w:bidi="zh_TW"/>
        </w:rPr>
        <w:t>約伯記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「要是能稱量我的苦難， 把我的災殃放在秤上，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那將比海沙還重； 所以我言語魯莽。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因為全能者的箭射中我， 箭毒侵蝕我的靈， 祂使恐懼列隊襲來。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野驢有草豈會叫喚？ 牛有飼料豈會哞叫？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淡食無鹽豈可下嚥？ 蛋清有什麼滋味呢？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我碰都不想碰， 它們令我噁心。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唯願我的祈求蒙應允， 願上帝成全我的冀望，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願祂壓碎我， 伸手毀滅我。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這樣，我還能感到欣慰， 在殘酷的痛苦中雀躍， 因我沒有違背聖者之言。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我有何力量可以支撐下去？ 有何前景讓我忍耐下去？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我的力量豈能堅如石？ 我豈是銅造之軀？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我毫無自救之力， 已到窮途末路。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「即使絕望者拋棄對上帝的敬畏， 也應該得到朋友的恩待。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我的弟兄難以信賴， 如同季節河， 又像乾涸的河床——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結冰後顏色發黑， 融雪後水流漲溢；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水流在乾季時消失， 河床在烈日下乾涸。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商隊偏離路線來找水喝， 結果在荒漠中死去。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提瑪的商隊來找水喝， 示巴的旅客指望解渴，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結果希望化為泡影， 到了那裡大失所望。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你們同樣也幫不了我， 你們看見災禍便害怕。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我何嘗對你們說過， 『請你們供應我， 把你們的財產給我一份，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從仇敵手中拯救我， 從殘暴之徒手中救贖我』？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「請多賜教，我會閉口不言； 請指出我錯在何處。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忠言何等逆耳！ 但你們的指責有何根據？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你們既視絕望者的話如風， 還要來糾正嗎？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你們甚至抽籤得孤兒， 把朋友當貨物賣掉。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懇請你們看著我， 我在你們面前撒過謊嗎？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請三思而行，不可不公正； 請重新考慮，因我誠實無過。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我豈會說詭詐之言？ 我豈會是非不辨？</w:t>
      </w:r>
    </w:p>
    <w:p>
      <w:pPr>
        <w:pStyle w:val="Heading2"/>
      </w:pPr>
      <w:r>
        <w:rPr>
          <w:lang w:val="zh_TW" w:bidi="zh_TW"/>
        </w:rPr>
        <w:t>約伯記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「人生在世豈不像服勞役嗎？ 他有生之年豈不像個雇工嗎？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他像切望陰涼的奴隸， 又如期盼報酬的雇工。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同樣，我註定要度過虛空的歲月， 熬過悲慘的黑夜。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我躺在床上，盤算何時起來。 長夜漫漫，我輾轉難眠，直到拂曉。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我身上佈滿蛆蟲、傷疤， 皮膚破裂，流膿不止。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我的年日飛逝，比梭還快， 轉眼結束，毫無盼望。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「上帝啊，別忘了我的生命不過是一口氣， 我再也看不見幸福。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注視我的眼睛將再也看不見我， 你將尋找我，而我已不復存在。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人下到陰間不再上來， 如同煙消雲散；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他永不再返回家園， 故土也不再認識他。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「因此我不再緘默不語， 我要吐露胸中的悲痛， 傾訴心裡的苦楚。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上帝啊，我豈是大海，豈是海怪， 值得你這樣防範我？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我說床鋪是我的安慰， 臥榻可解除我的哀愁，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這時你卻用噩夢驚我， 用異象嚇我，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以致我寧願窒息而死， 也不願留著這身骨頭。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我厭惡生命，不想永活。 不要管我，因為我的日子都是虛空。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「人算什麼，你竟這樣看重他， 這樣關注他？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你天天早上察看他， 時時刻刻考驗他。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你的視線何時離開我， 給我嚥口唾沫的時間？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鑒察世人的主啊， 我若犯了罪，又於你何妨？ 為何把我當成你的箭靶？ 難道我成了你的重擔？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為何不赦免我的過犯， 饒恕我的罪惡？ 我很快將歸於塵土， 你將尋找我， 而我已不復存在。」</w:t>
      </w:r>
    </w:p>
    <w:p>
      <w:pPr>
        <w:pStyle w:val="Heading2"/>
      </w:pPr>
      <w:r>
        <w:rPr>
          <w:lang w:val="zh_TW" w:bidi="zh_TW"/>
        </w:rPr>
        <w:t>約伯記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書亞人比勒達回答說：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「你要這樣絮叨到何時？ 你的話猶如陣陣狂風。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上帝豈會歪曲正義？ 全能者豈會顛倒是非？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如果你的兒女得罪了祂， 祂會給他們應有的懲罰。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但你若尋求上帝， 向全能者懇求；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你若純潔、正直， 祂必起身相助， 恢復你公義的家園。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你起初雖然卑微， 日後必興旺發達。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「你要請教先輩， 探究祖先的經驗。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因為我們昨天才出生，一無所知， 我們在世的日子如同掠影。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先輩必給你教誨和指點， 向你道出明智之言。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「蒲草無泥豈可長高？ 蘆葦無水豈可茂盛？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它們還在生長、尚未割下， 已比百草先枯萎。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忘記上帝的人，結局也是如此； 不信上帝的人，盼望終必破滅。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他所仰仗的虛若游絲， 他所倚靠的誠如蛛網。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他倚靠它，它卻支撐不住； 他抓緊它，它卻脆弱不穩。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他像陽光下生機勃勃的植物， 枝條爬滿了園囿，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根莖盤繞石堆， 深深扎入石縫。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一旦他被連根拔起， 原處必否認見過他。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他的生命就這樣消逝， 地上會興起其他人。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「上帝絕不會拋棄純全的人， 也不會扶持邪惡的人。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祂要使你笑口常開， 歡聲不斷。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憎恨你的人必抱愧蒙羞， 惡人的帳篷必不復存在。」</w:t>
      </w:r>
    </w:p>
    <w:p>
      <w:pPr>
        <w:pStyle w:val="Heading2"/>
      </w:pPr>
      <w:r>
        <w:rPr>
          <w:lang w:val="zh_TW" w:bidi="zh_TW"/>
        </w:rPr>
        <w:t>約伯記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「不錯，我知道你所言不虛， 但人怎能在上帝面前算為義人？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人若想與祂辯駁， 千次也不能勝一次。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祂充滿智慧，能力無比， 誰能抗拒祂還能平安無恙？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祂可猝然挪動群山， 在怒氣中把山翻倒。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祂震動大地，使其挪位， 以致地的支柱搖撼。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祂一聲令下， 太陽便不再升起， 眾星也不再發光。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祂獨自鋪展穹蒼， 步行在海浪之上。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祂創造了北斗星、參星、昴星及南天的星座。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祂行的奇事不可測度， 奇蹟不可勝數。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祂經過我身旁，我卻看不見； 祂從旁邊掠過，我也無法察覺。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祂若奪取，誰能阻擋？ 誰敢問祂，『你做什麼？』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上帝不會忍怒不發， 海怪的幫手必屈膝在祂腳前。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「因此，我怎敢與祂辯駁？ 怎敢措辭與祂理論？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我縱然無辜，也無法申訴， 只能乞求我的審判者施恩。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即使我呼喚祂的時候，祂回應我， 我仍不相信祂會垂聽我的聲音。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祂用暴風摧毀我， 無故地使我飽受創傷。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祂不肯讓我喘息， 祂使我嘗盡苦頭。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若論力量，祂甚強大； 若上公堂，誰敢傳祂？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即使我清白無辜，我的口也會認罪； 即使我純全無過，祂也會判我有罪。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我雖純全無過，也已毫不在乎自己， 我厭惡我的生命。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因為，我認為都是一樣， 純全無過的人和惡人都會被祂毀滅。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災禍突然奪走人命時， 祂嘲笑無辜者的遭遇。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大地落入惡人手中， 蒙蔽審判官眼睛的不是祂是誰？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「我的年日比信差還快， 匆匆而過，不見幸福。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我的歲月疾馳如蒲草船， 快如急降抓食的老鷹。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即使我說要忘掉怨恨， 拋開愁容，強顏歡笑，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諸多的患難仍使我懼怕， 我知道祂不承認我無辜。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既然我被定為有罪， 又何必徒然掙扎？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即使我用雪水淨身， 用鹼水洗手，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祂仍會把我扔進污坑， 連我的衣服也嫌棄我。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祂並非世人，與我迥異， 我無法與祂辯駁，一起對簿公堂。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我倆中間沒有仲裁者， 無人為我們斷定是非。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若能拿開祂責打我的刑杖， 使我不再受祂的驚嚇，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我就會放膽發言，不必對祂心存恐懼， 但現在我卻不能這樣。</w:t>
      </w:r>
    </w:p>
    <w:p>
      <w:pPr>
        <w:pStyle w:val="Heading2"/>
      </w:pPr>
      <w:r>
        <w:rPr>
          <w:lang w:val="zh_TW" w:bidi="zh_TW"/>
        </w:rPr>
        <w:t>約伯記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「我厭惡自己的生命， 我要傾訴我的哀怨， 吐露心中的苦水。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我對上帝說，『不要定我的罪。 請告訴我，你為何指控我？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難道你喜悅壓迫、鄙視你造的人， 卻青睞惡人的計謀？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難道你的眼是肉眼， 目光如凡人一般？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難道你的年日像人一樣有限， 歲月如世人般短暫？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以致你探查我的過犯， 追究我的罪愆？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其實你知道我沒有犯罪， 無人能從你手中解救我。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「『你親手造我塑我， 現在卻要毀滅我。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別忘了你用泥土造我， 難道要使我復歸塵土？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你不是將我像奶一樣倒出， 使我像乳酪一樣凝固嗎？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你給我穿上皮肉， 用筋骨把我編織。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你賜我生命給我慈愛， 你的眷顧使我保全性命。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「『但你心中藏著計劃， 我知道你早有此意，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我若犯罪，你就鑒察， 不肯赦免我的罪。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我若有罪，便遭禍患； 即使清白，也不敢抬頭， 因為我飽嘗羞辱，吃盡苦頭。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我若昂首挺立， 你會像獅子般追捕我， 再次施展大能攻擊我。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你重新派證人指控我， 你對我越來越憤怒， 使軍隊輪流攻擊我。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你為何讓我出母腹？ 我不如當時就死去， 不被世人看見，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好像我從未出生， 一出母腹就被送進墳墓。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我的年日不是所剩無幾嗎？ 求你放過我， 讓我歡樂片刻。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我很快就一去不返， 進入幽冥黑暗之地。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那裡一片漆黑，幽暗混亂； 那裡的光猶如黑暗。』」</w:t>
      </w:r>
    </w:p>
    <w:p>
      <w:pPr>
        <w:pStyle w:val="Heading2"/>
      </w:pPr>
      <w:r>
        <w:rPr>
          <w:lang w:val="zh_TW" w:bidi="zh_TW"/>
        </w:rPr>
        <w:t>約伯記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拿瑪人瑣法回答說：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「難道滔滔不絕就無人反駁？ 難道嘮嘮叨叨就證明有理？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你喋喋不休，豈能使人緘默不言？ 你嘲笑譏諷，豈不該有人使你羞愧？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你自以為信仰純全， 在上帝眼中清白。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唯願上帝發言， 開口駁斥你，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告訴你智慧的奧秘， 因為真智慧深奧難懂。 要知道，上帝沒有追究你全部的罪愆。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「你能測度上帝的深奧， 查明全能者的極限嗎？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那可比諸天還高，你能做什麼？ 那可比陰間還深，你能知道什麼？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那可比大地還寬廣， 比海洋還遼闊。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祂若來囚禁你， 開庭審判， 誰能阻攔？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祂洞悉詭詐之人， 看見罪惡， 豈會不理？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愚蠢人若能變得聰明， 野驢駒也可生成人樣。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「你若把心安正， 向祂伸出雙手；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你若除去手中的罪惡， 不容帳篷裡有任何不義，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就必能無愧地仰起臉， 站立得穩，無所畏懼。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你必忘記自己的苦楚， 它從你記憶中如流水逝去。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你的人生將比正午還光明， 生命中的黑暗也必像黎明。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你必安穩，因有盼望， 你必得到保護，安然歇息。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你睡覺時必無人驚擾， 許多人必求你施恩。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但惡人必眼目失明，無路可逃， 他們的指望只有死亡。」</w:t>
      </w:r>
    </w:p>
    <w:p>
      <w:pPr>
        <w:pStyle w:val="Heading2"/>
      </w:pPr>
      <w:r>
        <w:rPr>
          <w:lang w:val="zh_TW" w:bidi="zh_TW"/>
        </w:rPr>
        <w:t>約伯記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「你們真是重要人物， 你們死了，智慧也會消逝！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但我也有心智，不比你們遜色。 你們說的，誰不知道？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我這求告上帝並蒙祂應允的人竟成了朋友的笑柄， 我這公義純全的人竟成了笑柄。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安逸的人心中藐視災禍， 災禍隨時臨到滑倒的人。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強盜的帳篷太平， 冒犯上帝、手捧神像的人安穩。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「你去問走獸，牠們會指教你； 問天上的飛禽，牠們會告訴你；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向大地討教，大地會指教你， 或讓海中的魚為你闡明。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牠們當中哪個不知這是耶和華親手所為？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所有生命都在祂手中， 世人的氣息也不例外。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耳朵豈不辨別話語， 舌頭豈不品嘗食物？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智慧與老人相伴， 知識與長者為伍。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「上帝有智慧和權能， 謀略和知識屬於祂。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祂拆毀的，無法重建； 祂囚禁的，無法獲釋。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祂攔住水源，便有乾旱； 祂放開水源，大地被淹沒。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祂充滿力量和智慧。 騙子和受騙者都在祂權下。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祂使謀士赤身被擄， 使審判官愚拙不堪。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祂除去君王的腰帶， 在他們腰間綁上囚索。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祂使祭司赤身被擄， 祂推翻久握大權者。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祂奪去謀士的口才， 祂拿走長者的洞見。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祂使權貴倍受羞辱， 祂除掉強者的權勢。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祂揭露黑暗中的奧秘， 祂把幽暗帶入光明中。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祂使列國興起又滅亡， 祂使列國擴張又崩潰。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祂奪去世人首領的心智， 使他們在無路的荒野流浪。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他們在無光的黑暗中摸索， 像醉漢般踉踉蹌蹌。</w:t>
      </w:r>
    </w:p>
    <w:p>
      <w:pPr>
        <w:pStyle w:val="Heading2"/>
      </w:pPr>
      <w:r>
        <w:rPr>
          <w:lang w:val="zh_TW" w:bidi="zh_TW"/>
        </w:rPr>
        <w:t>約伯記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「這一切，我親眼見過， 親耳聽過，且已明白。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你們知道的我也知道， 我不比你們遜色。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但我想和全能者對話， 我渴望跟上帝理論。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你們卻編造謊言， 都是無用的醫生。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但願你們閉口不言， 那樣還算你們明智。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請聽我的申辯， 留心聽我口中的爭訟。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你們要為上帝說謊， 為祂說詭詐的話嗎？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你們要偏袒上帝嗎？ 你們要替祂辯護嗎？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祂查問你們時豈會有好結果？ 你們豈能像欺騙人一樣欺騙祂？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你們若暗中偏袒， 祂必責備你們。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難道祂的威嚴不令你們恐懼嗎？ 難道你們不對祂充滿敬畏嗎？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你們的名言是無用的灰燼， 你們的雄辯是土築的營壘。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「你們住口，讓我發言； 我願承擔一切後果。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我已經豁出性命， 不惜冒生命危險。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祂必殺我，我毫無指望， 但我仍要在祂面前為自己申辯。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這樣我才能得救， 因為不信上帝的人不可到祂面前。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請留心聽我說話， 側耳聽我發言。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看啊，我已準備好辯詞， 我知道自己有理。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若有人能指控我， 我就緘默，情願死去。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上帝啊，只求你應允我兩件事， 我就不躲避你的面，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求你把手從我身上挪開， 不要用你的威嚴驚嚇我。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這樣，你傳喚我，我必回應； 或者讓我陳述，你來回答。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我究竟有什麼過錯和罪惡？ 求你指出我的過犯和罪愆。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你為何掩面不看我？ 為何把我當作仇敵？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你要恐嚇一片風中的落葉嗎？ 你要追趕枯乾的草芥嗎？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你記下指控我的罪狀， 讓我承擔幼年的罪惡。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你給我上了腳鐐， 監視我的一舉一動， 為我的腳掌設界限。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我消逝如朽爛之物， 又如蟲蛀的衣服。</w:t>
      </w:r>
    </w:p>
    <w:p>
      <w:pPr>
        <w:pStyle w:val="Heading2"/>
      </w:pPr>
      <w:r>
        <w:rPr>
          <w:lang w:val="zh_TW" w:bidi="zh_TW"/>
        </w:rPr>
        <w:t>約伯記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「人為婦人所生， 一生短暫，充滿患難。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他如花盛開，轉眼凋謝； 如影消逝，無法久留。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你還察看這樣的世人嗎？ 還要把我帶來受審嗎？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誰能使污穢產生潔淨呢？ 沒有人能。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人的年日已被限定， 你掌管他的歲月， 設定他無法逾越的界限。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求你轉身，別去管他， 好讓他如雇工度完他的日子。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樹木若被砍下，還有希望， 它仍可重新萌芽， 嫩枝生長不息。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雖然樹根在土裡衰老， 樹樁在地裡死去，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但一有水氣， 它就會像新栽的樹一樣發芽長枝。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但人一死，就失去力量； 人一嚥氣，就不知去向。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湖水會枯竭， 江河會乾涸，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人躺下便不再起來， 到諸天不復存在， 他仍不會醒來， 不會從長眠中被喚醒。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但願你把我藏在陰間， 把我藏起來直到你息怒， 定下眷顧我的日期。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人若死了，還能復生嗎？ 我要在勞苦的歲月中等待， 直到我得釋放的日子來臨。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那時你呼喚，我便回應， 你必惦念你親手所造之物。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那時你必數算我的腳步， 但不會追究我的罪惡。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我的過犯會被封在袋中， 你會遮蓋我的罪愆。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「高山崩塌， 磐石挪移；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流水磨損石頭， 急流沖走泥土； 你也這樣粉碎人的希望。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你永遠擊敗他，使他消逝； 你改變他的容顏，讓他離世。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他的後人得尊榮，他無從知曉； 他們遭貶抑，他也無法察覺。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他只感受到自身的痛苦， 只為自己哀哭。」</w:t>
      </w:r>
    </w:p>
    <w:p>
      <w:pPr>
        <w:pStyle w:val="Heading2"/>
      </w:pPr>
      <w:r>
        <w:rPr>
          <w:lang w:val="zh_TW" w:bidi="zh_TW"/>
        </w:rPr>
        <w:t>約伯記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提幔人以利法回答說：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「智者豈會用空談作答， 滿腹東風？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申辯時豈會講無用的話， 說無益之言？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你摒棄對上帝的敬畏， 拒絕向祂默禱。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你的罪指示你開口， 使你說出詭詐之言。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並非我定你的罪， 定你罪的是你的口， 指控你的是你的嘴唇。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你豈是第一個出生的人？ 你豈在群山之前被造？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你豈聽過上帝的密旨？ 你豈獨攬智慧？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有何事你知而我們不知， 你懂而我們不懂？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我們這裡有白髮老人， 比你父親還年長。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上帝用溫柔的話安慰你， 難道你還嫌不夠嗎？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你為何失去理智， 為何雙眼冒火，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以致你向上帝發怒， 口出惡言？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人算什麼，怎能純潔？ 婦人所生的算什麼，怎能公義？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連上帝的聖者都無法令祂信任， 連諸天在祂的眼中都不潔淨，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更何況可憎敗壞、 嗜惡如喝水的世人？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「讓我告訴你，你好好聽著。 我要把所見的陳明，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那是智者的教導， 是他們未曾隱瞞的祖訓。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這片土地只賜給了他們， 沒有外人在他們中間出入。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惡人一生受折磨， 殘暴之徒終身受苦。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他耳邊響著恐怖的聲音， 他安逸時遭強盜襲擊。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他不指望能逃脫黑暗， 他註定要喪身刀下。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他到處流浪，尋找食物， 他知道黑暗之日快要來臨。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患難和痛苦使他害怕， 像預備上陣的君王一樣壓制他。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因為他揮拳對抗上帝， 藐視全能者，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手拿堅盾狂妄地衝撞祂。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他滿臉肥肉， 腰間堆滿脂肪。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他活在毀滅的城邑， 住在被人廢棄、 行將坍塌的房屋。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他不再富足， 家財不能久留， 地產無法加增。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他無法逃脫黑暗， 火焰要燒焦他的嫩枝， 上帝口中的氣要毀滅他。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他不可自欺，信靠虛空， 因為虛空必成為他的回報。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在他離世以前，虛空必臨到他， 他的枝子再不會青綠。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他必像一棵葡萄樹， 葡萄未熟已掉落； 又像一棵橄欖樹， 花剛開便凋零。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不信上帝之輩必不生育， 受賄者的帳篷必被火燒。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他們心懷不軌，生出罪惡， 他們滿腹詭詐。」</w:t>
      </w:r>
    </w:p>
    <w:p>
      <w:pPr>
        <w:pStyle w:val="Heading2"/>
      </w:pPr>
      <w:r>
        <w:rPr>
          <w:lang w:val="zh_TW" w:bidi="zh_TW"/>
        </w:rPr>
        <w:t>約伯記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「這些話，我聽過很多， 你們的安慰無不讓人愁煩。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你們的空談無休無止嗎？ 是什麼惹你們說個不停？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倘若你我易地而處， 我也能說你們那樣的話， 滔滔不絕地攻擊你們， 向你們搖頭。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但我會對你們講鼓勵的話， 用勸慰之言減輕你們的痛苦。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「我若申辯，痛苦不減； 我若緘默，痛苦猶在。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上帝啊，你無疑使我精疲力竭， 家破人亡，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你榨乾了我， 使我骨瘦如柴， 這成了當面指控我的罪證。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上帝在憤怒中撕裂我，迫害我， 向我咬牙切齒； 仇敵惡狠狠地盯著我。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他們嘲笑我， 輕蔑地摑我的臉， 聯合起來攻擊我。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上帝把我交給罪人， 把我扔到惡人手中。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我本來平順，祂擊垮了我， 祂抓住我的頸項將我摔碎， 把我當祂的箭靶。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祂的弓箭手四面圍住我， 祂毫不留情地刺透我的腎臟， 使我肝膽塗地。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祂一次次地擊傷我， 像勇士一樣撲向我。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我將麻衣縫在皮膚上， 把我的榮耀埋在塵土中。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我哭得臉頰紅腫， 眼皮發黑。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但我未行殘暴之事， 我的禱告純真。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「大地啊！不要掩蓋我的血， 不要讓我的呼求銷聲匿跡。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此時，我的見證人在天上， 我的辯護者在高天上。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我的朋友譏笑我， 我在上帝面前淚水湧流。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但願人與上帝之間有仲裁者， 如同人與人之間。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因為我的年日不多， 我快要踏上不歸路。</w:t>
      </w:r>
    </w:p>
    <w:p>
      <w:pPr>
        <w:pStyle w:val="Heading2"/>
      </w:pPr>
      <w:r>
        <w:rPr>
          <w:lang w:val="zh_TW" w:bidi="zh_TW"/>
        </w:rPr>
        <w:t>約伯記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「我的心靈破碎，我的年日將盡， 墳墓等候著我。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無疑，嘲笑的人圍著我， 我眼睜睜地看著他們挑釁。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上帝啊，求你為我作保。 除你以外，誰肯做我的保人？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你蒙蔽了他們的心智， 因此你必不讓他們得勝。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人為了分產業而控告朋友， 其子孫的眼睛要失明。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上帝使我成了人們的笑柄， 他們在我臉上吐唾沫。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哀傷使我眼目昏花， 我整個人骨瘦如柴。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這使正直的人震驚， 使無辜的人起來討伐不敬虔的人。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義人堅守自己的道， 手潔的人更有力量。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來吧，你們眾人再來， 我在你們中間不會找到一個智者。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我的年日已盡， 我的計劃破滅， 我的心願落空。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他們以黑夜為白晝， 說光明與黑暗相似。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我若期望陰間作我的家園， 在黑暗之地鋪設我的床榻，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稱墳墓為父親， 稱蛆蟲為母親、姊妹，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那麼，我的希望在哪裡？ 誰能看到我的希望？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我的希望會跟我下到陰間， 與我同歸塵土嗎？」</w:t>
      </w:r>
    </w:p>
    <w:p>
      <w:pPr>
        <w:pStyle w:val="Heading2"/>
      </w:pPr>
      <w:r>
        <w:rPr>
          <w:lang w:val="zh_TW" w:bidi="zh_TW"/>
        </w:rPr>
        <w:t>約伯記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書亞人比勒達回答說：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「你要狡辯到何時呢？ 你先想清楚，然後我們再談。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為何你把我們當作牲畜， 把我們視為蠢貨？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你這氣得要撕碎自己的人， 大地會因你而荒涼嗎？ 磐石會因你而挪移嗎？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「惡人的光必熄滅。 他的火焰不再閃耀。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他帳篷中燈光暗淡， 他上面的燈熄滅了。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惡人強勁的步伐變得蹣跚， 他必被自己的陰謀所害。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他自陷網羅， 步入圈套。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套索纏住他的腳跟， 網羅緊緊地罩住他。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土裡埋著絆他的繩索， 路上有陷阱等待著他。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恐懼四面籠罩著他， 步步緊追著他。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他餓得氣力衰竭， 災禍隨時臨到他。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疾病侵蝕他的皮肉， 可怕的死亡吞噬他的肢體。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他被拖出安穩的帳篷， 被押到冥王那裡。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他的帳篷燃燒著烈焰， 他的居所撒滿了硫磺。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他下面的根莖枯乾， 上面的枝子枯萎。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他從世上銷聲匿跡， 無人記得他的名字。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他從光明中被趕入黑暗， 他被逐出這個世界。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他在本族中無子無孫， 他所居之地無人生還。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他的下場令西方的人震驚， 令東方的人戰慄。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這就是不義之人的歸宿， 不認識上帝之人的下場。」</w:t>
      </w:r>
    </w:p>
    <w:p>
      <w:pPr>
        <w:pStyle w:val="Heading2"/>
      </w:pPr>
      <w:r>
        <w:rPr>
          <w:lang w:val="zh_TW" w:bidi="zh_TW"/>
        </w:rPr>
        <w:t>約伯記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「你們要折磨我多久？ 用言語壓碎我到何時？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你們侮辱我已有十次之多， 苦待我也不以為恥。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即使我真有過錯， 也由我獨自承擔。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你們若真要妄自尊大， 利用我的恥辱來指責我，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也該知道是上帝冤枉了我， 用網羅套住我。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我喊冤，卻無人回應； 我呼救，卻不見公道。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上帝築起牆壘，阻斷我的路， 祂使黑暗籠罩我的路途。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祂剝去我的榮耀， 摘走我頭上的冠冕。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祂從四面攻擊我，直到我消逝； 祂把我的希望像樹一樣連根拔除。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祂向我發烈怒， 視我為仇敵。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祂的大軍蜂擁而來， 築起圍城坡道攻擊我， 在我帳篷四周紮營。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「祂使我的弟兄遠離我， 我的熟人完全背棄我。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我的親屬離開我， 我的摯友忘記我。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我的客人和婢女都視我如陌路， 把我當作外族人。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我呼喚僕人，他卻不回應； 我開口哀求，他也不理睬。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我妻子厭惡我的氣息， 我的手足都嫌棄我。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連小孩子都鄙視我； 我一出現，他們就嘲笑我。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我的密友都憎惡我， 我愛的人也反對我。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我瘦得只剩下皮包骨， 我離死亡僅一線之隔。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「我的朋友啊，可憐我吧！可憐我吧！ 因為上帝的手擊打我。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你們為何像上帝一樣逼我？ 為何吃了我的肉還不滿足？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但願把我的話寫下來， 記錄在書卷上，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用鐵筆和鉛鐫刻在磐石上， 直存到永遠。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我知道我的救贖主活著， 最後祂必站在地上。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我的皮肉雖然要朽爛， 但我必活著見上帝。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我要親自見祂， 我要親眼見祂。 我心中充滿渴望！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你們說禍根在我身上， 還想繼續迫害我。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你們自己應當畏懼刀劍， 因為烈怒會帶來刀劍的懲罰， 那時你們將知道有審判。」</w:t>
      </w:r>
    </w:p>
    <w:p>
      <w:pPr>
        <w:pStyle w:val="Heading2"/>
      </w:pPr>
      <w:r>
        <w:rPr>
          <w:lang w:val="zh_TW" w:bidi="zh_TW"/>
        </w:rPr>
        <w:t>約伯記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拿瑪人瑣法回答說：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「我感到煩躁不安， 心中有話不吐不快。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我聽見侮辱我的斥責， 我的理智催促我回答。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難道你不知道嗎？從古至今， 自從世上有人以來，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惡人得勢不會長久， 不信上帝者的快樂轉瞬即逝。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雖然他傲氣沖天， 把頭挺到雲端，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終必如自己的糞便永遠消亡， 見過他的人都不知他在何處。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他如夢消逝，蹤影杳然； 如夜間的異象，飛逝而去。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見過他的人不會再見到他， 他將從家鄉消失無蹤。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他的兒女要向窮人乞憐， 他要親手償還不義之財。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他的筋骨依然強健， 卻要隨他葬入塵土。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「他以邪惡為甘飴， 將其藏在舌下，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含在口中， 慢慢品味。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這食物在腹中變質， 變成了蛇的毒液。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他要吐出所吞下的財富， 上帝要倒空他腹中之物。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他吸吮蛇的毒液， 被蛇的舌頭害死。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他無法享用流淌不盡的奶與蜜。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他留不住勞碌的成果， 無法享用所賺的財富。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他欺壓、拋棄窮人， 強佔他人的房屋。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他貪慾無度， 不放過任何喜愛之物。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他吞掉一切所有， 他的福樂不能長久。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他在富足時將陷入困境， 各種災禍將接踵而至。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上帝的怒火如雨降在他身上， 填滿他的肚腹。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他躲過了鐵刃， 卻被銅箭射穿。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利箭穿透他的後背， 閃亮的箭頭刺破他的膽囊， 恐怖籠罩著他。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他的財寶消失在幽冥中， 天火要吞噬他， 焚毀他帳篷中殘留的一切。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天要揭露他的罪惡， 地要站出來指控他。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在上帝發烈怒的日子， 洪流將席捲他的家產。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這便是上帝給惡人的歸宿， 是上帝讓他們承受的結局。」</w:t>
      </w:r>
    </w:p>
    <w:p>
      <w:pPr>
        <w:pStyle w:val="Heading2"/>
      </w:pPr>
      <w:r>
        <w:rPr>
          <w:lang w:val="zh_TW" w:bidi="zh_TW"/>
        </w:rPr>
        <w:t>約伯記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「你們仔細聽我說， 便是給我的慰藉。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請容忍我把話說完， 之後任憑你們嘲笑。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我豈是向人抱怨？ 我有理由不耐煩。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你們看到我會大吃一驚， 嚇得用手掩口。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我一想到自己，就心驚膽戰， 渾身發抖。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為何惡人活著，得享長壽， 勢力強大？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他們的兒孫圍繞膝前， 他們得見後代茁壯成長。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他們家中平安無懼， 他們不被上帝杖打。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他們的公牛繁殖力強， 他們的母牛從不掉胎。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他們讓孩童像羊群一樣走到戶外， 盡情地歡跳。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他們伴著鈴鼓和豎琴歌唱， 在笛聲中歡喜不已。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他們一生幸福， 安然下到陰間。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他們對上帝說，『離開我們， 我們不想學習你的道。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全能者是誰，竟要我們事奉祂？ 向祂禱告有何益處？』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看啊，他們的幸福不在他們手中； 因此，我決不苟同他們的謀劃。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「惡人的燈何曾熄滅？ 災難何曾臨到他們？ 上帝何曾發怒使他們受苦？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他們何曾像風中的碎稭， 像被暴風捲去的糠秕？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你們說上帝會把懲罰留給他們的兒女， 我認為不如報應在他們本人身上， 讓他們親自領教。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願他們親眼看見自己滅亡。 願他們喝下全能者的烈怒。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因為他們的歲月一旦度盡， 又怎會關心身後的家人？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「上帝既審判身居高位者， 誰還能傳授知識給祂？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有人至死仍充滿活力， 盡享平靖安逸。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他營養充足， 骨骼健壯。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有人至死心中苦痛， 從未嘗過幸福的滋味。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二者都埋入塵土， 被蛆蟲覆蓋。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我知道你們的想法， 並那些冤枉我的詭計。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你們問，『權貴的房子如今何在？ 惡人住的帳篷今在何方？』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難道你們沒有問過旅客， 不接受他們的說法？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就是惡人在災難之日倖存， 在上帝發怒之日得以逃脫。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誰會當面斥責他們的惡行， 因其所作所為而報應他們？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他們被抬入墳墓後， 還有人看守墓地。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他們在谷中的沃土安息， 送葬的人前擁後隨，不計其數。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你們的空談怎能安慰我？ 你們的回答純屬荒謬。」</w:t>
      </w:r>
    </w:p>
    <w:p>
      <w:pPr>
        <w:pStyle w:val="Heading2"/>
      </w:pPr>
      <w:r>
        <w:rPr>
          <w:lang w:val="zh_TW" w:bidi="zh_TW"/>
        </w:rPr>
        <w:t>約伯記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提幔人以利法回答說：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「人對上帝能有何益處？ 即使智者對祂又有何益？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全能者豈會因你為人公義而喜悅， 因你行為純全而獲利？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祂豈會因你敬虔而責備你、審判你？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你豈不是罪惡深重， 過犯無數？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你無故強取弟兄的物品作抵押， 剝去貧寒者的衣服，任其赤身露體。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你不給疲乏的人水喝， 不給饑餓的人食物。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土地歸了權貴， 只讓顯要佔有。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你讓寡婦空手而去， 你打斷孤兒的臂膀。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因此你周圍佈滿網羅， 恐懼突然籠罩你。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黑暗遮掩你的視線， 洪水淹沒你。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「上帝豈不在高天之上嗎？ 看，天上的星宿何其高遠！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你卻說，『上帝知道什麼？ 祂怎能穿透幽暗施行審判？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當祂在穹蒼巡弋時， 密雲擋住祂的視線。』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難道你要走惡人的古道， 步他們的後塵？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他們死期未到便已夭逝， 他們的根基被洪濤捲走。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他們對上帝說，『離開我們吧！ 全能者能把我們怎麼樣？』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然而，是上帝把美物充滿他們的家； 因此，我決不苟同他們的謀劃。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義人看見他們的結局便歡喜， 無辜者見了便嘲笑，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說，『我們的仇敵果然被剷除， 他們的財產已被火吞噬。』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「你要順從上帝，與祂和好， 福樂就會臨到你。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你要接受祂的教誨， 把祂的話謹記在心。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你若歸向全能者，就必得到恢復。 你若將罪惡從帳篷中遠遠趕走，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將金子扔進塵土， 將俄斐的金子丟在佈滿石頭的溪谷，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全能者必成為你的金子， 成為你珍貴的銀子。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那時，你必以全能者為樂， 你必抬頭仰望上帝。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你向祂禱告，祂必垂聽， 你必向祂還所許的願。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你想做的事都會成功， 必有光照亮你的道路。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人遭貶抑時，你說，『他們太高傲了。』 上帝拯救眼目低垂的人。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祂甚至會解救有罪之人， 他們必因你的手清潔而獲救。」</w:t>
      </w:r>
    </w:p>
    <w:p>
      <w:pPr>
        <w:pStyle w:val="Heading2"/>
      </w:pPr>
      <w:r>
        <w:rPr>
          <w:lang w:val="zh_TW" w:bidi="zh_TW"/>
        </w:rPr>
        <w:t>約伯記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「我的哀訴至今充滿苦楚， 祂的責罰使我呻吟不止。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但願我知道何處能尋見上帝， 知道怎樣去祂的居所。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我好在祂面前陳明案情， 滔滔不絕地為自己申辯；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我好知道祂的答覆， 明白祂對我說的話。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祂會用大能與我爭辯嗎？ 不會的，祂會垂聽我的申訴，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允許正直的人與祂理論， 審判者會讓我永遠脫罪。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「然而，我去東邊，祂不在那裡； 我到西邊，也找不到祂。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祂在北邊工作，我看不見祂； 祂轉到南邊，我也看不見祂。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但祂知道我的一舉一動， 我被祂試煉後必如純金。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我緊隨祂的腳步， 持守祂的道，沒有偏離。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我沒有違背祂口中的誡命， 我珍視祂的話語勝過我日用的飲食。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祂獨行其事，誰能阻擋祂？ 祂按自己的意願行事。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祂在我身上的計劃必然實現， 祂還有許多這樣的計劃。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所以，我在祂面前驚恐不安。 我想起這一切，便對祂充滿恐懼。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上帝使我心驚膽戰， 全能者使我驚恐不安。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然而，我不會因為置身黑暗， 被幽暗籠罩而緘默不言。</w:t>
      </w:r>
    </w:p>
    <w:p>
      <w:pPr>
        <w:pStyle w:val="Heading2"/>
      </w:pPr>
      <w:r>
        <w:rPr>
          <w:lang w:val="zh_TW" w:bidi="zh_TW"/>
        </w:rPr>
        <w:t>約伯記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「全能者為何不定下審判的日期？ 為何認識祂的人要空等一場？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惡人挪移界石， 搶奪羊群去牧養。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他們牽走孤兒的驢， 強取寡婦的牛作抵押。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他們把貧民趕離正路， 地上的窮人被迫東躲西藏。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窮人如荒漠中的野驢， 在荒地殷勤覓食，給兒女糊口。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他們割田間的草料， 摘惡人剩餘的葡萄。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他們整夜赤身露體， 沒有被子可以禦寒。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他們被山雨澆透， 只能在巖石下棲身。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惡人奪去寡母懷中的孤兒， 強取窮人的孩子作抵押，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使他們赤身露體地流浪， 餓著肚子扛禾捆。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他們在惡人的橄欖林中榨油， 在酒池踩踏，卻受乾渴之苦。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城中傳來垂死之人的呻吟， 受傷者不斷呼救， 上帝卻置之不理。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「有人與光明為敵， 不認識光明之道， 也不走光明之路。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兇手黎明起來， 殺害貧苦的人， 夜晚又去做賊。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姦夫的眼睛盼著黃昏， 心想，『沒人會看見我』， 並把臉蒙起來。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盜賊夜間挖牆行竊， 日間躲藏起來， 不想認識光明。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因為他們把暗夜當白晝， 他們熟知暗夜的恐怖。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「惡人如水上的泡沫。 他們的產業被咒詛， 無人踏足其葡萄園。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陰間吞噬犯罪之人， 如同乾熱吞噬融雪。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他們的生母忘記他們， 蟲子在他們身上飽餐。 沒有人再記得他們， 惡人像樹木一樣折斷。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他們惡待不育的婦人， 毫不善待寡婦。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但上帝用大能擄走權貴， 他們再強大也難保性命。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上帝讓他們暫享安逸， 但他們逃不過祂的眼睛。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他們一時得勢，轉瞬消逝； 他們淪為卑賤，像其他人一樣滅亡， 像麥穗一樣被割掉。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我說的都是實情，誰能否認？ 誰能證明我的話是空談？」</w:t>
      </w:r>
    </w:p>
    <w:p>
      <w:pPr>
        <w:pStyle w:val="Heading2"/>
      </w:pPr>
      <w:r>
        <w:rPr>
          <w:lang w:val="zh_TW" w:bidi="zh_TW"/>
        </w:rPr>
        <w:t>約伯記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書亞人比勒達回答說：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「上帝掌管一切，威嚴可畏， 祂在高天之上締造和平。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誰能計算祂天軍的數目？ 誰不被祂的光輝照耀？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世人怎能在上帝面前算為義人？ 婦人所生的怎能純潔？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在祂眼中，月亮算不上明亮， 星辰也算不上皎潔，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更何況是像蛆一樣的人， 像蟲一樣的世人呢？」</w:t>
      </w:r>
    </w:p>
    <w:p>
      <w:pPr>
        <w:pStyle w:val="Heading2"/>
      </w:pPr>
      <w:r>
        <w:rPr>
          <w:lang w:val="zh_TW" w:bidi="zh_TW"/>
        </w:rPr>
        <w:t>約伯記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「你真是幫了軟弱者的大忙！ 救了臂膀無力的人！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無智慧的人真多虧你的指教！ 承蒙你的真知灼見！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誰幫你說出這些話？ 誰的靈在藉著你發言？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「陰魂和水族在水底顫抖，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陰間裸露在祂面前， 滅亡之地毫無遮掩。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祂將北極鋪在空中， 將地懸在虛無中；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祂將水捲在密雲中， 雲負重卻不裂開。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祂遮蓋自己的寶座， 把雲彩鋪在上面。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祂在海面上畫出地平線， 作為光明與黑暗的交界。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祂的斥責使天柱震動驚駭，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祂的能力使大海平靜， 祂運用智慧擊碎海怪。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祂吹的氣使天空晴朗， 祂揮手刺穿逃跑的蛇。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看啊，這不過是祂作為的一斑， 是我們聽到的點滴微音！ 誰能領悟祂的雷霆萬鈞？」</w:t>
      </w:r>
    </w:p>
    <w:p>
      <w:pPr>
        <w:pStyle w:val="Heading2"/>
      </w:pPr>
      <w:r>
        <w:rPr>
          <w:lang w:val="zh_TW" w:bidi="zh_TW"/>
        </w:rPr>
        <w:t>約伯記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約伯接著說：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「我憑不給我公道的永恆上帝， 憑使我靈魂陷入痛苦的全能者起誓，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只要我一息尚存， 鼻中還有上帝之氣，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我的嘴唇決不說惡語， 舌頭決不講謊話。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我決不承認你們有理， 我至死堅信自己無辜。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我堅守自己的公義，決不放棄， 我有生之年都問心無愧。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「願我仇敵的下場和惡人一樣， 願我對頭的結局和罪人相同。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因為不敬虔的人將被剷除，上帝將奪去他的性命。 那時，他還有何指望？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患難臨到他時， 上帝豈會垂聽他的呼求？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他豈會以全能者為樂， 時時求告上帝？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「我要教導你們有關上帝的能力， 我不會隱瞞全能者的作為。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其實你們也曾親眼目睹， 為何還講這些虛妄之言？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「以下是上帝給惡人的歸宿， 全能者讓兇徒承受的結局。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他的兒女再多也難逃殺戮， 他的子孫永遠無法果腹。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他倖存的後人被瘟疫吞噬， 家中的寡婦也不哀哭。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儘管他堆積的銀子多如塵沙， 儲存的衣服高若土堆，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但義人將穿他儲存的衣服， 清白的人將分他的銀子。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他建的房子像蛾繭， 像守望者搭的草棚。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他睡前還是富翁， 醒來後財富已空。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恐懼如洪水般淹沒他， 暴風在夜間把他捲去。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東風把他颳走， 吹得無影無蹤。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狂風毫不留情地擊打他， 他拼命地逃離風的威力。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狂風向他拍掌， 呼嘯著吹走他。</w:t>
      </w:r>
    </w:p>
    <w:p>
      <w:pPr>
        <w:pStyle w:val="Heading2"/>
      </w:pPr>
      <w:r>
        <w:rPr>
          <w:lang w:val="zh_TW" w:bidi="zh_TW"/>
        </w:rPr>
        <w:t>約伯記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「銀從礦中採取， 金有冶煉之地，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鐵從地下挖掘， 銅從石中提煉。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世人探尋黑暗的盡頭， 搜索幽暗的深處， 要得隱藏的礦石。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他們在杳無人煙、人蹤絕跡之地開礦， 他們遠離人群，懸在半空搖來搖去。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大地出產糧食， 地下烈火翻騰。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地下的石頭出藍寶石， 還蘊藏著金沙。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礦中的路徑，猛禽不知道， 鷹眼也未曾見過，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猛獸未曾踏足， 獅子未曾經過。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世人開鑿堅石， 翻動山的根基，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在巖石中鑿通道， 一覽各樣的寶藏。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他們把水流截斷， 使隱藏之物顯露。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「然而，智慧何處尋？ 聰明之道在哪裡？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無人知道智慧的價值， 人世間找不到她。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深淵說，『她不在我裡面。』 海洋說，『她不在我這裡。』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金子買不到她， 銀子換不來她；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俄斐的金子無法與她相比， 紅瑪瑙和藍寶石不能與她媲美；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黃金和水晶無法與她相比， 純金的器皿不能與她兌換；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珊瑚和碧玉不能與她相提並論， 紅寶石的價值遠不如她；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古實的黃玉無法與她相比， 純金不能與她等量齊觀。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「然而，智慧何處尋？ 聰明之道在哪裡？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眾生的眼睛看不見她， 空中的飛鳥找不到她。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毀滅和死亡說， 『我們只風聞其名。』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上帝認識通往智慧的路， 祂知道智慧在哪裡，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因祂縱覽地極， 遍察天下萬物。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祂定下風的重量， 量出水的規模；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祂頒佈雨露的規律， 劃定雷電的路線。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那時祂已看見智慧，並評估她， 堅立她，探察她。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祂對世人說，『敬畏主就是智慧， 遠離惡便是聰明。』」</w:t>
      </w:r>
    </w:p>
    <w:p>
      <w:pPr>
        <w:pStyle w:val="Heading2"/>
      </w:pPr>
      <w:r>
        <w:rPr>
          <w:lang w:val="zh_TW" w:bidi="zh_TW"/>
        </w:rPr>
        <w:t>約伯記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約伯接著說：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「但願我回到從前的歲月， 回到上帝看顧我的日子。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那時，祂的燈在我頭上照耀， 祂的光伴我走過黑暗。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那時，我身強力壯， 上帝是我家的密友；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全能者尚與我同在， 兒女圍繞在我身旁；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我用奶油洗腳， 磐石為我湧出油河。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「那時，我去城門口， 到廣場就坐，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青年看見我便迴避， 老人也起身肅立；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王侯都停止講話， 用手掩口；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權貴都靜默無聲， 舌頭緊貼上膛。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聽見我的都祝福我， 看見我的都稱讚我。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因為我拯救求助的窮人， 解救無人援助的孤兒。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臨終的人為我祝福， 我使寡婦心裡歡唱。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我以公義為衣穿在身上， 公正是我的外袍和頭巾。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我做盲人的眼、 瘸腿之人的腳；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我做窮人的父， 為陌生人伸冤。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我打落惡人的毒牙， 從他們口中救出受害者。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「我想，『我必在家中安然離世， 我的年日必多如塵沙。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我的根伸展到水邊， 枝子整夜沐浴甘露。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我的尊榮永不褪色。 手中的弓常新不敗。』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「人們期待聆聽我的話， 默然等候我的指教。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我講完後，無人再發言； 我的話滋潤他們的心田。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他們盼我如盼甘霖， 張著口如慕春雨。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我的微笑令他們受寵若驚， 他們從不使我臉色不悅。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我為他們選擇道路，並且做首領， 我就像住在軍中的君王， 又如傷心之人的安慰者。</w:t>
      </w:r>
    </w:p>
    <w:p>
      <w:pPr>
        <w:pStyle w:val="Heading2"/>
      </w:pPr>
      <w:r>
        <w:rPr>
          <w:lang w:val="zh_TW" w:bidi="zh_TW"/>
        </w:rPr>
        <w:t>約伯記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「但如今，比我年少的人竟嘲笑我， 他們的父親曾被我鄙視， 連我的牧羊犬都不如。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他們精力衰竭， 無力的手於我何益？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他們貧窮饑餓，瘦弱不堪， 夜間在乾旱荒涼之地啃食。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他們在草叢中拔鹹草充饑， 以羅騰樹根為食。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他們被趕離人群， 像賊一樣被喝斥。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他們只好住在荒谷， 在地洞和巖穴棲身；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在雜草間嚎叫如獸， 在樹叢中蜷縮一團。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他們是愚昧無名之輩， 被人用鞭子趕出境外。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「如今，他們竟唱歌諷刺我， 我成了他們的笑柄。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他們厭惡我，不願靠近我， 任意朝我臉上吐唾沫。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因為上帝苦待我，使我毫無力量， 他們才在我面前肆無忌憚。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這些無賴從右邊攻擊我， 迫使我逃亡， 他們展開攻勢要毀滅我。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他們截斷我的路， 想方設法害我，無人相助。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他們衝破防線， 從廢墟中向我襲來。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恐懼籠罩著我， 我的尊榮隨風而去， 我的榮華如雲消散。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「如今我的生命將盡， 痛苦的日子抓住我。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夜間我的骨頭刺痛， 啃噬之痛無休無止。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上帝猛力抓住我的衣服， 緊緊地揪住我的衣領。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祂把我扔進淤泥， 使我如塵埃灰燼。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「上帝啊！我向你呼求，你不回應； 我站起來，你也不理睬。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你變得對我殘酷無情， 用你大能的手迫害我，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把我提到風中，讓我被風吹走， 被暴風拋來拋去。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我知道你要帶我去死亡之地， 那是你為眾生所定的歸宿。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「誠然，不幸的人在困境中呼救， 無人會伸手加害他。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難道我不曾為受苦的人哭泣， 我的心不曾為窮困者悲傷嗎？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我盼望幸福，來的卻是災禍； 我期待光明，來的卻是黑暗。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我心裡一直煩亂不安， 苦難的日子迎面襲來。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我皮膚發黑，不是因為日曬， 我在會眾中站起來呼救。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我成了豺狼的兄弟， 鴕鳥的夥伴。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我的皮膚發黑、脫落， 我的骨頭發熱，如被火燒。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我的琴唱出哀樂， 我的簫奏出悲鳴。</w:t>
      </w:r>
    </w:p>
    <w:p>
      <w:pPr>
        <w:pStyle w:val="Heading2"/>
      </w:pPr>
      <w:r>
        <w:rPr>
          <w:lang w:val="zh_TW" w:bidi="zh_TW"/>
        </w:rPr>
        <w:t>約伯記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「我跟自己的眼睛立了約， 決不貪看女色。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天上的上帝所定的是什麼？ 高處的全能者賜下什麼產業？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豈不是降災難給不義之人， 降禍患給作惡的人？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上帝豈不鑒察我走的路， 數算我的腳步？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我何曾與虛假同行， 疾步追隨詭詐？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願上帝把我放在公義的天平上稱量， 讓祂知道我的清白。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倘若我的腳偏離正路， 貪圖眼目之慾， 或手上粘著罪污，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願我種的莊稼被別人享用， 我田中的出產被連根拔起。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我的心若迷戀女人， 在鄰居的門口窺探，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願我妻子為別人推磨， 願別人與她同房。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因為這是大惡， 是當受審判的罪，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是燒向滅亡的火焰， 會吞噬我所有家業。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我的僕婢告我， 我也會講公道，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否則上帝追究，我怎麼辦？ 祂審問我，我如何回答？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在母腹創造我的，豈不也創造了他們？ 豈不是同一位使我們在母腹中成胎？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我何曾拒絕窮人的請求， 或使寡婦眼露失望之情，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或獨吞我的食物， 不與孤兒同享？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我自幼就如父親般撫養孤兒， 我自出母胎就照顧寡婦。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倘若我見有人凍得要死， 或有窮人衣不蔽體，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卻沒有把我的羊毛給他們禦寒， 以致他們向我道謝；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倘若我仗著在城門口有勢力， 就動手欺負孤兒，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情願我的肩膀從肩胛脫落， 我的手臂從手肘折斷。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因為我懼怕上帝降災禍， 我無法承擔祂的威嚴。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「我若仰仗金子， 依靠純金，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因財富充裕、 或家產豐足而歡喜；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我若見太陽發光， 明月在天上移動，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就暗自心生迷戀， 向它們吻手示敬，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就是犯了當受審判的罪惡， 因為這是背棄天上的上帝。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「我何曾因敵人遭殃而歡喜， 因他們遇禍而快樂？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我從未咒詛他們喪命， 以致我的口犯罪。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住在我帳篷中的人， 誰沒飽餐我的肉食呢？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我的家門向路人敞開， 從未有旅客露宿街頭。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我何曾像亞當一樣遮掩我的過犯， 將罪惡藏在懷中，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因害怕群眾， 畏懼族人的藐視， 就默不作聲、閉門不出？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「但願有人聽我申訴！ 看啊，我在這裡畫押，願全能者回答我！ 願我的控訴者寫好狀詞！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我會把狀詞披在肩上， 如冠冕一般戴在頭上。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我會像王者一樣到祂面前， 向祂交代我的一切所為。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「若我的田地向我喊冤， 條條犁溝一同哭訴；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若我白吃地的出產， 或使地的主人喪命，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願地長出蒺藜而非麥子， 長出雜草而非大麥。」 約伯的話說完了。</w:t>
      </w:r>
    </w:p>
    <w:p>
      <w:pPr>
        <w:pStyle w:val="Heading2"/>
      </w:pPr>
      <w:r>
        <w:rPr>
          <w:lang w:val="zh_TW" w:bidi="zh_TW"/>
        </w:rPr>
        <w:t>約伯記 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三人見約伯自以為義，便不再回答他。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那時，蘭族的布西人巴拉迦的兒子以利戶對約伯很惱火，因為約伯自以為義，不承認上帝的公義。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他對約伯的三個朋友也很惱火，因為他們說約伯有罪，卻無法回答約伯的質問。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由於不及他們年長，以利戶便等他們說完才向約伯發言。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他見三人無法回答約伯，很惱火。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於是，布西人巴拉迦的兒子以利戶說： 「我年紀輕，你們是長輩， 所以我畏懼，不敢向你們陳明觀點。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我想，前輩當先發言， 長者當傳授智慧。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但只有人裡面的靈—— 全能者的氣息賜人悟性。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長者不一定有智慧， 年老不一定明白是非。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因此，請聽我說， 我也要陳明觀點。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看啊，我一直等候你們發言， 傾聽你們的高見， 等你們斟詞酌句。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我仔細聆聽， 發現你們無人能駁倒約伯， 無人能答覆他。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你們不要說，『我們找到了智慧， 使他折服的是上帝而非人。』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約伯沒有與我辯論， 我也不會用你們的理論答覆他。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「他們驚慌失措，無言以對， 再也說不出話來。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難道他們不說話，站在那裡無言以對， 我就要等下去嗎？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我也要作出答覆， 陳明我的觀點。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因為我心裡積滿了話， 我裡面的靈催促我說出來。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我裡面像盛滿了酒，卻沒有出口， 又如將要破裂的新酒袋。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我要一吐為快， 我要開口答覆。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我不看人的情面， 也不奉承人。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我不懂奉承， 否則，造物主會很快把我除掉。</w:t>
      </w:r>
    </w:p>
    <w:p>
      <w:pPr>
        <w:pStyle w:val="Heading2"/>
      </w:pPr>
      <w:r>
        <w:rPr>
          <w:lang w:val="zh_TW" w:bidi="zh_TW"/>
        </w:rPr>
        <w:t>約伯記 33:1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「約伯啊，請聽我言， 請留心聽我每一句話。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我要開口發言， 我話已在舌尖。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我的話發自正直的心， 我的口如實陳明道理。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上帝的靈創造了我， 全能者的氣賦予我生命。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如果你能，就反駁我， 站出來與我辯論。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在上帝面前，我與你無異， 也是泥土造的。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所以你不用懼怕我， 我不會對你施加壓力。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「你的話已進到我耳中， 我聽見你說，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『我純全無過， 我清白無罪，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上帝卻挑我的錯， 與我為敵；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祂給我戴上腳鐐， 鑒察我的一舉一動。』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「我來答覆你，你這話沒有道理， 因為上帝比世人大。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你為何向祂抱怨， 說祂不理會世人的話？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上帝一再用各種方式說話， 然而世人卻不明白。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人躺在床上沉睡時， 在夢境和夜間的異象中，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上帝開啟他們的耳朵， 用警告驚嚇他們，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使他們離開罪惡， 不再驕傲，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以免他們的靈魂墜入深坑， 他們的性命被刀劍奪去。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「人因受罰而臥病在床， 骨頭疼痛不止，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以致毫無食慾， 對佳餚心生厭惡。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他日漸消瘦， 只剩下骨頭。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他的靈魂臨近深坑， 他的生命瀕臨死亡。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如果一千天使中有一位能做他的中保， 指示他當行的事，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上帝就會憐憫他，說，『別讓他下墳墓， 我已得到他的贖金。』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那時，他的皮肉比孩童還嫩， 他將恢復青春的活力。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他向上帝禱告時必蒙悅納， 他歡呼著朝見上帝， 再度被祂視為義人。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他會當眾歌唱說， 『我犯了罪，顛倒是非， 祂卻沒有按我的罪報應我。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祂救贖我的靈魂，使之免下深坑， 使我的生命得見光明。』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「看啊，這都是上帝的作為， 祂一次次地恩待世人，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從深坑救回人的靈魂， 使他沐浴生命之光。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約伯啊，留心聽我說， 不要作聲，我要發言。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你若有話，就答覆我； 你只管說，我願看到你的清白。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否則，請聽我言； 不要作聲，我要傳授你智慧。」</w:t>
      </w:r>
    </w:p>
    <w:p>
      <w:pPr>
        <w:pStyle w:val="Heading2"/>
      </w:pPr>
      <w:r>
        <w:rPr>
          <w:lang w:val="zh_TW" w:bidi="zh_TW"/>
        </w:rPr>
        <w:t>約伯記 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以利戶又說：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「各位智者，請聽我言； 明達之士，要側耳聽我的話。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因為耳朵辨別話語， 正如舌頭品嘗食物。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我們來鑒別何為正， 一起來認識何為善。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約伯曾說，『我是清白的， 上帝卻奪去我的公道。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我雖然有理，卻被認為是撒謊者； 我雖然無過，卻受到致命的創傷。』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有誰像約伯？ 他肆意嘲諷，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與惡者為伍， 同壞人作伴。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因為他說，『人取悅上帝毫無益處。』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「所以明智的人啊，請聽我言， 上帝絕不會作惡， 全能者絕無不義。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祂按人所行的對待人， 照人所做的報應人。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上帝絕不會作惡， 全能者不會顛倒是非。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誰曾派祂治理大地， 讓祂掌管整個世界呢？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上帝若決定收回自己的靈和氣，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所有生命將一同滅亡， 世人也將歸回塵土。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「你若明理，請聽我言， 側耳聽我說。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憎惡正義的豈可掌權？ 你要譴責公義的大能者嗎？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祂可以稱君王為廢物， 稱權貴為惡徒。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祂不偏袒王侯， 也不輕貧重富， 因為他們都是祂親手造的。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他們夜半猝然死去， 百姓震顫，繼而消逝， 權貴也被剷除，非藉人手。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祂注目世人所行之道， 察看他們走的每一步。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沒有黑暗和陰影可供作惡者藏身。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祂不必再三察驗， 把人召到面前審判。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祂擊垮權貴無需審查， 另立他人取而代之。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祂知道他們的行為， 祂使他們在夜間傾覆、滅亡。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祂當眾擊打他們， 正如擊打惡人。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因為他們離棄祂， 無視祂的正道，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以致窮人的呼求傳到祂那裡， 祂也聽見了困苦者的呼求。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但祂若保持緘默，誰能定祂有罪？ 祂若掩起臉來，誰能看得見祂？ 個人和國家都靠祂垂顧，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以免不敬虔者做王， 禍國殃民。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「有誰對上帝說， 『我受了管教，不會再犯罪；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我不明白的事，求你指教我； 我若行了惡事，必不再行』？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難道因為你拒絕接受， 上帝就要迎合你的要求嗎？ 要做抉擇的是你，而非我， 請說說你的高見。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明達的人和聽我發言的智者都會說，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『約伯所言毫無知識， 他的話沒有智慧。』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願約伯被試煉到底， 因為他的回答如惡人之言。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他的叛逆使他罪上加罪， 他在我們中間拍手譏笑， 用許多話褻瀆上帝。」</w:t>
      </w:r>
    </w:p>
    <w:p>
      <w:pPr>
        <w:pStyle w:val="Heading2"/>
      </w:pPr>
      <w:r>
        <w:rPr>
          <w:lang w:val="zh_TW" w:bidi="zh_TW"/>
        </w:rPr>
        <w:t>約伯記 35:1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以利戶又說：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「你在上帝面前自以為義， 你認為這合理嗎？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你還說，『這與我何干？ 我不犯罪又有何益處？』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我要答覆你和你的朋友。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要抬頭觀看諸天， 瞻望頭頂的穹蒼。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你若犯罪，與上帝何妨？ 你若罪惡纍纍，對祂有何影響？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你若為人公義，與祂何益？ 祂從你手上能得什麼好處？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你的罪惡只能傷害你的同類， 你的公義只能令世人受益。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「人們因飽受壓迫而呼求， 因強權者的壓制而求救。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但無人問，『創造我的上帝在哪裡？ 祂使人夜間歡唱，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使我們比地上的走獸聰明， 比天上的飛鳥有智慧。』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他們因惡人的囂張而呼求， 上帝卻不回答。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上帝必不垂聽虛妄的呼求， 全能者必不理會。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更何況你說你看不見祂， 你的案子已呈上，在等祂裁決。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你還說祂沒有發怒降罰， 也毫不理會罪惡。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約伯啊，你說的盡是虛言， 講了一堆無知的話。」</w:t>
      </w:r>
    </w:p>
    <w:p>
      <w:pPr>
        <w:pStyle w:val="Heading2"/>
      </w:pPr>
      <w:r>
        <w:rPr>
          <w:lang w:val="zh_TW" w:bidi="zh_TW"/>
        </w:rPr>
        <w:t>約伯記 36:1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以利戶又說：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「再給我片刻，容我講明， 我還有話替上帝說。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我要旁徵博引， 證明我的創造主公義。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我的話絕非虛言， 知識全備者在你身旁。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「上帝有大能，但不藐視人， 祂無所不知。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祂不容惡人活命， 祂為窮苦人伸冤。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祂時時看顧義人， 使他們與君王同坐寶座， 永遠受尊崇。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他們若被鎖鏈捆綁， 被苦難的繩索纏住，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祂就會指明他們的所作所為， 讓他們知道自己狂妄的罪愆。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祂開啟他們的耳朵，使之受教， 督促他們離開罪惡。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他們若聽從、事奉祂， 就可一生幸福，安享天年。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否則，他們必死於刀下， 在無知中滅亡。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不信上帝的人心存憤怒， 被上帝捆綁也不求救。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他們早年喪命， 與廟中的男妓一同夭亡。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上帝藉苦難拯救受苦的人， 藉患難開通他們的耳朵。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祂也要引領你脫離困境， 進入廣闊自由之地， 使你享受滿桌佳餚。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「但你飽受惡人當得的審判， 審判和懲罰臨到了你。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當心，不可因憤怒而嘲罵， 不可因贖金大就偏離正道。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難道你呼求、使出渾身力氣， 就能脫離困境嗎？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不要渴望黑夜來臨， 那時眾民在家中消亡。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當心，不可轉向罪惡， 因你喜歡罪惡勝於苦難。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看啊，上帝的能力無以倫比。 誰能像祂那樣賜人教誨？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誰能為祂指定道路？ 誰能說祂行事不義？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人們都歌唱祂的作為， 你也要記得頌揚。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祂的作為，天下人都已看見， 世人從遠處目睹。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我們無法明白上帝的偉大， 祂的年歲無法數算。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祂吸取水滴， 使之在雲霧中化為雨，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從雲端沛然降下， 滋潤人間。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誰能明白雲層的鋪展， 及祂幔幕發出的雷聲？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祂在四圍鋪展閃電， 覆蓋大海的深處。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祂藉此治理萬民， 賜下豐富的食物。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祂手握閃電， 令它射向目標。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雷聲顯明祂的作為， 就連牲畜也能察覺。</w:t>
      </w:r>
    </w:p>
    <w:p>
      <w:pPr>
        <w:pStyle w:val="Heading2"/>
      </w:pPr>
      <w:r>
        <w:rPr>
          <w:lang w:val="zh_TW" w:bidi="zh_TW"/>
        </w:rPr>
        <w:t>約伯記 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「因此我心戰慄， 在胸膛跳動。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請仔細聽祂發出的雷聲， 聽祂口中發出的轟鳴。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祂使閃電劃過整個天空， 亮光直照到地極。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隨後雷聲隆隆， 祂發出威嚴之聲。 祂一發聲，雷電交加。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上帝發出奇妙的雷聲， 我們無法測度祂偉大的作為。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祂命雪降在大地， 令雨傾盆倒下，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使人們停下工作， 以便世人都知道祂的作為。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野獸躲進窩裡， 留在洞中。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暴風從南天而來， 寒流由北方而至。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上帝噓氣成冰， 使寬闊的水面凝結。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祂使密雲佈滿水氣， 從雲端發出閃電。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雲隨祂的指令旋轉， 在地面遵行祂的吩咐，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或為懲罰大地， 或為彰顯慈愛。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「約伯啊，請留心聽， 要駐足沉思上帝的奇妙作為。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你知道上帝如何發出命令， 使雲中電光閃爍嗎？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你知道全知者的奇妙作為—— 祂如何使雲彩飄浮嗎？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南風吹來，大地沉寂時， 你就汗濕衣襟，你知道為何嗎？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你能像祂那樣鋪展堅如銅鏡的穹蒼嗎？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我們因愚昧而無法陳訴， 請指教我們如何與祂對話。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我怎敢與祂對話？ 豈有人自取滅亡？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風吹散天空的雲後， 無人能仰視太陽的強光。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北方出現金色的光芒， 上帝充滿可怕的威嚴。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我們無法測度全能者， 祂充滿能力，無比正直公義， 不恃強凌弱。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所以，人們都敬畏祂， 祂不看顧自以為有智慧的人。」</w:t>
      </w:r>
    </w:p>
    <w:p>
      <w:pPr>
        <w:pStyle w:val="Heading2"/>
      </w:pPr>
      <w:r>
        <w:rPr>
          <w:lang w:val="zh_TW" w:bidi="zh_TW"/>
        </w:rPr>
        <w:t>約伯記 38:1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那時，耶和華從旋風中對約伯說：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「是誰用無知的話蒙蔽我的旨意？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你要像勇士一樣束腰備戰， 我來提問，你來回答。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「我立大地根基的時候，你在哪裡？ 你若那麼聰明，請告訴我。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你可知道誰為大地定的尺寸？ 誰用準繩把它丈量？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是什麼支撐大地的根基？ 誰為它安放的基石？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當時晨星齊聲歌唱， 眾天使都發出歡呼。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「大海從母胎奔騰而出時， 誰為它劃定界限？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是我為大海披上雲彩， 為它裹上厚厚的幽暗。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是我為它劃定界限， 並安上門和閂，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說，『你到此為止，不可越界； 你狂傲的波濤要停在這裡。』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「你生平可曾向晨曦發號施令， 為黎明的曙光指定崗位，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使陽光普照大地， 抖出藏匿的惡人？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日光使大地改觀，如泥上蓋印， 萬物如衣服般顯出顏色。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惡人得不到光明， 強橫的臂膀必折斷。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你可曾到過大海的源頭， 走過深淵的底部？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死亡之門可曾向你顯露？ 你可曾見過幽冥之門？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你知道大地有多廣闊嗎？ 你若全知道，就告訴我吧。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「哪條路通往光明的居所？ 哪裡是黑暗的住處？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你能把它們帶回原處嗎？ 你認識通往其居所的路嗎？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你肯定知道， 因為那時你已出生， 你的壽數又很長久！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「你曾到過雪庫， 或見過雹倉嗎？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那是我為降災之時， 為爭戰之日而預備的。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光從哪條路散開？ 東風從哪條路吹遍大地？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誰為豪雨開水道， 為雷電闢路徑，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使雨水降在杳無人煙之地， 降在無人居住的曠野，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以滋潤荒涼不毛之地， 使土地長出青草？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雨水有父親嗎？ 誰生的露珠？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冰出自誰的胎？ 誰生的天上的霜？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水變得堅硬如石， 深淵表面凝結成冰。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「你能繫住昴星的結， 解開參星的帶嗎？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你能按季節領出星座， 引導北斗及其眾星嗎？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你知道天的定律嗎？ 你能使地服從天律嗎？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你能號令雲彩， 使傾盆大雨覆蓋你嗎？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你能命閃電發出， 讓它聽候調遣嗎？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誰將智慧放在人胸中？ 誰使人內心有聰明？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37-38</w:t>
      </w:r>
      <w:r>
        <w:rPr>
          <w:lang w:val="zh_TW" w:bidi="zh_TW"/>
        </w:rPr>
        <w:t xml:space="preserve"> 塵土結成硬團， 土塊黏在一起時， 誰能憑智慧數算雲彩？ 誰能傾倒天上的水囊？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39-40</w:t>
      </w:r>
      <w:r>
        <w:rPr>
          <w:lang w:val="zh_TW" w:bidi="zh_TW"/>
        </w:rPr>
        <w:t xml:space="preserve"> 「獅子臥在洞中， 猛獅埋伏在隱秘處， 你能為牠們獵取食物， 使牠們飽餐嗎？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烏鴉的幼雛餓得飛來飛去， 向上帝哀鳴時， 誰供應烏鴉食物？</w:t>
      </w:r>
    </w:p>
    <w:p>
      <w:pPr>
        <w:pStyle w:val="Heading2"/>
      </w:pPr>
      <w:r>
        <w:rPr>
          <w:lang w:val="zh_TW" w:bidi="zh_TW"/>
        </w:rPr>
        <w:t>約伯記 39:1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「你知道野山羊何時生產嗎？ 你看過母鹿產仔嗎？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你能算出牠們懷胎的月數嗎？ 你知道牠們分娩的日期嗎？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牠們屈身產仔， 結束分娩之痛。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幼仔健壯，在荒野長大， 離群而去，不再回來。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「誰讓野驢逍遙自在？ 誰解開了牠的韁繩？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我使牠以曠野為家， 以鹽地作居所。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牠嗤笑城邑的喧鬧， 不聽趕牲口的吆喝。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牠以群山作牧場， 尋找各種青草。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「野牛豈肯為你效勞， 在你的槽旁過夜？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你豈能用韁繩把野牛牽到犁溝？ 牠豈肯跟著你在山谷耕地？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你豈能倚靠牠的大力， 把你的重活交給牠？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豈能靠牠運回糧食， 替你堆聚到麥場？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「鴕鳥歡然拍動翅膀， 牠豈有白鸛的翎羽？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牠將蛋產在地上， 使蛋得到沙土的溫暖，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卻不知蛋會被踩碎， 或遭野獸踐踏。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牠苛待雛鳥，好像牠們並非己出， 就算徒勞一場，牠也不怕。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因為上帝未賜牠智慧， 沒有給牠悟性。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然而，一旦牠展翅奔跑， 必嗤笑馬兒和騎士。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「馬的力量豈是你賜的？ 牠頸上的鬃毛豈是你披的？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豈是你使牠跳躍如蝗蟲， 發出令人膽寒的長嘶？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牠在谷中刨地， 炫耀力量，奮力衝向敵軍。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牠嘲笑恐懼，毫不害怕， 不因刀劍而退縮。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牠背上的箭袋錚錚作響， 長矛和標槍閃閃發光。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角聲一響，牠便無法靜立， 異常亢奮，急於馳騁大地。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聽到角聲，牠就發出長嘶， 牠老遠便嗅到戰爭的氣味， 並聽見吶喊和將領的號令。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「鷹隼展翅翱翔，飛往南方， 豈是靠你的智慧？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禿鷹騰飛，在高處搭窩， 豈是奉你的命令？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牠居住在懸崖上， 盤踞在山巖峭壁，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牠從那裡搜尋獵物， 牠的目光直達遠方。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牠的幼雛噬血， 哪裡有屍體，牠就在哪裡。」</w:t>
      </w:r>
    </w:p>
    <w:p>
      <w:pPr>
        <w:pStyle w:val="Heading2"/>
      </w:pPr>
      <w:r>
        <w:rPr>
          <w:lang w:val="zh_TW" w:bidi="zh_TW"/>
        </w:rPr>
        <w:t>約伯記 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耶和華又對約伯說：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「強辯者豈可與全能者爭論？ 與上帝辯駁的人請作出答覆。」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約伯回答耶和華說：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「我這樣卑微，怎能答覆你？ 我只有用手掩口。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我說了一次，不能答覆； 說了兩次，不敢再說。」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那時，耶和華從旋風中對約伯說：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「你要像勇士一樣束腰備戰， 我來提問，你來回答。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你要推翻我的公義， 歸罪於我而自以為義嗎？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你有上帝那樣的臂膀嗎？ 你能像祂那樣發出雷鳴嗎？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請展示你的榮耀和光輝， 披上你的尊榮和威嚴；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發洩你滿腔的怒火， 鑒察一切驕傲的人，貶抑他們；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鑒察一切驕傲的人，貶低他們， 將惡人原地踐踏；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將他們一起埋進塵土， 藏入幽冥。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這樣，我就承認你的右手能拯救自己。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「你看河馬， 牠和你都是我造的， 牠像牛一樣吃草。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你看牠腰間的氣力， 牠腹部肌肉的力量。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牠尾巴挺直如香柏樹， 大腿的筋緊密相連，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骨頭如銅管， 四肢像鐵棍。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牠是上帝創造的傑作， 創造主賜給牠利刃。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群山供應牠食物， 百獸在那裡玩耍。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牠躺在蓮葉之下， 藏在泥沼的蘆葦間，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蓮葉為牠遮蔭， 溪畔的柳樹環繞牠。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河水氾濫，牠不驚懼； 約旦河漲到牠口邊，牠也無憂。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誰能在牠警覺時捕捉牠， 或用鉤子穿透牠的鼻子？</w:t>
      </w:r>
    </w:p>
    <w:p>
      <w:pPr>
        <w:pStyle w:val="Heading2"/>
      </w:pPr>
      <w:r>
        <w:rPr>
          <w:lang w:val="zh_TW" w:bidi="zh_TW"/>
        </w:rPr>
        <w:t>約伯記 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「你豈能用魚鉤釣海怪， 用繩索綁住牠的舌頭？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你豈能用繩子穿牠的鼻子， 用鉤子穿牠的腮骨？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牠豈會向你連連求饒， 對你說柔和的話？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牠豈肯與你立約， 一生做你的奴隸？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你豈能拿牠當小鳥玩耍， 或拴起來給幼女取樂？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漁夫們豈能把牠當貨物出售， 賣給商人？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你豈能在牠皮上戳滿長矛， 頭上插滿魚叉？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你動手碰碰牠， 就知道是場惡戰，絕不會再碰。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企圖捕捉牠的都會失望， 人看到牠就會心驚膽戰。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再兇猛的人也不敢惹牠。 這樣，誰能在我面前站立得住？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誰給過我什麼，要我償還呢？ 天下萬物都是我的。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「關於牠的四肢、大力和健美的身體， 我不能緘默不言。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誰能剝去牠的外皮？ 誰能給牠戴上轡頭？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誰能打開牠的嘴巴？ 牠的牙齒令人恐懼。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牠的脊背覆著行行鱗甲， 牢牢地密封在一起，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緊密無間， 連氣也透不進去。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鱗甲彼此相連相扣， 無法分開。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牠打噴嚏時，水光四射； 牠的眼睛亮如晨光；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口中噴出火炬， 迸出火星；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鼻孔冒煙， 如沸騰的鍋和燃燒的蘆葦；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呼氣可點燃煤炭， 口中噴出火焰；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頸項強而有力， 恐懼在牠前面開路；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身上的皺褶緊密相連， 牢牢地密封在一起；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心堅如石， 硬如磨石。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牠一站起來，勇士都害怕， 見牠衝來，他們慌忙退縮。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刀劍擋不住牠， 長矛、標槍、尖戟也無能為力。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牠視鐵如乾草， 視銅如朽木。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利箭嚇不跑牠， 彈石在牠看來只是碎稭；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棍棒無異於稭稈， 牠嗤笑投來的標槍。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牠腹部有鋒利的瓦片， 在淤泥上留下道道耙痕。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牠使深淵如鍋翻騰， 使大海如油鍋滾動。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牠游過後留下一道波光， 使深淵彷彿披上銀髮。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地上沒有動物能與牠相比， 像牠那樣無所畏懼。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牠藐視群雄， 在高傲的百獸中稱王。」</w:t>
      </w:r>
    </w:p>
    <w:p>
      <w:pPr>
        <w:pStyle w:val="Heading2"/>
      </w:pPr>
      <w:r>
        <w:rPr>
          <w:lang w:val="zh_TW" w:bidi="zh_TW"/>
        </w:rPr>
        <w:t>約伯記 42:1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約伯回答耶和華說：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「我知道你無所不能， 你的旨意無不成就。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你問，『是誰用無知蒙蔽我的旨意？』 誠然，我對所談的事一無所知， 這些事太奇妙，我無法明白。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你說，『你且聽著，我要發言。 我來提問，你來回答。』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我從前風聞有你， 現在親眼看見你。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因此我厭惡自己， 在塵土和爐灰中懺悔。」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耶和華對約伯說完這些話後，就對提幔人以利法說：「你和你的兩個朋友讓我憤怒，因為你們對我的議論不如我僕人約伯說的有理。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現在你們要取七頭公牛和七隻公羊，到我僕人約伯那裡，為自己獻上燔祭，因為你們對我的議論不如我僕人約伯說的有理。我僕人約伯會為你們禱告，我會悅納他的禱告，不按你們的愚妄懲罰你們。」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於是，提幔人以利法、書亞人比勒達和拿瑪人瑣法遵命而行，耶和華悅納了約伯的禱告。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約伯為朋友們禱告後，耶和華恢復了他以前的昌盛，並且耶和華賜給他的比以前多一倍。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約伯的兄弟姊妹和從前的朋友都來探望他，在他家裡一同吃飯，為他遭受耶和華所降的種種災難而安撫、慰問他。他們每人送他一塊銀子和一個金環。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耶和華賜給約伯晚年的福分比起初更多：他有一萬四千隻羊、六千隻駱駝、一千對牛和一千頭母驢。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他還有七個兒子和三個女兒。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他給長女取名叫耶米瑪、次女叫基洗亞、三女叫基連·哈樸。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地上找不到像約伯三個女兒那樣美麗的女子。約伯讓她們與弟兄一同承受產業。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此後，約伯又活了一百四十年，得見四代子孫。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約伯年紀老邁，壽終正寢。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