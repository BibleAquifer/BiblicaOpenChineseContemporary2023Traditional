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提摩太前書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我保羅奉我們救主上帝和賜我們盼望的基督耶穌的命令，作基督耶穌的使徒，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寫信給因信主而作我真兒子的提摩太。 願父上帝和我們的主基督耶穌賜給你恩典、憐憫和平安！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我去馬其頓的時候，曾經勸你繼續留在以弗所，好命令那幾個人不要傳講異端邪說，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也不要沉迷於無稽之談和冗長的家譜，因為這些事只會引起爭論，無法幫助人憑信心認識上帝的計劃。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這命令的目的是為了愛，這愛來自於清潔的心、無愧的良心和真實無偽的信心。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可惜有些人卻偏離這些，轉向空洞的談論。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他們想做律法教師，卻不明白自己所談論所主張的。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我們知道，只要用得合宜，律法本是好的。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因為律法並不是為義人設的，而是為了對付那些目無法紀、大逆不道、不敬畏上帝、犯罪作惡、不聖潔、貪戀世俗、殺害父母、行兇害命、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淫亂、同性戀、拐賣人口、說謊、起假誓的人，以及其他違反正道的人。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這正道來自當受稱頌的上帝託付我傳揚的榮耀福音。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我感謝賜我力量的主基督耶穌，因為祂視我忠心可靠，派我事奉祂。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儘管我從前是個褻瀆上帝、迫害和侮辱信徒的人，但我仍然蒙了憐憫，因為那時我無知，還沒有信耶穌。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我們的主賜給我豐富的恩典，使我在基督耶穌裡有信心和愛心。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這句話千真萬確、完全可信：「基督耶穌降世，為要拯救罪人。」在罪人中我是個罪魁，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但我依然蒙了憐憫，因為基督耶穌要在我這個罪魁身上彰顯祂無限的忍耐，使我做那些要信靠祂並得永生之人的榜樣。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願尊貴、榮耀歸給那位不朽的、肉眼不能見的萬世君王——獨一無二的上帝，直到永遠。阿們！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我兒提摩太啊，我依照從前有關你的預言，把這命令託付給你，好使你藉此打美好的仗。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你要持守信心和無愧的良心。有些人喪掉良心，結果他們的信仰就像船觸了礁，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其中有許米乃和亞歷山大。我已經把他們交給撒旦，使他們學到教訓，不再說褻瀆的話。</w:t>
      </w:r>
    </w:p>
    <w:p>
      <w:pPr>
        <w:pStyle w:val="Heading2"/>
      </w:pPr>
      <w:r>
        <w:rPr>
          <w:lang w:val="zh_TW" w:bidi="zh_TW"/>
        </w:rPr>
        <w:t>提摩太前書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我勸你首先要為所有的人懇求、禱告、代求和感謝上帝。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也要為所有的君王和掌權者禱告，使我們可以懷著虔誠、端正的心過和平安寧的生活。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這樣做很美好，是蒙我們的救主上帝悅納的。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因為祂願世人都得救，明白真理。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上帝只有一位，在上帝和世人之間只有一位中保，就是降世為人的基督耶穌。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祂捨命作所有人的贖價，這在所定的時候已顯明出來。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為此，我被指派做傳道人和使徒，教導外族人認識信仰和真理。我說的是實話，並非謊言。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我願男人舉起聖潔的手隨處禱告，不發怒，不爭辯。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我願女人衣著得體，樸素端莊，不靠髮型、珠寶金飾或名貴衣服來妝飾自己，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要有善行，這樣才配稱為敬畏上帝的女人。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女人應當安安靜靜地學習，完全順服。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我不准女人教導或管轄男人，她們應當保持安靜。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因為先造的是亞當，後造的是夏娃，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並非亞當受騙，而是夏娃受騙陷入罪中。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不過，女人如果持守信心和愛心，聖潔自律，就必在生育的事上得救。</w:t>
      </w:r>
    </w:p>
    <w:p>
      <w:pPr>
        <w:pStyle w:val="Heading2"/>
      </w:pPr>
      <w:r>
        <w:rPr>
          <w:lang w:val="zh_TW" w:bidi="zh_TW"/>
        </w:rPr>
        <w:t>提摩太前書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「人若渴望做教會的監督，就是在愛慕尊貴的工作。」這句話千真萬確。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作監督的人必須無可指責，只有一位妻子，為人節制自律、受人尊敬、樂於接待客旅、善於教導、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待人溫和，不酗酒、不好鬥、不爭吵、不貪財，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善於管理自己的家，受兒女的敬重和孝順。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一個人要是不懂得管理自己的家，又怎能照顧上帝的教會呢？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初信主的人不可作監督，免得他自高自大，遭受魔鬼所受的懲罰。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作監督的在教會以外也必須有好名聲，以免被人指責，陷入魔鬼的圈套。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同樣，做執事的也要品行端正，說話誠實，不好酒，不貪財，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要存著清潔的良心持守奧妙的真道。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他們要先接受考驗，倘若無可指責，就可以立他們為執事。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執事的妻子也要品行端正，不搬弄是非，為人節制，做事忠心。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執事只能有一位妻子，他要管好自己的兒女和自己的家。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盡忠職守的執事能得到好聲譽，也會對基督耶穌有堅定的信心。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我希望能儘快去你那裡，但還是先寫信告訴你這些事。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這樣，如果我行期延誤，你也可以知道在上帝的家中該怎麼做。這家是永活上帝的教會，是真理的柱石和根基。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毫無疑問，我們偉大的信仰奧妙無比： 祂以肉身顯現， 被聖靈證明為義， 被天使看見， 被傳揚到列邦， 被世人信奉， 被接到天上的榮耀中。</w:t>
      </w:r>
    </w:p>
    <w:p>
      <w:pPr>
        <w:pStyle w:val="Heading2"/>
      </w:pPr>
      <w:r>
        <w:rPr>
          <w:lang w:val="zh_TW" w:bidi="zh_TW"/>
        </w:rPr>
        <w:t>提摩太前書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聖靈明確地說，日後必有人離棄真道，去追隨那些迷惑人的邪靈和鬼魔的學說。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這些學說是出自假冒偽善的騙子，他們良心喪盡，麻木不仁，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禁止人結婚和吃某些食物。其實那些食物是上帝創造的，為了讓相信並且明白真理的人存感恩的心領受。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上帝所造的一切都是美好的，若以感恩的心去領受，就無需任何禁忌，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因為上帝的道和人的禱告可以使食物聖潔。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你若提醒弟兄姊妹這些事，就是基督耶穌的好僕人，在信仰之道和你所遵行的美善教導上得到了造就。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但你要棄絕世俗、荒誕的傳說，要訓練自己做敬虔的人。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鍛煉身體益處還少，敬虔生活萬事受益，擁有今生和永世的應許。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這話真實可信，值得完全接受。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我們勞苦奮鬥正是為此，因為我們的盼望在於永活的上帝。祂是天下人的救主，更是信徒的救主。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你要吩咐和教導這些事。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不要因為年輕而叫人小看你，總要在言語、行為、愛心、信心和純潔各方面做信徒的榜樣。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在我來之前，你要專心宣讀聖經，勉勵會眾，教導真理。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不要忽略你的恩賜，那是藉著預言在眾長老把手按在你身上時賜給你的。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你要全心全意做這些事，讓大家都看到你的長進。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你要注意自己的言行和教導，並持之以恆。這樣，你不但能救自己，也能救那些聽你教導的人。</w:t>
      </w:r>
    </w:p>
    <w:p>
      <w:pPr>
        <w:pStyle w:val="Heading2"/>
      </w:pPr>
      <w:r>
        <w:rPr>
          <w:lang w:val="zh_TW" w:bidi="zh_TW"/>
        </w:rPr>
        <w:t>提摩太前書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不要斥責年長的，要像對待父親一樣勸他們；對待青年男子要情同手足；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對待年長的婦女要情同母親；對待青年女子要心思純正，視她們如姊妹。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要敬重和幫助那些真正有需要的寡婦。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寡婦如果有兒孫，就要叫她們的兒孫在家中學習盡孝道，奉養她們，以報答養育之恩，這是上帝所悅納的。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真正有需要、無依無靠的寡婦仰賴上帝的幫助，晝夜不住地禱告祈求。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但貪圖享樂的寡婦雖然活著，卻已經死了。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你當教導眾人這些事，好叫他們無可指責。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誰不照顧自己的親屬，尤其是不照顧自己的家人，就是背棄信仰，比不信的人還壞。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列入名冊的寡婦必須年滿六十歲，在婚姻上從一而終，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並且在善事上有好名聲，如教養兒女、接待外人、服侍聖徒、救助困苦、竭力做各種善事。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不要把年輕的寡婦列入名冊，因為當她們情慾衝動、無法持守對基督的委身時，就想再嫁，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以致違背了起初的誓言而受審判。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況且，她們不僅懶散成性，四處串門，還說長道短，好管閒事，搬弄是非。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所以，我建議年輕的寡婦再嫁，生兒育女，料理家務，不要給仇敵毀謗的機會，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因為有些人已經偏離正道，去追隨撒旦了。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女信徒的家裡若有寡婦，就應該自己照顧她們，免得加重教會的負擔，這樣教會才能照顧那些真正無依無靠的寡婦。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那些善於管理教會的長老，尤其是那些辛勤傳道和教導人的，理當得到加倍的敬養。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因為聖經上說：「牛在踩穀時，不可籠住牠的嘴。」又說：「工人理應得到工錢。」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若有人向你控告長老，必須有兩三個證人，否則不要受理。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那些一直犯罪的人，你要當眾責備他們，以警戒眾人。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我在上帝和基督耶穌及蒙揀選的眾天使面前吩咐你：要遵行這些話，不要有成見，不要偏心。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為人行按手禮，不要操之過急。不要沾染別人的罪，要潔身自好。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你的胃不好，經常生病，不要只喝水，要稍微喝一點酒。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有些人的罪很明顯，自招審判，有些人的罪日後才暴露出來。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同樣，有些善行很明顯，不明顯的也不會被長久埋沒。</w:t>
      </w:r>
    </w:p>
    <w:p>
      <w:pPr>
        <w:pStyle w:val="Heading2"/>
      </w:pPr>
      <w:r>
        <w:rPr>
          <w:lang w:val="zh_TW" w:bidi="zh_TW"/>
        </w:rPr>
        <w:t>提摩太前書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作奴僕的要全心尊重自己的主人，免得上帝的名和我們的教導被人褻瀆。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如果主人是基督徒，作奴僕的不可因為同是信徒就不尊敬自己的主人，反而要更好地服侍他，因為這些接受服侍的人是蒙愛的信徒。你要教導和強調這些事。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如果有人傳其他教義，不符合我們主耶穌基督純正的道和敬虔的教導，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他就是狂妄自大、一無所知。這種人專好問難，爭辯字句，結果引起嫉妒、紛爭、毀謗和猜忌，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使那些思想敗壞、失去真理的人爭論不休，把敬虔當作生財之道。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其實敬虔和知足才是真財富，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因為我們空手來到世上，也要空手離開。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只要有吃有穿，就該知足。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那些渴望發財的人卻陷入誘惑、網羅和許多愚蠢有害的慾望中，以致陷入敗壞和滅亡。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貪財是萬惡之根，有人因為貪財就離棄了信仰，結果飽嘗各種錐心之痛。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但你這屬上帝的人要遠避這些事，要追求公義、敬虔、信心、愛心、忍耐和溫柔，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要為真道打美好的仗，並持定永生。你是為永生蒙召的，並在許多見證人面前做過美好的見證。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在賜萬物生命的上帝面前，也在向本丟·彼拉多做過美好見證的基督耶穌面前，我囑咐你：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要遵守這命令，做純潔無瑕、無可指責的人，一直到我們的主耶穌基督再來。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到了時候，配得稱頌、獨有權能的萬王之王、萬主之主要使基督顯現。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上帝是獨一不朽的，住在人不能接近的光中，從來沒有人見過祂，也沒有人能夠看見祂。願尊貴和永遠的權柄都歸給祂。阿們！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你要勸誡那些今世富足的人不要高傲，也不要冀望於靠不住的錢財，要信靠將萬物厚賜給我們享用的上帝。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你要勸他們行善，廣積善行，慷慨施捨，樂意助人。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他們這樣做是為自己積攢財寶，為將來奠定美好的根基，好持守真正的生命。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提摩太啊，你要持守所託付給你的，避開世俗的空談和那些違背真理、似是而非的學問。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有些自稱有這種學問的人已經偏離了信仰。 願恩典與你們同在！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