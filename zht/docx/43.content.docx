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約翰福音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太初，道已經存在，道與上帝同在，道就是上帝。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祂太初就與上帝同在。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萬物都是藉著祂造的，受造之物沒有一樣不是藉著祂造的。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祂裡面有生命，這生命是人類的光。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光照進黑暗裡，黑暗不能吞滅光。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有一個上帝差來的人名叫約翰，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他作為見證人來為光作見證，叫世人可以藉著他相信。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約翰不是那光，而是那光的見證人。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那照亮世人的真光來到了世上。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祂來到世上，藉祂而造的世界卻不認識祂。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祂來到自己的地方，自己人卻不接受祂。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但所有接受祂的，就是那些信祂的人，祂就賜給他們權利成為上帝的兒女。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這些人不是從血緣關係生的，也不是從情慾或人意生的，而是從上帝生的。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道成為肉身，住在我們中間，充滿了恩典和真理。我們見過祂的榮耀，正是父獨一兒子的榮耀。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約翰為祂作見證，高聲喊道：「這就是我以前所說的那位，『祂在我之後來，卻比我位分高，因為祂在我之前已經存在了。』」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從祂的豐盛裡，我們一次又一次地領受了恩典。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因為律法是藉著摩西頒佈的，恩典和真理則是藉著耶穌基督賜下來的。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從來沒有人見過上帝，只有父懷中的獨一上帝把祂顯明出來。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以下是約翰的見證。猶太人從耶路撒冷派祭司和利未人來查問約翰是誰。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約翰毫不隱瞞地說：「我不是基督。」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他們問：「那麼，你是誰？是以利亞嗎？」 他說：「不是。」 他們又問：「你是那位先知嗎？」 他說：「不是。」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他們又追問：「你到底是誰？你自己說出來吧，我們好回覆差我們來的人。」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他就用以賽亞先知的話說：「我就是那個在曠野大聲呼喊『修直主的路』的人。」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法利賽人派來的那些人問他：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「你既然不是基督，不是以利亞，也不是那位先知，那你為什麼給人施洗呢？」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約翰答道：「我用水施洗，但在你們中間站著一位你們不認識的，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祂在我之後來，我連給祂解鞋帶都不配。」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這事發生在約旦河東岸的伯大尼，就是約翰給人施洗的地方。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次日，約翰看見耶穌走過來，就說：「看啊！上帝的羔羊，除去世人罪惡的！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我說過，『有一個人在我之後來，卻比我位分高，因為祂在我之前已經存在了。』這就是我說的那位。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我以前並不認識祂，現在我用水給人施洗，是要把祂顯明給以色列人。」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約翰又作見證說：「我看見聖靈好像鴿子一樣從天降下，住在祂身上。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我本來不認識祂，但那位差我來用水給人施洗的告訴我，『你看見聖靈降下，住在誰身上，誰就是用聖靈給人施洗的。』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我看見了，便作見證：祂就是上帝的兒子。」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再次日，約翰和兩個門徒站在那裡，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他看見耶穌經過，就說：「看啊！這是上帝的羔羊！」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兩個門徒聽見他的話，便跟從了耶穌。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耶穌轉過身來，看見他們跟著，便問：「你們想要什麼？」 他們說：「老師，你住在哪裡？」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耶穌說：「你們來看吧。」他們便跟著去看耶穌住的地方。那時大約下午四點，他們就住在耶穌那裡。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聽見約翰的話後跟從耶穌的兩個人中，有一個是西門·彼得的弟弟安得烈。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他首先去找他哥哥西門，說：「我們找到彌賽亞了！」彌賽亞的意思是基督。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他帶著西門去見耶穌。 耶穌看著西門，對他說：「你是約翰的兒子西門，你要叫磯法。」磯法的意思是彼得。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又過了一天，耶穌決定去加利利。祂找到腓力，就對他說：「跟從我！」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腓力是伯賽大人，與彼得、安得烈是同鄉。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腓力去找拿但業，對他說：「我們遇見了摩西律法和先知記載的那位！祂是約瑟的兒子，拿撒勒人耶穌。」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拿但業說：「拿撒勒能出什麼好的？」 腓力說：「你來看看吧！」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耶穌看見拿但業走過來，就指著他說：「看啊，這是個真正的以色列人！他心裡毫無詭詐。」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拿但業問耶穌：「你怎麼會認識我？」 耶穌答道：「你在無花果樹下，腓力叫你之前，我就看見你了。」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拿但業說：「老師，你是上帝的兒子！你是以色列的王！」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耶穌說：「我說看見你在無花果樹下，你就信我嗎？將來你還要看見比這更大的事。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我實實在在地告訴你們，你們會看見天開了，上帝的天使以人子為梯上上下下。」</w:t>
      </w:r>
    </w:p>
    <w:p>
      <w:pPr>
        <w:pStyle w:val="Heading2"/>
      </w:pPr>
      <w:r>
        <w:rPr>
          <w:lang w:val="zh_TW" w:bidi="zh_TW"/>
        </w:rPr>
        <w:t>約翰福音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第三天，有人在加利利的迦拿舉辦婚宴，耶穌的母親在場。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耶穌和門徒也應邀赴宴。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酒喝完了，耶穌的母親就對祂說：「他們沒有酒了。」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耶穌說：「女士，何必把我牽扯進去？我的時候還沒有到。」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祂母親對僕人說：「祂叫你們做什麼，你們就做什麼。」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那裡有六口猶太人用來行潔淨禮儀的石缸，每口可以盛約一百升水。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耶穌對僕人說：「把缸倒滿水！」他們就往缸裡倒水，一直滿到缸口。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耶穌又說：「現在舀些出來，送給宴席總管。」他們就送了去。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那些僕人知道酒是怎麼來的，宴席總管並不知道。他嘗過那水變的酒後，便把新郎叫來，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對他說：「人們都是先拿好酒款待客人，等客人喝夠了，再把次等的拿出來，你卻把好酒留到現在！」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這是耶穌第一次行神蹟，是在加利利的迦拿行的，彰顯了祂的榮耀，門徒都信了祂。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這事以後，耶穌和祂的母親、弟弟及門徒一起去迦百農住了幾天。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猶太人的逾越節快到了，耶穌便上耶路撒冷去。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祂看見聖殿外院有人在賣牛羊和鴿子，還有人坐在那裡兌換銀幣，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就用繩子做成鞭子把牛羊趕出去，拋散錢商的銀幣，推翻他們的桌子，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又對賣鴿子的說：「把這些東西拿出去！不要把我父的殿當作市場。」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祂的門徒想起聖經上說：「我為你的殿心急如焚。」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當時，猶太人質問祂：「你能顯什麼神蹟向我們證明你有權柄這樣做？」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耶穌回答說：「你們拆毀這座殿，我三天之內就會把它重建起來。」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他們說：「這座殿用了四十六年才建成，你三天之內就要把它重建起來嗎？」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其實耶穌說的殿是指自己的身體，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等到祂從死裡復活以後，祂的門徒想起這句話，就相信了聖經和耶穌所傳的道。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耶穌在耶路撒冷過逾越節期間，許多人看見祂行的神蹟，就信了祂。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耶穌卻不信任他們，因為祂洞悉萬人。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不用別人告訴祂，祂也深知人的內心。</w:t>
      </w:r>
    </w:p>
    <w:p>
      <w:pPr>
        <w:pStyle w:val="Heading2"/>
      </w:pPr>
      <w:r>
        <w:rPr>
          <w:lang w:val="zh_TW" w:bidi="zh_TW"/>
        </w:rPr>
        <w:t>約翰福音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有一個法利賽人名叫尼哥德慕，是猶太人的官。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一天晚上，他來見耶穌，說：「老師，我們知道你是上帝差來教導人的，因為如果沒有上帝的同在，沒有人能行你所行的神蹟。」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耶穌說：「我實實在在地告訴你，人若不重生，就不能看見上帝的國。」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尼哥德慕說：「人老了，怎能重生呢？難道要再進母腹生一次嗎？」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耶穌說：「我實實在在地告訴你，人若不是從水和聖靈生的，就不能進上帝的國。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從肉體生的還是肉體，從靈生的才是靈。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我說你們必須重生，你不要驚奇。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風隨意吹動，你聽見它的聲音，卻不知道它從哪裡來、往哪裡去。凡從靈生的人也是這樣。」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尼哥德慕又問：「這怎麼可能呢？」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耶穌說：「你是以色列人的老師，還不明白這事嗎？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我實實在在地告訴你，我們所說的是自己知道的，所見證的是自己見過的，可是你們不肯接受我們的見證。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我對你們說地上的事，你們尚且不信，要是說天上的事，你們怎麼會信呢？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除了從天上降下來的人子以外，沒有人到過天上。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摩西在曠野怎樣舉起銅蛇，人子也必照樣被舉起來，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叫一切信祂的人都得到永生。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「因為上帝愛世人，甚至將祂獨一的兒子賜給他們，叫一切信祂的人不致滅亡，反得永生。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上帝差祂的兒子到世上來，不是要定世人的罪，而是要藉著祂的兒子拯救世人。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信祂的人不會被定罪，不信的人已經被定罪，因為他們不信上帝獨一的兒子。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光來到世上，世人因為自己的行為邪惡而不愛光，反愛黑暗，這就是他們被定罪的原因。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作惡的人恨光，不肯接近光，恐怕他們的罪行暴露出來。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但遵行真理的人喜歡接近光，好顯明他們所做的是靠上帝做的。」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這事之後，耶穌和門徒前往猶太地區，在那裡住下，給人施洗。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23-24</w:t>
      </w:r>
      <w:r>
        <w:rPr>
          <w:lang w:val="zh_TW" w:bidi="zh_TW"/>
        </w:rPr>
        <w:t xml:space="preserve"> 那時約翰還沒有入獄，他在靠近撒冷的哀嫩也給人施洗。那裡水多，眾人都去受洗。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約翰的門徒和一個猶太人為了潔淨的禮儀爭辯起來，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於是他們來見約翰，說：「老師，你看，以前在約旦河東岸和你在一起、你為祂作見證的那位在給人施洗，眾人都去祂那裡了！」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約翰回答說：「除非是從天上賜的，否則人什麼都得不到。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你們自己可以為我作見證，我說過我不是基督，我只是奉差遣在祂前面預備道路。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娶新娘的是新郎，伴郎聽見新郎的聲音，就會歡喜快樂。因此，我現在也心滿意足了。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祂必興旺，我必衰微。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「從上面來的超越萬物；從地上來的，屬於地，他所談論的也不外乎地上的事。從天上來的超越萬物。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祂見證的是自己的所見所聞，只是沒有人接受祂的見證。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接受祂見證的人印證了上帝是真實的。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上帝所差來的，說的是上帝的話，因為上帝將聖靈無限量地賜給祂。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父愛子，已把萬物交在祂手裡。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信子的人有永生；不信子的人得不到永生，上帝的烈怒常在他身上。」</w:t>
      </w:r>
    </w:p>
    <w:p>
      <w:pPr>
        <w:pStyle w:val="Heading2"/>
      </w:pPr>
      <w:r>
        <w:rPr>
          <w:lang w:val="zh_TW" w:bidi="zh_TW"/>
        </w:rPr>
        <w:t>約翰福音 4:1-3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1-3</w:t>
      </w:r>
      <w:r>
        <w:rPr>
          <w:lang w:val="zh_TW" w:bidi="zh_TW"/>
        </w:rPr>
        <w:t xml:space="preserve"> 耶穌得知法利賽人聽見祂比約翰收徒施洗的人數還多，便離開猶太，返回加利利。其實不是耶穌親自施洗，而是祂的門徒施洗。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祂回加利利的路上必須經過撒瑪利亞。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於是，祂來到撒瑪利亞的一座城，名叫敘加，靠近雅各留給他兒子約瑟的那塊地。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雅各井就在那個地方。耶穌走路疲乏，便坐在井旁休息。那時大約是正午。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7-8</w:t>
      </w:r>
      <w:r>
        <w:rPr>
          <w:lang w:val="zh_TW" w:bidi="zh_TW"/>
        </w:rPr>
        <w:t xml:space="preserve"> 門徒都進城買食物去了。有一個撒瑪利亞的婦人來打水，耶穌對她說：「請給我一點水喝。」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撒瑪利亞婦人說：「你是個猶太人，怎麼向我這撒瑪利亞婦人要水喝？」原來猶太人和撒瑪利亞人互不往來。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耶穌回答說：「要是你知道上帝的恩賜，又知道向你要水喝的是誰，你早就求祂了，祂也早就把活水給你了。」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婦人說：「先生，你沒有打水的器具，井又深，你從哪裡得到活水呢？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我們的祖先雅各把這口井留給我們，他自己和他的兒女、牲畜都喝這井裡的水，難道你比他更大嗎？」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耶穌說：「人喝了這井裡的水，還會再渴，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但是喝了我所賜的水，永遠不會再渴。我所賜的水要在他裡面成為生命的泉源，湧流不息，直到永生。」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婦人說：「先生，請你把這水賜給我，我就不會再渴了，也用不著來打水了。」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耶穌說：「去叫你的丈夫來。」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婦人說：「我沒有丈夫。」耶穌說：「你說的對，你沒有丈夫，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因為你有過五個丈夫了，現在和你在一起的也不是你丈夫。你說的是實話。」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婦人說：「先生，我看你一定是先知。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我們的祖先一向都是在這山上敬拜上帝，你們卻說耶路撒冷才是敬拜的地方。」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耶穌回答說：「婦人，你要信我。時候快到了，你們將不在這山上或耶路撒冷敬拜父。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你們不知道你們敬拜的是誰，我們知道我們敬拜的是誰，因為救恩是從猶太人出來的。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時候快到了，現在就是，真正敬拜父的，要用心靈、按真理敬拜祂，因為父尋找的正是這樣敬拜祂的人。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上帝是靈，所以必須用心靈、按真理敬拜祂。」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婦人說：「我知道那被稱為基督的彌賽亞要來。祂來了，會把一切都告訴我們。」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耶穌說：「我這位跟你說話的就是。」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這時，門徒回來了，看見耶穌和一個婦人談話，感到驚奇，可是沒有人問：「你想要什麼？」或問：「你為什麼和她說話？」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那婦人撇下水罐，回到城裡，對人們說：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「你們快來看啊！有一個人把我做過的事都說了出來。莫非祂就是基督？」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眾人聽了就到城外去見耶穌。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其間，門徒對耶穌說：「老師，請吃點東西吧。」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耶穌說：「我有食物吃，是你們不知道的。」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門徒彼此議論說：「難道有人給祂吃的了？」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耶穌說：「我的食物就是遵行差我來者的旨意，完成祂的工作。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你們不是說還有四個月才到收割的時候嗎？舉目向田觀看吧，莊稼已經熟了，可以收割了。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收割的人可以得到報酬並為永生收穫果實，叫撒種的和收割的一同快樂。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俗語說得好，『那人撒種，這人收割。』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我派你們去收割那些你們沒有勞作的莊稼，別人勞苦，你們享受他們勞苦的成果。」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那城裡有許多撒瑪利亞人信了耶穌，因為那婦人作見證說：「祂把我做過的事都說了出來。」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撒瑪利亞人來見耶穌，懇求祂留下來，祂就在那裡住了兩天。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因為耶穌傳的道，信的人更多了。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他們對那婦人說：「現在我們信，不再是因為你的話，而是我們親耳聽見了，知道祂真是世人的救主。」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兩天後，耶穌動身前往加利利。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祂以前說過：「先知在本鄉不受人尊敬。」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然而，祂回到加利利卻受到當地人歡迎，因為他們上耶路撒冷過節時，看見了祂的一切作為。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祂又到了加利利的迦拿，就是祂從前把水變成酒的地方。有一個大臣的兒子在迦百農患了病。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大臣聽說耶穌從猶太來到加利利，立刻趕來見祂，求祂去醫治他病危的兒子。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耶穌對他說：「你們不看見神蹟奇事，總不相信。」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大臣說：「先生，趁我的孩子還沒死，求你趕快去！」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耶穌說：「回去吧，你的兒子好了。」他相信耶穌的話，就回去了。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途中遇見奴僕來報信，說他兒子好了，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他就問什麼時候好的。僕人說：「昨天下午一點鐘燒就退了。」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他知道正是那時候耶穌對他說：「你的兒子好了。」他和全家都信了。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這是耶穌從猶太回到加利利後行的第二個神蹟。</w:t>
      </w:r>
    </w:p>
    <w:p>
      <w:pPr>
        <w:pStyle w:val="Heading2"/>
      </w:pPr>
      <w:r>
        <w:rPr>
          <w:lang w:val="zh_TW" w:bidi="zh_TW"/>
        </w:rPr>
        <w:t>約翰福音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這事以後，猶太人的一個節期到了，耶穌便上了耶路撒冷。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耶路撒冷靠近羊門的地方有一個水池，希伯來話叫畢士大，池邊有五條走廊，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裡面躺著許多瞎眼的、瘸腿的、癱瘓的等病人。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他們都在等候主的天使偶爾來攪動池水。水動時，第一個下去的，無論患了什麼病都會痊癒。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那裡有一個人病了三十八年。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耶穌看他躺著，知道他病了很久，就問他：「你想痊癒嗎？」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那人回答說：「先生，水動的時候，沒有人把我放進池子裡，我要下去的時候，別人總是先我一步。」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耶穌對他說：「起來，拿上你的墊子走吧！」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那人立刻痊癒了，拿起墊子開始行走。那天是安息日，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猶太人便對那人說：「今天是安息日，你不可拿著墊子走路。」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他說：「那位醫治我的叫我拿起墊子走。」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他們問他：「叫你拿起墊子走的人是誰？」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那人不知道是誰，因為那裡人多，耶穌已經躲開了。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後來，耶穌在聖殿裡遇見他，對他說：「你已經完全好了，不要再犯罪了，免得你遭遇更不幸的事。」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那人便去告訴猶太人，醫治他的是耶穌。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因為耶穌在安息日給人治病，猶太人便開始迫害祂。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耶穌對他們說：「我父至今仍在做工，我也在做工。」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猶太人聽了，更想殺祂，因祂不但干犯安息日，還稱上帝為父，把自己看作與上帝平等。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耶穌說：「我實實在在地告訴你們，子憑自己什麼都不能做，唯有看見父做什麼，子才做什麼。無論父做什麼，子也照樣做。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父因為愛子，便把自己的一切作為給祂看，而且還要把比這些更大的作為給祂看，叫你們驚奇。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父如何使死人復活並賜生命給他們，子也照樣想賜生命給誰，就賜給誰。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父不審判人，祂將審判的事全交給子，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叫人尊敬子如同尊敬父。不尊敬子的，就是不尊敬差子來的父。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「我實實在在地告訴你們，誰聽從我的話，又信差我來的那位，誰就有永生，不被定罪，已經出死入生了。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我實實在在地告訴你們，時候快到了，現在就是，死人將聽見上帝兒子的聲音，聽見的將活過來。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因為正如父自己是生命的源頭，祂也同樣讓子作生命的源頭，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又把審判的權柄交給祂，因為祂是人子。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你們不要驚奇，時候將到，一切在墳墓裡的死人都要聽見上帝兒子的聲音，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他們都要從墳墓裡出來。行善的人復活後得永生，作惡的人復活後被定罪。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「我憑自己不能做什麼，我按從父聽到的指示審判，我的審判是公平的；因為我不是按自己的旨意行，而是按差我來者的旨意行。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「如果我為自己作見證，我的見證是無效的。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然而，另有一位給我作見證，我知道他為我做的見證是真實的。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你們曾派人到約翰那裡，他為真理做過見證。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其實我並不需要人的見證，我之所以提起這些事是為了使你們得救。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約翰是一盞點亮的明燈，你們情願在他的光中歡樂一時。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但是我有比約翰更大的見證，因為父交待我去完成的工作，就是我現在所做的工作，證明我是父差來的。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差我來的父曾親自為我做過見證。你們從未聽過祂的聲音，從未見過祂，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心裡也沒有祂的道，因為你們不信祂差來的那位。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你們研讀聖經，以為從聖經中可以得到永生。其實為我作見證的正是這聖經，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但你們卻不肯到我這裡來得生命。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「我不接受人給的榮耀，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我知道你們沒有愛上帝的心。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我奉我父的名來，你們不接受我；若有人奉自己的名來，你們卻接受他。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你們喜歡互相恭維，卻不追求從獨一上帝來的榮耀，怎能信我呢？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不要以為我會在父面前控告你們，控告你們的是你們所仰賴的摩西。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你們若信摩西，就會信我，因為他的書裡也提到我。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你們如果連他寫的都不信，又怎麼會信我的話呢？」</w:t>
      </w:r>
    </w:p>
    <w:p>
      <w:pPr>
        <w:pStyle w:val="Heading2"/>
      </w:pPr>
      <w:r>
        <w:rPr>
          <w:lang w:val="zh_TW" w:bidi="zh_TW"/>
        </w:rPr>
        <w:t>約翰福音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事後，耶穌渡過加利利湖，就是提比哩亞湖。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許多人因為見過耶穌治病的神蹟，就跟隨了祂。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耶穌到了山上，與門徒一起坐下來。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那時，猶太人的逾越節快到了。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耶穌舉目看見一大群人向祂走來，就對腓力說：「我們到哪裡去買餅給他們吃呢？」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祂這樣說是想考驗腓力，其實祂知道怎麼做。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腓力回答說：「就算買二百個銀幣的餅，也不夠他們每人分一點兒啊！」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另外一個門徒，西門·彼得的弟弟安得烈對耶穌說：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「這裡有個小孩子，帶了五個大麥餅和兩條魚。不過，這麼多人，這一點東西實在無濟於事。」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耶穌說：「你們叫大家坐下。」那地方草很多，眾人便坐下來，當時那裡約有五千男人。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耶穌拿起餅來祝謝後，分給坐著的眾人，然後又照樣分魚，眾人可以隨意吃。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眾人吃飽後，耶穌對門徒說：「把剩下的零碎收拾起來，免得浪費。」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他們便把眾人吃剩的那五個大麥餅的零碎收拾起來，裝滿了十二個籃子。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眾人看見耶穌行的這個神蹟，都說：「這人真是那位要來到世上的先知！」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耶穌知道他們想強行立祂作王，便獨自退到山上。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傍晚的時候，門徒來到湖邊，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上了船，去湖對岸的迦百農。天色已暗，耶穌還沒到他們那裡。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忽然，湖面上狂風大作，波濤洶湧。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門徒搖著櫓行了大約五六公里，突然看見耶穌在水面上朝他們的船走來，他們很害怕。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耶穌對他們說：「是我，不要怕。」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於是門徒歡然接祂上船，船立刻到了目的地。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第二天，留在對岸的眾人發現那裡原來只有一條船，而耶穌沒有和門徒一起坐船離開。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後來，從提比哩亞來了幾條小船，停泊在靠近主祝謝後給人吃餅的地方。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眾人發現耶穌和門徒都不在那裡，就乘船到迦百農去找祂。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他們在湖對岸找到了耶穌，對祂說：「老師，你什麼時候到這裡來的？」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耶穌回答說：「我實實在在地告訴你們，你們找我，並不是因為看見了神蹟，而是因為你們有餅吃，並且吃飽了。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不要為必壞的食物勞碌，要為那存到永生的食物勞碌，就是人子要賜給你們的食物，因為人子有父上帝的印證。」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眾人問祂：「我們該做什麼，才是做上帝的工作呢？」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耶穌說：「信上帝差來的那位，就是做上帝的工作。」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他們又問：「那麼，你要行什麼神蹟給我們看，好讓我們信你呢？你要做什麼呢？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我們的祖先在曠野有嗎哪吃，正如聖經上說，『祂賜下天糧給他們吃。』」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耶穌對他們說：「我實實在在地告訴你們，不是摩西將天上的糧賜給了你們，而是我父將天上的真糧賜給你們。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因為上帝賜的糧就是從天降下、賜生命給世人的那位。」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他們說：「先生，求你常常把這種糧食賜給我們吧。」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耶穌說：「我就是生命的糧，到我這裡來的人必定不餓，信我的人必永遠不渴。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但我對你們說過，你們雖然親眼看見我，還是不信。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凡父賜給我的人，必到我這裡來。到我這裡來的，我決不丟棄他。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因為我從天上下來，不是要成就自己的旨意，而是要成就差我來者的旨意。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差我來者的旨意是，祂所賜給我的，我一個也不會失掉，在末日我要叫他們復活。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因為我父的旨意是要叫一切看見兒子並相信的人得到永生，在末日，我要叫他們復活。」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猶太人聽見耶穌說自己是從天上降下來的糧，就嘀嘀咕咕，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說：「這不是約瑟的兒子耶穌嗎？祂的父母，我們都認識，祂現在怎麼能說自己是從天上降下來的呢？」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耶穌回答他們說：「你們不用嘀嘀咕咕。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如果不是差我來的父吸引人，沒有人能到我這裡來。到我這裡來的，在末日，我要叫他復活。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先知書上說，『他們都要受上帝的訓誨。』這裡是指凡聽見父的教導又領會的人，都會到我這裡來。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這並不是說有人見過父，唯獨從上帝而來的那位見過父。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我實實在在地告訴你們，信我的人有永生。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我是生命的糧。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你們的祖先在曠野吃過嗎哪，還是死了。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但這是從天上降下來的糧，人吃了就不死。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我就是天上降下來的生命之糧，人吃了這糧，必永遠活著。我將要賜下的糧就是我的肉，是為了讓世人得到生命。」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猶太人開始彼此爭論，說：「這個人怎麼能把自己的肉給我們吃呢？」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耶穌說：「我實實在在地告訴你們，如果你們不吃人子的肉，不喝人子的血，你們裡面就沒有生命。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吃我肉、喝我血的人有永生，在末日，我要叫他復活。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因為我的肉是真糧食，我的血是真飲品，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吃我肉、喝我血的人常在我裡面，我也常在他裡面。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永活的父差我來，我靠祂而活。同樣，吃我肉的人也靠我而活。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我是從天上降下來的真糧，吃這糧的人必永遠活著，不像你們的祖先，雖然吃過嗎哪，最後還是死了。」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這番話是耶穌在迦百農會堂裡教導人的時候講的。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祂的許多門徒聽了，就議論說：「這話實在難懂，誰能接受呢？」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耶穌知道門徒在嘀咕，就說：「這話讓你們反感嗎？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如果你們看見人子升到祂原來所在的地方，會怎麼樣呢？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叫人活著的是靈，肉體毫無作用。我對你們說的話就是靈，就是生命。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然而，你們中間有些人不信。」因為耶穌一開始就知道誰不信祂、誰會出賣祂。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祂繼續說：「所以我曾對你們說，如果不是我父賜恩，沒有人能到我這裡來。」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從此，很多門徒離開了，不再跟從耶穌。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於是耶穌問那十二個門徒：「你們也要離開我嗎？」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西門·彼得答道：「主啊！你有永生之道，我們還跟從誰呢？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我們已經相信並且知道你是上帝的聖者。」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耶穌說：「我不是揀選了你們十二個人嗎？但其中有一個是魔鬼。」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耶穌這話指的是加略人西門的兒子猶大，因為他是十二個門徒之一，後來出賣了耶穌。</w:t>
      </w:r>
    </w:p>
    <w:p>
      <w:pPr>
        <w:pStyle w:val="Heading2"/>
      </w:pPr>
      <w:r>
        <w:rPr>
          <w:lang w:val="zh_TW" w:bidi="zh_TW"/>
        </w:rPr>
        <w:t>約翰福音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之後，耶穌周遊加利利，不願去猶太地區，因為猶太人想要殺祂。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猶太人的住棚節快到了，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耶穌的弟弟們對祂說：「離開這裡，去猶太過節吧，好讓你的門徒在那裡也看見你所做的啊！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因為人想出名，都不會暗地裡行事，你既然可以做這些事，就把自己顯給世人看吧！」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原來連祂的弟弟們也不信祂。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耶穌對他們說：「我的時候還沒有到，你們什麼時候都很方便。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世人不會恨你們，只會恨我，因為我指證他們行為邪惡。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你們先去過節吧，我現在還不上去，因為我的時候還沒有到。」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耶穌說完這些話，仍留在加利利。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他們走了以後，耶穌避開了人們的注意，暗地裡上去過節。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猶太人在節期查問：「祂在哪裡？」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眾人對祂議論紛紛，有些人說：「祂是好人。」有些說：「不，祂欺騙民眾。」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不過，沒有人敢公開議論祂的事，因為害怕猶太人。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節期約過了一半，耶穌來到聖殿教導人。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猶太人感到驚奇，說：「這個人沒上過學，怎麼懂得這麼多呢？」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耶穌說：「我的教導不是出於我自己，而是出於差我來的那位。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人若願意遵行上帝的旨意，就能分辨這些教導是出於上帝，還是出於我自己。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憑自己講論的人是要尋求自己的榮耀，但有一位只尋求差祂來者的榮耀，祂真實無偽，毫無不義。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摩西不是把律法傳給了你們嗎？你們卻沒有一個人遵守。為什麼想要殺我呢？」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眾人回答說：「你一定是被鬼附身了！誰要殺你啊？」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耶穌說：「我行了一件神蹟，你們都感到驚奇。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摩西把割禮傳給你們，你們也在安息日行割禮。其實割禮不是摩西定的，而是從祖先們的時代就有了。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為了不違背摩西的律法，行割禮的那一天就算是安息日，你們還是照行割禮。那麼，我在安息日使一個病人完全康復，你們為什麼向我發怒呢？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不要根據外表來斷定是非，要按公義的原則判斷。」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有些住在耶路撒冷的人說：「這不是他們要殺的那個人嗎？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你看祂這樣公開講道，居然沒有人說什麼，難道官長也真的認定祂是基督嗎？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可是我們知道這人從哪裡來。基督來的時候，沒有人知道祂從哪裡來。」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於是，耶穌在聖殿裡高聲教導人說：「你們認識我，也知道我從哪裡來。其實我來不是出於自己的意思，差我來的那位是真實的，你們不認識祂。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但我認識祂，因為我是從祂那裡來的，差我來的就是祂。」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他們想捉拿耶穌，只是沒有人下手，因為祂的時候還沒有到。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有許多人信了耶穌，他們說：「基督來的時候所行的神蹟，難道會比這個人行的更多嗎？」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法利賽人聽見眾人這樣議論耶穌，就聯合祭司長派差役去抓祂。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耶穌對眾人說：「我暫時還會跟你們在一起，不久我要回到差我來的那位那裡。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那時你們要尋找我卻找不到，你們也不能去我所在的地方。」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猶太人彼此議論說：「祂要去哪裡，使我們找不著呢？難道祂要到我們猶太人僑居的希臘各地去教導希臘人嗎？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祂說我們找不到祂，又不能去祂所在的地方，是什麼意思？」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節期最後一天，也是整個節期的高潮，耶穌站起來高聲說：「人若渴了，可以到我這裡來喝。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信我的人正如聖經所言，『從他裡面要流出活水的江河來。』」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耶穌這話是指信祂的人要領受聖靈，但當時聖靈還沒有降臨，因為耶穌還沒有得到榮耀。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聽見這些話後，有些人說：「祂真是那位先知。」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也有些人說：「祂是基督。」還有些人說：「不會吧，基督怎麼會出自加利利呢？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聖經上不是說基督是大衛的後裔，要降生在大衛的故鄉伯利恆嗎？」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眾人因為對耶穌的看法不同，就起了紛爭。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有些人想抓祂，只是沒有人下手。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祭司長和法利賽人看見差役空手回來，就問：「你們為什麼不把祂帶來呢？」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差役答道：「從未有人像祂那樣說話！」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法利賽人說：「難道你們也被祂迷惑了嗎？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哪有官長和法利賽人信祂呢？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這群不懂律法的人該受咒詛！」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曾經夜訪耶穌、屬於他們當中一員的尼哥德慕說：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「難道不先聽被告申辯並查明真相，我們的律法就定他的罪嗎？」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他們回答說：「難道你也是加利利人嗎？你去查查看，就會知道沒有先知是從加利利來的。」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眾人都回家去了。</w:t>
      </w:r>
    </w:p>
    <w:p>
      <w:pPr>
        <w:pStyle w:val="Heading2"/>
      </w:pPr>
      <w:r>
        <w:rPr>
          <w:lang w:val="zh_TW" w:bidi="zh_TW"/>
        </w:rPr>
        <w:t>約翰福音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耶穌卻上了橄欖山。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清晨，祂又回到聖殿。百姓聚集在祂那裡，祂就坐下來教導他們。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這時候，律法教師和法利賽人帶來一個通姦時被捉的女人，讓她站在眾人面前，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然後問耶穌：「老師，這個女人是在通姦時被捉到的。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按摩西的律法，我們要用石頭把她打死，你說該怎麼處置她呢？」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他們這樣問是要試探耶穌，好找把柄控告祂。耶穌只是彎著腰用指頭在地上寫字。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他們不斷地追問耶穌，於是祂直起腰來，對他們說：「你們中間誰沒有罪，誰就先拿石頭打她吧。」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說完，又彎下腰在地上寫字。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他們聽了這句話，就從老到少一個一個地走了，只剩下耶穌和那個女人在那裡。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耶穌直起腰來，說：「婦人，他們到哪裡去了？沒有人定你的罪嗎？」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她說：「主啊，沒有。」 耶穌說：「我也不定你的罪。回去吧，從今以後不要再犯罪了。」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耶穌又對眾人說：「我是世界的光，凡跟從我的，必不會走在黑暗裡，必要得到生命的光。」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法利賽人對祂說：「你為自己作見證，你的見證無效。」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耶穌說：「即便我為自己作見證，我的見證仍然有效，因為我知道自己從哪裡來、要到哪裡去，你們卻不知道我從哪裡來、要到哪裡去。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你們只憑外表判斷別人，我卻不判斷人。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就算我判斷人，我的判斷也是真實的，因為我不是獨自一人，還有差我來的父與我同在。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你們的律法不是說兩個人作見證就有效嗎？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我是自己為自己作見證，差我來的父也為我作見證。」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他們問：「你的父在哪裡？」 耶穌回答說：「你們不認識我，也不認識我的父。你們若認識我，也會認識我的父。」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耶穌在聖殿的庫房這樣教導人，但沒有人抓祂，因為祂的時候還沒有到。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耶穌又對他們說：「我要走了，你們會尋找我，你們將死在自己的罪中。我去的地方，你們不能去。」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猶太人說：「祂說祂去的地方我們不能去，難道祂想自殺嗎？」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耶穌對他們說：「你們是從下面來的，我是從上面來的。你們屬於這世界，我不屬於這世界。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所以我說你們將死在自己的罪中，你們如果不相信我就是那一位，一定會死在自己的罪中。」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他們問：「你到底是誰？」 耶穌回答說：「我從一開始就告訴你們了。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關於你們，我有許多要說、要審判的，但差我來的那位是真實的，我把從祂那裡聽到的告訴世人。」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他們不明白耶穌是指著父說的。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於是耶穌說：「你們舉起人子以後，必知道我就是那一位，並且知道我沒有一件事是憑自己做的，我所說的都是父教導我的。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差我來的那位跟我在一起，祂沒有撇下我，讓我孤單一人，因為我始終做祂喜悅的事。」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耶穌講的時候，許多人信了祂。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耶穌對信祂的猶太人說：「你們若持守我的道，就真是我的門徒了。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你們必認識真理，真理必叫你們得到自由。」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他們說：「我們是亞伯拉罕的子孫，從來沒有做過奴隸，你怎麼說我們可以得到自由呢？」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耶穌說：「我實實在在地告訴你們，所有犯罪的人都是罪的奴隸。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奴隸不能永遠留在主人的家裡，只有兒子才可以。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所以，如果上帝的兒子釋放了你們，你們就真正自由了！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「我知道你們是亞伯拉罕的子孫，但你們卻想殺我，因為你們心裡容不下我的道。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我所說的，是我從父那裡看到的，你們卻照著你們父的話去做。」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他們說：「我們的父就是亞伯拉罕！」 耶穌說：「你們如果真是亞伯拉罕的子孫，一定會做他所做的事。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我把從上帝那裡聽到的真理告訴你們，你們反要殺我，亞伯拉罕絕不做這樣的事。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你們是在作你們父所做的事。」 他們說：「我們不是從淫亂生的！我們只有一位父，就是上帝。」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耶穌說：「如果上帝是你們的父，你們會愛我，因為我來自上帝。如今我在這裡，我不是憑自己來的，而是上帝差我來的，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你們為什麼不明白我的話呢？因為你們聽不進去我的道。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你們是出於你們的父魔鬼，你們樂意順著牠的私慾行。魔鬼從起初就是個殺人兇手，從不站在真理一邊，因為牠心裡根本沒有真理。說謊是牠的本性，因為牠是說謊者，又是謊言之父。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所以，你們不信我，是因為我講的是真理。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你們誰能指證我有罪呢？如果我講的是真理，你們為什麼不信我呢？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出於上帝的人聽上帝的話，你們不聽上帝的話，因為你們不是出於上帝。」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猶太人對祂說：「我們說你是撒瑪利亞人，被鬼附身了，難道不對嗎？」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耶穌說：「我沒有被鬼附身。我尊敬我的父，你們卻侮辱我。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我不為自己尋求榮耀，但有一位會為我尋求，祂也會斷定誰是誰非。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我實實在在地告訴你們，人如果遵行我的道，必永遠不死。」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那些猶太人說：「現在我們的確知道你是被鬼附身了！亞伯拉罕和眾先知都死了，你還說人如果遵行你的道，必永遠不死。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難道你比我們的祖先亞伯拉罕還大嗎？他死了，先知們也死了，你以為你是誰？」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耶穌說：「如果我為自己爭取榮耀，那榮耀算不了什麼。但使我得榮耀的是我的父，你們也稱祂為你們的上帝。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你們不認識祂，我卻認識祂。我如果說不認識祂，就會像你們一樣是說謊的。然而，我認識祂，並且遵行祂的道。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你們的祖先亞伯拉罕曾經歡歡喜喜地盼望看見我來的日子。他看見了，就歡喜快樂。」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猶太人說：「你還不到五十歲，怎麼會見過亞伯拉罕呢？」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耶穌說：「我實實在在地告訴你們，亞伯拉罕還沒有出生，我就已經存在了。」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於是，他們就拿起石頭要打祂，耶穌卻避開他們，離開了聖殿。</w:t>
      </w:r>
    </w:p>
    <w:p>
      <w:pPr>
        <w:pStyle w:val="Heading2"/>
      </w:pPr>
      <w:r>
        <w:rPr>
          <w:lang w:val="zh_TW" w:bidi="zh_TW"/>
        </w:rPr>
        <w:t>約翰福音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耶穌在路上看見一個生來瞎眼的人。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門徒問耶穌：「老師，這個人生來瞎眼，是因為他犯了罪呢，還是他父母犯了罪呢？」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耶穌說：「不是他犯了罪，也不是他父母犯了罪，而是要在他身上彰顯上帝的作為。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趁著白天，我們必須做差我來者的工作，黑夜一到，就沒有人能工作了。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我在世上的時候，是世界的光。」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耶穌講完後，便吐唾沫在地上，用唾沫和泥抹在那人的眼睛上，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對他說：「到西羅亞池去洗洗！」西羅亞是「奉差遣」的意思。那人照著去做，回來的時候已經能看見了。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他的鄰居和從前見他乞討的人說：「他不是那個常坐在這裡乞討的人嗎？」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有人說：「是他。」有人說：「不是他，只是長得像他。」 他不停地說：「我就是那個人。」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他們問：「你的眼睛是怎麼好的？」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他回答說：「有一位叫耶穌的人和泥抹我的眼睛，叫我到西羅亞池子去洗。我照著去做，眼睛就能看見了。」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他們問：「那人在哪裡？」他說：「我不知道。」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他們就把這個從前瞎眼的人帶到法利賽人那裡。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耶穌和泥開他眼睛那天是安息日。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法利賽人也查問他的眼睛是怎麼看見的。他回覆說：「祂把泥抹在我的眼睛上，我去一洗，眼睛就看見了。」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有些法利賽人說：「這人不是從上帝那裡來的，因為祂不守安息日。」有些人卻說：「罪人怎能行這樣的神蹟呢？」他們就爭論起來。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於是，他們又問那個瞎眼的人：「既然祂開了你的眼睛，你認為祂是什麼人？」 他說：「祂是先知。」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猶太人不相信他以前瞎眼，現在看見了，便叫來他的父母，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問他們：「這是你們的兒子嗎？你們說他生來瞎眼，現在怎麼能看見了？」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他父母回答說：「我們知道他是我們的兒子，生來瞎眼。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至於他現在怎麼能看見了，我們就不知道了。是誰治好了他，我們也不知道。他現在已經長大成人，你們可以去問他，他自己可以回答。」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他父母因為害怕那些猶太人，所以才這樣說，因為那些猶太人早就商量好了，誰承認耶穌是基督，就把誰趕出會堂。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因此他父母才說他已經長大成人，叫他們去問他。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法利賽人又把那個從前瞎眼的人叫來，對他說：「你應該把榮耀歸給上帝！我們知道那個人是罪人。」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他說：「祂是不是罪人，我不知道；我只知道我本來瞎眼，現在能看見了。」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他們就問他：「祂向你做了些什麼？祂是怎樣治好你眼睛的？」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他回答說：「我已經告訴過你們了，你們不聽，為什麼又想聽呢？難道你們也想作祂的門徒嗎？」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他們就罵他：「你才是祂的門徒！我們是摩西的門徒。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我們知道上帝曾對摩西講話，至於這個人，我們不知道祂是從哪裡來的。」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那人說：「祂開了我的眼睛，你們竟不知道祂從哪裡來，真是奇怪。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我們知道上帝不聽罪人的禱告，只聽那些敬拜祂、遵行祂旨意者的禱告。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從創世以來，從未聽過有人能把生來瞎眼的人治好。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這個人如果不是從上帝那裡來的，就什麼也不能做。」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法利賽人斥責他：「你這生來就深陷罪中的傢伙，居然敢教導我們！」於是把他趕了出去。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耶穌聽說了這事，後來祂找到這個人，對他說：「你信人子嗎？」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他說：「先生，誰是人子？我要信祂。」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耶穌說：「你已經看見祂了，現在跟你說話的就是祂。」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他說：「主啊！我信！」他就敬拜耶穌。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耶穌說：「我為了審判來到這世界，使瞎眼的可以看見，使看得見的反成了瞎眼的。」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有些跟祂在一起的法利賽人聽了這句話，就問：「難道我們也瞎了眼嗎？」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耶穌說：「你們如果是瞎眼的，就沒有罪了。但現在你們自稱看得見，所以仍然有罪。</w:t>
      </w:r>
    </w:p>
    <w:p>
      <w:pPr>
        <w:pStyle w:val="Heading2"/>
      </w:pPr>
      <w:r>
        <w:rPr>
          <w:lang w:val="zh_TW" w:bidi="zh_TW"/>
        </w:rPr>
        <w:t>約翰福音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「我實實在在地告訴你們，不從門進羊圈而從別處爬進去的人就是賊，是強盜。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從門進去的才是羊的牧人，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看門的會給他開門，羊也聽他的聲音。他按名字叫自己的羊，把牠們領出來。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領出來之後，自己便走在前面，羊群也跟著他，因為羊認得他的聲音。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羊從不跟隨陌生人，見了陌生人就逃跑，因為牠們不認得陌生人的聲音。」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耶穌講了這個比喻，但聽的人都不明白祂的意思。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於是祂又說：「我實實在在地告訴你們，我就是羊的門。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在我以前來的，都是賊，是強盜，羊不聽從他們。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我就是門，從我進來的必定得救，並且會安然出入，找到草吃。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盜賊來，無非是要偷竊、殺害、毀壞。但我來是要羊得生命，並且得到豐盛的生命。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「我是好牧人，好牧人為羊捨命。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僱工不是牧人，羊也不是他的，他一見狼來了，必撇下羊逃命。狼就會抓住羊，驅散羊群。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他逃走，因為他是僱工，並不在乎羊。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我是好牧人，我認識我的羊，我的羊也認識我，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正如父認識我，我也認識父，並且我為羊捨命。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我還有別的羊不在這羊圈裡，我必須領他們回來，他們也必聽我的聲音。這樣，我所有的羊將要合成一群，由一個牧人來帶領。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父愛我，因為我捨棄自己的生命，為了再得回生命。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沒有人能奪走我的生命，我是甘心捨棄的。我有權捨棄，也有權得回，這是我從父那裡得到的命令。」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猶太人因這番話又起了紛爭。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他們當中好些人說：「祂被鬼附身了！祂瘋了！何必聽祂的？」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又有些人說：「被鬼附身的人不會說這種話的，鬼能醫治瞎眼的人嗎？」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耶路撒冷慶祝修殿節的時候到了，是在冬天。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耶穌正在聖殿的所羅門廊行走，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一群猶太人圍著祂說：「你讓我們猜到什麼時候呢？如果你是基督，就清楚地告訴我們吧！」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耶穌回答說：「我已經告訴你們了，你們卻不信。我奉我父的名所行的神蹟也為我作見證，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只是你們不肯相信，因為你們不是我的羊。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我的羊聽我的聲音，我也認識他們，他們也跟隨我。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我要賜他們永生，他們永不滅亡。沒有人能從我的手裡把他們搶走。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我父把羊賜給我，祂比萬物都大，沒有人能從祂手中把羊搶走。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我和父本為一。」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於是猶太人又拿起石頭要打祂。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耶穌就問他們：「我將許多從父而來的善行顯給你們看，你們為了哪一件事拿石頭打我呢？」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猶太人回答說：「我們不是因為你做的善事打你，而是因為你說了褻瀆的話，你是人，卻把自己當作上帝。」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耶穌說：「你們的律法書上不是寫著『我曾說你們都是神』嗎？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聖經上的話是不能廢的，既然上帝稱那些承受祂道的人為神，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而我是父分別出來又差到世上來的，我說自己是上帝的兒子，你們就指控我褻瀆嗎？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如果我不做我父的事，你們不必信我。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但如果我做了，你們縱然不信我，也應該相信我所做的事，這樣你們就會知道並領會父在我裡面，我也在父裡面。」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他們又要抓耶穌，但祂從他們手中逃脫了。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後來，耶穌回到約旦河東岸約翰從前施洗的地方，在那裡住下來。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許多人來到祂那裡。他們說：「雖然約翰沒有行過神蹟，可是約翰所說關於這人的事全是真的。」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那裡有許多人信了耶穌。</w:t>
      </w:r>
    </w:p>
    <w:p>
      <w:pPr>
        <w:pStyle w:val="Heading2"/>
      </w:pPr>
      <w:r>
        <w:rPr>
          <w:lang w:val="zh_TW" w:bidi="zh_TW"/>
        </w:rPr>
        <w:t>約翰福音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伯大尼村有個名叫拉撒路的人病倒了。伯大尼是瑪麗亞和她姐姐瑪大居住的村莊。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就是這個瑪麗亞後來用香膏抹主，又用自己的頭髮擦乾祂的腳，患病的拉撒路是她的弟弟。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她們兩姊妹託人去告訴耶穌，說：「主啊，你所愛的人病了！」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耶穌聽見後，說：「這病不至於死，而是為了上帝的榮耀，使祂的兒子藉此得到榮耀。」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耶穌一向愛瑪大、她妹妹和拉撒路，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可是祂聽到拉撒路有病的消息後，仍在原地逗留了兩天，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然後才對門徒說：「我們回猶太吧！」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門徒說：「老師，猶太人近來想拿石頭打你，你還要去那裡嗎？」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耶穌說：「白天不是有十二個小時嗎？人在白天走路，不會跌倒，因為他看得見這世上的光。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人在夜間走路，才會跌倒，因為沒有光。」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接著耶穌又說：「我們的朋友拉撒路已經睡了，我去叫醒他。」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門徒說：「主啊，他如果睡了，肯定會好的。」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其實耶穌是指他已經死了，門徒卻以為他真的睡了。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於是，耶穌清楚地對他們說：「拉撒路死了。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為了你們的緣故，我很高興自己不在那裡，好叫你們信我。現在我們可以去了。」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綽號「雙胞胎」的多馬對其他門徒說：「我們也去跟祂一塊兒死吧。」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耶穌到了伯大尼，得知拉撒路已經在墳墓裡四天了。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伯大尼離耶路撒冷不遠，大約只有三公里的路，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很多猶太人來看望瑪大和瑪麗亞，為她們兄弟的事來安慰她們。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瑪大聽說耶穌來了，就去迎接祂，瑪麗亞卻仍然坐在家裡。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瑪大對耶穌說：「主啊，你如果早在這裡，我弟弟就不會死了。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就是現在我也知道你無論向上帝求什麼，上帝必定賜給你。」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耶穌說：「你弟弟必定復活。」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瑪大說：「我知道，在末日復活的時候，他必復活。」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耶穌說：「我是復活，我是生命。信我的人雖然死了，也必復活。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凡活著信我的人必永遠不死。你相信嗎？」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瑪大說：「主啊，我信！我相信你是來到世界的基督，是上帝的兒子。」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瑪大說完了，就回去悄悄地告訴她妹妹瑪麗亞：「老師來了，祂叫你去。」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瑪麗亞聽了，急忙起來到耶穌那裡。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那時，耶穌還沒有進村子，仍在瑪大迎接祂的地方。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那些在家裡安慰瑪麗亞的猶太人，見她匆匆忙忙地起來出去了，以為她要去墳墓那裡哭，就跟著出去。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瑪麗亞來到耶穌那裡，俯伏在祂腳前說：「主啊，你如果早在這裡，我弟弟就不會死了。」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耶穌看見她和陪她來的猶太人都在哭，心中非常激憤和難過，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便問：「你們把他葬在哪裡了？」 他們答道：「主啊，你來看。」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猶太人說：「你看！祂多麼愛拉撒路啊！」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其中也有人說：「祂既然能醫治瞎眼的人，難道不能叫這個人不死嗎？」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耶穌又非常激憤地來到墳墓前。那墳墓是個洞，洞口堵著一塊大石頭。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耶穌說：「把石頭挪開。」 死者的姐姐瑪大對祂說：「主啊，他死了四天了，肯定臭了。」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耶穌說：「我不是跟你說過，只要你信，就會看見上帝的榮耀嗎？」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於是，他們把石頭挪開，耶穌望著天說：「父啊，我感謝你，因為你已垂聽了我的禱告，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我知道你常常垂聽我的禱告。我這樣說是為了周圍站著的眾人，好叫他們相信是你差我來的。」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說完，就大聲呼喊：「拉撒路，出來！」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那死者就出來了，手腳都纏著布條，臉上也包著布。 耶穌對他們說：「給他解開，讓他走！」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許多來看望瑪麗亞的猶太人看見耶穌的作為，就信了祂，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但也有些人去見法利賽人，把耶穌所行的事告訴他們。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祭司長和法利賽人便召開公會會議，說：「這人行了許多神蹟，我們該怎麼辦呢？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如果讓祂這樣繼續下去，所有的人都會信祂，那時羅馬人一定會來奪取我們的聖地，擄掠我們的人民。」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那年擔任大祭司的該亞法對他們說：「你們什麼都不懂！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你們沒有認識到，對你們而言，與其整個民族滅亡，不如一人替眾人死。」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其實這句話不是出於他自己，只因那年他是大祭司，上帝藉著他預言耶穌將要替猶太民族死。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祂不單是要替猶太民族死，也要把散居在各處的上帝的兒女聚集在一起。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從那天起，他們就計劃要殺害耶穌，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所以耶穌不再公開地在猶太人中間露面。祂離開那裡，前往靠近曠野的地方，到了以法蓮城，就和門徒住下來。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猶太人的逾越節快到了，有很多人從鄉下上耶路撒冷，預備在過節前潔淨自己。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他們四處尋找耶穌，又彼此在聖殿裡談論：「你們怎麼想？祂不會來過節吧？」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當時祭司長和法利賽人早已下令，任何人知道耶穌在哪裡，都要報告，他們好去抓祂。</w:t>
      </w:r>
    </w:p>
    <w:p>
      <w:pPr>
        <w:pStyle w:val="Heading2"/>
      </w:pPr>
      <w:r>
        <w:rPr>
          <w:lang w:val="zh_TW" w:bidi="zh_TW"/>
        </w:rPr>
        <w:t>約翰福音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逾越節前六天，耶穌來到伯大尼，就是祂叫拉撒路從死裡復活的那個村子。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村裡有人為耶穌預備了晚飯，拉撒路也與耶穌同席，瑪大在旁邊伺候。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瑪麗亞拿出一瓶珍貴的純哪噠香膏來抹耶穌的腳，又用自己的頭髮去擦，屋裡充滿了香氣。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有一個門徒，就是將要出賣耶穌的加略人猶大說：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「為什麼不把香膏賣三百個銀幣去賙濟窮人呢？」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他這樣說不是因為他真的關心窮人，而是因為他是個賊，負責保管錢袋，常從中偷拿財物。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耶穌說：「由她吧！她這是為我安葬作預備。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因為你們身邊總會有窮人，可是你們身邊不會總有我。」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有許多猶太人知道耶穌在那裡，就來看祂，不單是為了看耶穌，也想看看從死裡復活的拉撒路。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於是，祭司長計劃連拉撒路也殺掉，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因為有許多猶太人因為拉撒路的緣故離開他們，去信了耶穌。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第二天，很多上來過節的人聽見耶穌快到耶路撒冷了，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就拿著棕樹枝出去迎接祂，高喊道： 「和散那！」 「奉主名來的以色列王當受稱頌！」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那時，耶穌找到一頭驢駒，就騎上牠，正如聖經記載：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「少女錫安啊，不要害怕！ 看啊，你的君王騎著驢駒來了。」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起初門徒不明白這些事，耶穌得了榮耀之後，他們才想起聖經上這些有關耶穌的記載果然在祂身上應驗了。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那些親眼看見耶穌叫拉撒路復活、走出墳墓的人不斷傳揚這件事。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眾人因為聽說耶穌行了這神蹟，都去迎接祂。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法利賽人彼此議論說：「我們真是枉費心思！看啊，整個世界都跟著祂跑了。」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有幾個希臘人也在節期上耶路撒冷敬拜。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他們去見加利利的伯賽大人腓力，請求說：「先生，我們想見見耶穌。」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腓力把這件事告訴安得烈，二人去轉告耶穌。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耶穌說：「人子得榮耀的時候到了。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我實實在在地告訴你們，一粒麥子如果不落在地裡死了，仍是一粒，如果死了，就會結出許多麥粒來。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愛惜自己生命的，會失掉生命；憎惡自己今世生命的，必保住生命，直到永生。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誰要事奉我，就要跟從我。我在哪裡，事奉我的人也要在哪裡。我父必尊重事奉我的人。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「我現在心裡憂傷，說什麼才好呢？求父救我離開這個時刻嗎？然而，我原是為這個時刻來的。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父啊！願你使自己的名得榮耀！」 當時天上有聲音說：「我已使自己的名得了榮耀，並且還要得榮耀。」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站在那裡的人群中有人聽見後，就說：「打雷了！」也有人說：「是天使在跟祂說話。」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耶穌說：「這聲音不是為我發出的，是為你們發出的。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現在是這世界受審判的時候，這世界的王要被趕出去了。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至於我，當我從地上被舉起來時，必吸引萬人歸向我。」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耶穌這句話指的是祂會怎樣死。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眾人問：「我們從律法書上知道，基督是永遠長存的，你怎麼說『人子必須被舉起來』呢？這人子是誰呢？」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耶穌對他們說：「光在你們中間照耀的時候不多了，你們要趁著有光的時候走路，免得黑暗臨到你們。走在黑暗裡的人不知道要往哪裡去。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所以你們當趁著有光的時候信從光，好成為光明的兒女。」 耶穌說完後，便離開他們，隱藏起來。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耶穌雖然在他們面前行了許多神蹟，他們還是不信祂。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這是要應驗以賽亞先知的話： 「主啊，誰相信我們所傳的呢？主的臂膀向誰彰顯呢？」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接著，以賽亞又說出他們不能信的緣故：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「主使他們眼瞎、心硬， 免得他們眼睛看見， 心裡明白，回心轉意， 就被我醫治。」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以賽亞看見了祂的榮耀，所以才這樣說。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雖然這樣，仍有很多猶太的官員信了耶穌，只是在法利賽人面前不敢公開承認，因為害怕會被趕出會堂。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因為他們愛從世人而來的榮耀，勝過愛從上帝而來的榮耀。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耶穌高聲說：「信我的，不只是信我，而是信差我來的那位。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人看見了我，就是看見了差我來的那位。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我來是要作世界的光，好叫信我的人脫離黑暗。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聽了我的話卻不遵守的人，我不審判他，因為我來不是要審判世人，而是要拯救世人。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棄絕我、不接受我話的人將受審判，我講過的道在末日要審判他，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因為我不是憑自己講的，我說什麼、講什麼都是差我來的父吩咐的。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我知道祂的命令能帶來永生。所以祂怎麼告訴我，我就怎麼說。」</w:t>
      </w:r>
    </w:p>
    <w:p>
      <w:pPr>
        <w:pStyle w:val="Heading2"/>
      </w:pPr>
      <w:r>
        <w:rPr>
          <w:lang w:val="zh_TW" w:bidi="zh_TW"/>
        </w:rPr>
        <w:t>約翰福音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逾越節之前，耶穌知道自己快要離開世界回到父那裡了。祂一直愛世上屬自己的人，並且愛他們到底。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吃晚飯的時候，魔鬼已經把出賣耶穌的念頭放在加略人西門的兒子猶大的心裡。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耶穌知道父將一切交給了祂，也知道自己從上帝那裡來，即將回到上帝那裡，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就離席站起來，脫了外衣，拿了一條毛巾束在腰間，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然後倒了一盆水為門徒洗腳，用束在腰間的毛巾擦乾。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輪到西門·彼得的時候，他說：「主啊！你要洗我的腳嗎？」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耶穌回答說：「我這樣做，你現在雖然不明白，將來一定會明白。」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彼得說：「你絕對不可洗我的腳。」 耶穌說：「如果我不洗你的腳，你就和我沒有關係了。」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西門·彼得說：「主啊，不只我的腳，連我的手和頭也洗吧。」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耶穌說：「洗過澡的人全身是乾淨的，只要洗洗腳就好了。你們是乾淨的，但不是每一個都乾淨。」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因為耶穌知道誰要出賣祂，所以說：「你們不是每一個都乾淨。」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耶穌給門徒洗完了腳，便穿上外衣再次入席，然後問道：「我為你們做的，你們明白嗎？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你們稱呼我『老師』，也稱呼我『主』，你們稱呼得對，因為我是。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我是你們的老師，又是你們的主，尚且給你們洗腳，你們更應當彼此洗腳。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我給你們立了榜樣，好讓你們效法我。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我實實在在地告訴你們，奴僕不能大過主人，受差遣的也不能大過差遣他的人。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你們既然明白這些道理，照著去做就有福了。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我這話不是指著你們每一個人說的，我知道我揀選了誰。但這是為了要應驗聖經上的話，『吃我飯的人用腳踢我。』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我在事情還沒有發生之前預先告訴你們，等事情發生以後，你們就會相信我是基督。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我實實在在地告訴你們，誰接待我所差遣的，就是接待我；誰接待我，就是接待差我來的那位。」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說完這番話，耶穌心裡憂傷，便宣佈說：「我實實在在地告訴你們，你們中間有一個人要出賣我。」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門徒面面相覷，不知道耶穌指的是誰。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23-24</w:t>
      </w:r>
      <w:r>
        <w:rPr>
          <w:lang w:val="zh_TW" w:bidi="zh_TW"/>
        </w:rPr>
        <w:t xml:space="preserve"> 西門·彼得向耶穌所愛的那個門徒點頭示意，讓他問耶穌到底是誰要出賣祂。那門徒挨在耶穌身邊，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便順勢靠過去問耶穌：「主啊，是誰？」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耶穌回答說：「我蘸一點餅給誰，就是誰。」耶穌就蘸了一點餅，遞給加略人西門的兒子猶大。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猶大吃了以後，撒旦就進了他的心。耶穌對他說：「你要做的事，趕快去做吧！」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同桌吃飯的人都不明白耶穌這話的意思。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因為猶大負責保管錢袋，有人以為耶穌是叫他去買過節的用品，或者去賙濟窮人。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猶大吃過那塊餅後，立刻出去了。那時候是晚上。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猶大出去以後，耶穌說：「現在人子得到榮耀了，上帝在人子身上也得了榮耀。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上帝既然在人子身上得了榮耀，也要讓人子在祂身上得榮耀，並且馬上要使人子得榮耀。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孩子們，我與你們同在的時間不多了，你們會尋找我，但我去的地方，你們不能去。這句話我以前對猶太人說過，現在也照樣告訴你們。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我賜給你們一條新命令：你們要彼此相愛。我怎樣愛你們，你們也要怎樣彼此相愛。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你們如果彼此相愛，世人就會認出你們是我的門徒。」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西門·彼得問耶穌：「主啊，你要到哪裡去？」 耶穌回答說：「我要去的地方，你現在不能跟我去，但將來必定跟我去。」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彼得說：「主啊！為什麼我現在不能跟你去呢？就是為你死，我也願意！」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耶穌說：「你真願意為我死嗎？我實實在在地告訴你，雞叫以前，你會三次不認我。」</w:t>
      </w:r>
    </w:p>
    <w:p>
      <w:pPr>
        <w:pStyle w:val="Heading2"/>
      </w:pPr>
      <w:r>
        <w:rPr>
          <w:lang w:val="zh_TW" w:bidi="zh_TW"/>
        </w:rPr>
        <w:t>約翰福音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「你們心裡不要憂愁，你們要信上帝，也要信我。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我父的家裡有許多住處，不然我就不會說去為你們預備地方了。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我預備好了以後，必定回來接你們到我那裡。我在哪裡，讓你們也在哪裡。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你們知道哪條路通往我去的地方。」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多馬說：「主啊，你要去哪裡，我們還不知道，又怎麼會知道路呢？」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耶穌說：「我就是道路、真理、生命，若不藉著我，沒有人能去父那裡。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你們若認識我，也會認識我的父。從現在起，你們確實認識祂，並且已經看見祂。」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腓力說：「主啊！求你讓我們看看父，我們就心滿意足了。」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耶穌說：「腓力，我和你們相處了這麼久，你還不認識我嗎？人看見了我，就看見了父，你怎麼說『讓我們看看父』呢？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難道你不相信我在父裡面，父也在我裡面嗎？我這些話不是憑自己講的，而是住在我裡面的父在做祂自己的工作。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你們要相信我，我在父裡面，父也在我裡面。你們即使不信，也該因我所做的而信我。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我實實在在地告訴你們，我所做的事，信我的人也要做，而且要做更大的事，因為我要回到父那裡。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你們奉我的名無論求什麼，我必應允，好讓父在子身上得榮耀。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你們若奉我的名向我求什麼，我必應允。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「你們若愛我，就必遵守我的命令。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我會求父另外賜一位護慰者給你們，祂要永遠和你們同在。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祂是真理的靈，世人不能接受祂，因為他們看不見祂，也不認識祂。但你們認識祂，因祂常與你們同在，並且要住在你們裡面。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我不會撇下你們為孤兒，我必到你們這裡來。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不久，世人就看不見我了，而你們卻能看見我，因為我活著，你們也要活著。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到了那一天，你們就知道我在父裡面，你們在我裡面，我也在你們裡面。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接受我的命令又遵行的，就是愛我的人。愛我的，我父必定愛他，我也要愛他，並且要親自向他顯現。」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猶大（不是加略人猶大）問耶穌：「主啊，你為什麼只向我們顯現而不向世人顯現呢？」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耶穌回答說：「愛我的人必遵行我的道，我父也必愛他，並且我們要到他那裡與他同住。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不愛我的人不會遵行我的道。你們所聽見的道不是出於我自己，而是出於差我來的父。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我趁著與你們在一起，將這些事情都告訴了你們。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但護慰者，就是父為我的名而差來的聖靈，將教導你們一切的事，並使你們想起我對你們說的一切話。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我把平安留給你們，把我的平安賜給你們，我賜給你們的平安不像世人給的平安。你們心裡不要憂愁，也不要害怕。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「我對你們說過，我去了還要再回到你們這裡。你們如果真的愛我，就會為我去父那裡而歡喜快樂，因為父比我大。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現在事情還沒有發生，我便先告訴你們，到了事情發生的時候，你們就會相信。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我不再跟你們多談，因為世界的王快要來了。他根本沒有力量勝過我，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但為了讓世人知道我愛父，父怎麼吩咐我，我就怎麼做。起來，我們走吧！」</w:t>
      </w:r>
    </w:p>
    <w:p>
      <w:pPr>
        <w:pStyle w:val="Heading2"/>
      </w:pPr>
      <w:r>
        <w:rPr>
          <w:lang w:val="zh_TW" w:bidi="zh_TW"/>
        </w:rPr>
        <w:t>約翰福音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「我是真葡萄樹，我父是栽培的人。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屬於我的枝子如果不結果子，祂就把它剪掉；如果結果子，祂便修剪它，讓它結更多果子。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因著我對你們講的道，你們已經潔淨了。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你們要常在我裡面，我就常在你們裡面。枝子若離開葡萄樹，就不能結果子。同樣，你們若不常在我裡面，也不能結果子。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「我是葡萄樹，你們是枝子。常在我裡面的，我也常在他裡面，他就會多結果子，因為你們離了我什麼都不能做。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不常在我裡面的人就像扔在外面枯乾的枝子，最後只有被人拾起來扔進火裡燒掉。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你們若常在我裡面，我的話也常在你們裡面，無論你們求什麼，都會得到應允。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你們多結果子，證明自己是我的門徒，就會給我父帶來榮耀。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父怎樣愛我，我也怎樣愛你們。你們要常在我的愛中。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你們若遵守我的命令，就必常在我的愛中，正如我遵守了父的命令，常在父的愛中一樣。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「我把這些事告訴你們，是要叫你們心裡有我的喜樂，讓你們的喜樂滿溢。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你們要彼此相愛，像我愛你們一樣，這就是我的命令。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為朋友捨命是最偉大的愛了。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你們如果照我的吩咐去做，就是我的朋友。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我不再稱你們為奴僕，因為奴僕不知道主人的事。我稱你們為朋友，因為我把從父那裡聽見的一切都告訴了你們。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不是你們揀選了我，而是我揀選了你們，並且派你們出去結長存的果子。這樣，你們奉我的名無論向父求什麼，祂都會賜給你們。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我把這些事吩咐你們，是要叫你們彼此相愛。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「如果世人恨你們，要知道，他們恨你們以前已經恨我了。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如果你們屬於這個世界，世人一定會愛你們。可是你們不屬於這世界，我已經把你們從世上揀選出來，因此世人恨你們。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你們要記住我說的話，『奴僕不能大過主人。』他們如果迫害我，也必迫害你們；他們如果遵行我的話，也必遵行你們的話。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世人將因為我的名而這樣對待你們，因為他們不認識差我來的那位。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我如果沒有來教導他們，他們就沒有罪了，但現在他們的罪無可推諉。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恨我的，也恨我的父。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我如果沒有在他們當中行過空前的神蹟，他們就沒有罪了。然而，他們親眼看見了，卻還是恨我和我的父。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這是要應驗他們律法書上的話，『他們無故地恨我。』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「我要從父那裡為你們差護慰者來，祂就是從父而來的真理之靈。祂來了要為我作見證。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你們也要為我作見證，因為你們從開始就與我在一起。</w:t>
      </w:r>
    </w:p>
    <w:p>
      <w:pPr>
        <w:pStyle w:val="Heading2"/>
      </w:pPr>
      <w:r>
        <w:rPr>
          <w:lang w:val="zh_TW" w:bidi="zh_TW"/>
        </w:rPr>
        <w:t>約翰福音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「我把這些事告訴你們，以免你們背棄信仰。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人們將把你們趕出會堂，時候將到，殺害你們的人還以為是在事奉上帝。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他們這樣做，是因為他們根本不認識父，也不認識我。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我把這些事提前告訴你們，是要叫你們到時候可以想起我曾跟你們講過這些事。我以前沒有告訴你們，那是因為我還跟你們在一起。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「現在我要去差我來的父那裡，你們沒有人問我去哪裡。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因為我把這些事告訴了你們，你們心裡充滿了憂愁。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然而，我把實情告訴你們，我去對你們是有益的，因為如果我不去，護慰者就不會來，我去了就會派祂到你們這裡來。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祂來了，必讓世人在罪、義和審判方面知罪。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關於罪，是因為他們不信我；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關於義，是因為我要去父那裡，你們再也看不到我了；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關於審判，是因為這世界的王受了審判。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「我還有許多事情要告訴你們，可是你們現在還不能承受。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等到真理之靈來了，祂會引導你們進入一切真理。祂不憑自己說話，而是把祂所聽見的和有關將來的事告訴你們。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祂也要把從我領受的指示你們，使我得榮耀。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父的一切都是我的，所以我才說聖靈要把從我領受的指示你們。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「不久，你們就見不到我了。再過不久，你們還會看見我。」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幾個門徒彼此議論說：「祂說，『不久，你們就見不到我了，再過不久，你們還會看見我』，又說，『因為我要去父那裡』，這到底是什麼意思呢？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祂說『不久』是什麼意思呢？我們真不明白祂在說什麼！」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耶穌知道他們想問祂，就說：「我說，『不久，你們就見不到我了。再過不久，你們還會看見我。』你們在議論這話是什麼意思嗎？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我實實在在地告訴你們，你們將痛哭、哀號，世人卻要歡喜；你們將憂愁，然而你們的憂愁將變為喜樂。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婦人分娩時都會痛苦，但孩子生下來後，她就會因為這世界添了一個新生命而歡喜，忘掉了生產的劇痛。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同樣，現在你們痛苦，但到我再見你們的時候，你們的心必歡喜，而且這份喜樂是誰也奪不去的。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「到那一天，你們就什麼也不用問我了。我實實在在地告訴你們，你們奉我的名無論向父求什麼，祂都會賜給你們。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你們從來沒有奉我的名求過什麼，你們現在求，就必得到，好使你們的喜樂滿溢。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「我一直用比喻跟你們講這些事，不久，我就不再用比喻了，而是清楚地把父的事告訴你們。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到那天，你們將要奉我的名祈求，我不是說我要為你們向父祈求。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父愛你們，因為你們一直愛我，並且相信我來自上帝。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我從父那裡來到這個世界，現在我要離開這個世界回到父那裡。」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門徒說：「現在你直截了當地告訴我們，不再用比喻了。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現在我們知道你無所不知，無需人問你什麼，因此我們相信你來自上帝。」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耶穌說：「你們現在相信嗎？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看啊！時候快到了，現在就是，你們將要分散，各自回家，只留下我一人。不過，我並非一人，因為父與我在一起。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我把這些事告訴你們，是要叫你們在我裡面有平安。你們在世上會有苦難，但你們要放心，我已經勝過這個世界。」</w:t>
      </w:r>
    </w:p>
    <w:p>
      <w:pPr>
        <w:pStyle w:val="Heading2"/>
      </w:pPr>
      <w:r>
        <w:rPr>
          <w:lang w:val="zh_TW" w:bidi="zh_TW"/>
        </w:rPr>
        <w:t>約翰福音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耶穌說完後，就舉目望著天說：「父啊！時候到了，願你使你的兒子得榮耀，好讓你的兒子也使你得榮耀。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因為你把管理世人的權柄賜給了祂，使祂可以將永生賜予你賜給祂的人。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這永生就是，認識你獨一的真神，並且認識你差來的耶穌基督。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我已經完成你交給我的工作，使你在地上得了榮耀。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父啊，現在讓我和你同享創世以前我們共有的榮耀吧！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「你從世上賜給我的人，我已將你的名顯明給他們。他們本來屬於你，你將他們賜給了我，他們遵守了你的道。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如今他們知道，我所領受的一切都是從你而來的，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因為我已經把你賜給我的道賜給他們，他們也接受了，並且確實知道我是從你那裡來的，也相信是你差遣了我。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「我不為世人祈求，卻為他們祈求，就是為你賜給我的那些人祈求，因為他們屬於你。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凡屬於我的都是你的，凡屬於你的也都是我的，並且我從他們身上得了榮耀。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現在我要離開這個世界去你那裡了，他們卻仍然留在世上。聖父啊，求你為了自己的名，就是你賜給我的名而保守他們，使他們像我們一樣合而為一。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我和他們在一起的時候，靠著你賜給我的名保守他們，護衛他們。除了那個注定滅亡的人以外，他們一個也沒有滅亡，這是為了應驗聖經上的話。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「現在我要去你那裡了，我在世上這樣說，是要叫他們心裡充滿我的喜樂。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我已將你的道賜給他們，世人恨他們，因為他們像我一樣不屬於這個世界。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我不求你帶他們離開這個世界，但求你保守他們脫離那惡者。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因為他們像我一樣不屬於這個世界。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求你用真理使他們聖潔。你的道就是真理。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你怎樣差我到世上來，我也照樣差他們到世人中間。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為了他們，我獻上自己，使他們藉著真理可以聖潔。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「我不但為這些人祈求，也為那些因他們的話而信我的人祈求，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使他們都合而為一，正如父你在我裡面，我在你裡面一樣，使他們也在我們裡面，好讓世人相信是你差我來的。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我又將你賜給我的榮耀賜給他們，使他們像我們一樣合而為一。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我在他們裡面，你在我裡面，使他們完完全全地合而為一。這樣，世人便知道我是你差來的，而且知道你像愛我一樣愛他們。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「父啊！我在哪裡，願你賜給我的人也在哪裡，好讓他們看見你賜給我的榮耀，因為在創世以前你已經愛我了。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公義的父啊！儘管世人不認識你，但我認識你，這些人也知道是你差我來的。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我使他們認識了你的名，我還要使他們更認識你的名，好讓你對我的愛存在他們裡面，我也在他們裡面。」</w:t>
      </w:r>
    </w:p>
    <w:p>
      <w:pPr>
        <w:pStyle w:val="Heading2"/>
      </w:pPr>
      <w:r>
        <w:rPr>
          <w:lang w:val="zh_TW" w:bidi="zh_TW"/>
        </w:rPr>
        <w:t>約翰福音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耶穌禱告完畢，就帶著門徒穿過汲淪溪，進了那裡的一個園子。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因為耶穌時常帶著門徒到那裡聚會，所以出賣耶穌的猶大也知道那地方。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這時，猶大帶著一隊士兵以及祭司長和法利賽人的差役，拿著燈籠、火把和兵器來了。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耶穌知道將要發生在自己身上的一切事，於是出來問他們：「你們找誰？」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他們回答說：「拿撒勒人耶穌！」 耶穌說：「我就是。」那時出賣耶穌的猶大也站在他們當中。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他們聽到耶穌說「我就是」，便後退跌倒在地上。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耶穌又問：「你們找誰？」 他們說：「拿撒勒人耶穌。」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耶穌說：「我已經告訴你們我就是。你們既然找我，就讓這些人走吧。」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這是要應驗祂以前說的：「你賜給我的人一個也沒有失掉。」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西門·彼得帶著一把刀，他拔刀向大祭司的奴僕馬勒古砍去，削掉了他的右耳。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耶穌對彼得說：「收刀入鞘吧！我父賜給我的杯，我怎能不喝呢？」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千夫長帶著士兵和猶太人的差役抓住耶穌，把祂捆綁起來。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他們押著耶穌先去見亞那，他是那一年的大祭司該亞法的岳父。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這個該亞法以前曾對猶太人建議說：「不如一人替眾人死。」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西門·彼得和另一個門徒跟在耶穌後面。那門徒認識大祭司，就跟著耶穌進了大祭司的院子。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彼得留在門外。後來，認識大祭司的那個門徒出來對看門的婢女說了一聲，便把彼得也帶了進去。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看門的婢女問彼得：「你不也是這個人的門徒嗎？」 他說：「我不是。」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天氣很冷，奴僕和差役生了一堆炭火，站著烤火取暖，彼得也跟他們站在一起烤火取暖。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那時，大祭司正在盤問耶穌有關祂的門徒和祂的教導之事。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耶穌說：「我是公開對世人講的，我常在猶太人聚集的會堂和聖殿教導人，沒有在背地裡講過什麼。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你何必問我呢？問那些聽過我講的人吧，他們知道我講過什麼。」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耶穌話才說完，站在旁邊的差役就打祂耳光，說：「你敢這樣回答大祭司！」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耶穌說：「如果我說錯了，你可以指出我錯在哪裡。如果我說的對，你為什麼打我呢？」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亞那派人把耶穌捆綁著押到大祭司該亞法那裡。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那時西門·彼得仍然站在那裡烤火，有人問他：「你不也是祂的門徒嗎？」 彼得否認說：「我不是！」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大祭司有個奴僕，跟被彼得削掉耳朵的那人是親戚，他說：「我不是看見你和祂一起在園子裡嗎？」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彼得再次否認。就在那時，雞叫了。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黎明的時候，眾人從該亞法那裡把耶穌押往總督府，他們自己卻沒有進去，因為怕沾染污穢，不能吃逾越節的晚餐。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彼拉多出來問他們：「你們控告這個人什麼罪？」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他們回答說：「如果祂沒有為非作歹，我們也不會把祂送到你這裡來。」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彼拉多說：「你們把祂帶走，按照你們的律法去審理吧。」 猶太人說：「可是我們無權處死人。」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這是要應驗耶穌預言自己會怎樣死的話。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彼拉多回到總督府提審耶穌，問道：「你是猶太人的王嗎？」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耶穌回答說：「你這樣問，是你自己的意思，還是聽別人說的？」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彼拉多說：「難道我是猶太人嗎？是你們猶太人和祭司長把你送來的。你到底做了什麼？」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耶穌答道：「我的國不屬於這個世界，如果我的國屬於這個世界，我的臣僕早就起來爭戰了，我也不會被交在猶太人的手裡。但現在我的國不屬於這個世界。」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於是彼拉多對祂說：「那麼，你是王嗎？」 耶穌說：「你說我是王，我正是為此而生，也為此來到世上為真理作見證，屬於真理的人都聽從我的話。」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彼拉多說：「真理是什麼？」說完了，又到外面對猶太人說：「我查不出祂有什麼罪。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不過按照慣例，在逾越節我要給你們釋放一個人。你們要我為你們釋放猶太人的王嗎？」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眾人又高喊：「不要這個人！我們要巴拉巴！」巴拉巴是個強盜。</w:t>
      </w:r>
    </w:p>
    <w:p>
      <w:pPr>
        <w:pStyle w:val="Heading2"/>
      </w:pPr>
      <w:r>
        <w:rPr>
          <w:lang w:val="zh_TW" w:bidi="zh_TW"/>
        </w:rPr>
        <w:t>約翰福音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於是彼拉多命人鞭打耶穌。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士兵用荊棘編成冠冕戴在祂頭上，又拿紫袍給祂穿上，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來到祂面前說：「猶太人的王萬歲！」然後又用手掌打祂。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彼拉多又走到外面對眾人說：「我把祂帶到你們面前，好讓你們知道我查不出祂有什麼罪。」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於是，耶穌戴著荊棘冠冕、穿著紫色長袍走出來。彼拉多對眾人說：「你們看這個人！」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祭司長和差役一看見耶穌，就喊道：「把祂釘在十字架上！把祂釘在十字架上！」 彼拉多說：「你們自己把祂帶去釘十字架吧！因為我查不出祂有什麼罪。」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猶太人回答說：「我們有律法，按照那律法，祂理當被處死，因為祂自稱是上帝的兒子。」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彼拉多聽了這話，更加害怕，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又將耶穌帶回總督府，問祂：「你到底是從哪裡來的？」但耶穌沒有回答。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彼拉多說：「你不回答我嗎？難道你不知道我有權釋放你，也有權把你釘在十字架上嗎？」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耶穌回答說：「若非從天上賜下權柄給你，你根本無權處置我。因此，把我交給你的那人罪更大。」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從那時起，彼拉多想要釋放耶穌，可是猶太人卻一直喊叫：「你如果釋放這個人，就不是凱撒的忠臣。凡自以為王的，就是背叛凱撒。」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彼拉多聽了這話，就帶著耶穌來到一個地方，名叫「鋪石地」，希伯來話叫厄巴大。彼拉多在那裡開庭審判祂。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那天正是逾越節的預備日，大約正午，彼拉多對猶太人說：「看，你們的王！」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眾人喊道：「除掉祂！除掉祂！把祂釘在十字架上！」 彼拉多說：「我可以把你們的王釘在十字架上嗎？」 祭司長答道：「除了凱撒，我們沒有別的王！」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於是，彼拉多將耶穌交給他們去釘十字架，他們就把耶穌帶走了。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耶穌背著自己的十字架出來，前往髑髏地，那地方希伯來話叫各各他。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他們在那裡把耶穌釘在十字架上。同時還釘了兩個人，一邊一個，耶穌在當中。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彼拉多寫了一個告示，安在十字架上，上面寫著：「猶太人的王，拿撒勒人耶穌。」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因為耶穌被釘十字架的地方離城不遠，告示上面的字是用希伯來、羅馬、希臘三種文字寫的，所以很多猶太人讀了上面的字。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猶太人的祭司長對彼拉多說：「不要寫『猶太人的王』，應該寫『這人自稱是猶太人的王』。」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彼拉多說：「我寫了就寫了。」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士兵把耶穌釘在十字架上，又把祂的衣服分成四份，每人一份。剩下的內衣從上到下是一塊布，沒有縫口。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他們就商量說：「不要撕破它，讓我們抽籤決定給誰吧。」這件事是要應驗聖經上的話：「他們分了我的外衣，又為我的內衣抽籤。」士兵果然這樣做了。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耶穌的十字架旁邊站著祂母親、祂母親的姊妹、革羅罷的妻子瑪麗亞和抹大拉的瑪麗亞。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耶穌看見祂的母親和祂愛的門徒都站在旁邊，就對母親說：「女士，看啊，他是你的兒子。」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然後對那門徒說：「看啊，她是你的母親。」從那天起，那個門徒就把她接到自己家裡去了。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之後，耶穌知道一切都完成了，就說：「我渴了。」這是要應驗聖經上的話。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那裡有一個器皿盛滿了酸酒。有人用海綿蘸滿了酸酒，綁在牛膝草上送到祂嘴邊，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耶穌喝了那酸酒，然後說：「成了！」就垂下頭來，將靈魂交給了上帝。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因為那天是預備日，第二天的安息日是個大日子，為了避免在安息日有屍首留在十字架上，猶太人便求彼拉多叫人打斷他們的腿，把他們搬走。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於是，士兵上前把與耶穌同釘十字架的兩個人的腿都打斷了。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但是他們來到耶穌那裡時，發現祂已經死了，就沒有打斷祂的腿，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只是有一個士兵用矛刺了一下祂的肋旁，頓時有血和水流了出來。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看見這事的人為此作見證，他的見證是真實的，他知道自己所說的是事實，好讓你們可以相信。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這些事的發生是為了應驗聖經上的話：「祂的骨頭一根也不會折斷。」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還有經文說：「他們必仰望自己所刺的那位。」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事後，有一個名叫約瑟的亞利馬太人請求彼拉多讓他為耶穌收屍。他因為畏懼猶太人，只是暗中做耶穌的門徒。彼拉多批准後，他就把耶穌的遺體領去。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曾經夜訪耶穌的尼哥德慕也來了，他帶來了沒藥和沉香調成的香料，重約三十四公斤。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他們按照猶太人殯葬的習俗，用細麻布加上香料把耶穌的遺體裹好。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在耶穌被釘十字架的地方有一個園子，裡邊有一座新墳墓，從來沒有安葬過人。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因為那天是猶太人的預備日，這座新墳墓也在附近，他們就把耶穌安放在那裡。</w:t>
      </w:r>
    </w:p>
    <w:p>
      <w:pPr>
        <w:pStyle w:val="Heading2"/>
      </w:pPr>
      <w:r>
        <w:rPr>
          <w:lang w:val="zh_TW" w:bidi="zh_TW"/>
        </w:rPr>
        <w:t>約翰福音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週日清晨，天還未亮，抹大拉的瑪麗亞就來到墳墓前，發現墓口的石頭已經挪開了。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她趕快跑去告訴西門·彼得和耶穌所愛的那個門徒，說：「有人把主從墳墓裡搬走了，不知放到哪裡去了。」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彼得和那個門徒聽了就出去，往墳墓那邊跑。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兩個人一起跑，但那個門徒比彼得跑得快，所以先到了墳墓。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他沒有進去，只是探頭往裡看，看見細麻布還在那裡。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西門·彼得隨後也來了，他進到裡邊，看到細麻布放在那裡，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耶穌的裹頭巾則捲著放在另一處，沒有和細麻布放在一起。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先到的那個門徒也進來了，看見這種情形就信了。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因為他們還不明白聖經上有關耶穌必須從死裡復活的話。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然後，他們各自回家去了。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瑪麗亞卻站在墳墓外面哭泣，邊哭邊往墳墓裡面看，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看見兩個穿著白衣的天使，分別坐在原來安放耶穌遺體的頭腳兩端。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天使對她說：「婦人，你為什麼哭呢？」 她說：「有人把我的主搬走了，我不知道放在什麼地方。」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說完，她轉過身來，看見耶穌站在那裡，但她不知道是耶穌。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耶穌問她：「婦人，你為什麼哭？你在找誰？」 瑪麗亞還以為祂是園丁，就說：「先生，如果是你把祂搬走了，請告訴我放在哪裡了，我好搬回來。」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耶穌說：「瑪麗亞。」 瑪麗亞轉向祂用希伯來話說：「拉波尼！」拉波尼的意思是老師。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耶穌說：「不要拉著我，我還沒有升到父那裡。你先去找我的眾弟兄，告訴他們我要升天去見我的父，也是你們的父；去見我的上帝，也是你們的上帝。」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抹大拉的瑪麗亞就去向門徒報信，說：「我看見主了！」又把主對她說的話告訴門徒。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當晚，即週日晚上，門徒因為害怕猶太人，把房門都關上了。忽然，耶穌來了，站在他們當中，對他們說：「願你們平安！」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說完，祂把手和肋旁給他們看。門徒看見主，十分歡喜。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耶穌又說：「願你們平安！父怎樣差遣我，我也照樣差遣你們。」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然後祂向他們吹了一口氣，說：「你們領受聖靈吧！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你們赦免誰的罪，誰的罪就得到赦免；你們不赦免誰的罪，誰的罪就得不到赦免。」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耶穌顯現的時候，十二個門徒中綽號「雙胞胎」的多馬不在場。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其他門徒告訴他：「我們看見主了！」可是多馬說：「除非我親眼看見祂手上的釘痕，用手摸到祂手上的釘痕和祂的肋旁，否則我決不信。」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過了八天，門徒又聚在一起，多馬也在，門都關著。突然耶穌來了，站在他們當中說：「願你們平安！」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然後對多馬說：「把你的指頭放在我手上摸摸看，伸出手來摸摸我的肋旁。不要懷疑，要相信！」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多馬回答說：「我的主，我的上帝！」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耶穌說：「你看見我才信，那些沒有看見就信的人有福了。」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耶穌在門徒面前還行了許多神蹟，只是沒有記在這本書裡。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而記載這些事，是為了使你們相信耶穌就是基督，是上帝的兒子，並且使你們這些信祂的人可以靠祂的名得到生命。</w:t>
      </w:r>
    </w:p>
    <w:p>
      <w:pPr>
        <w:pStyle w:val="Heading2"/>
      </w:pPr>
      <w:r>
        <w:rPr>
          <w:lang w:val="zh_TW" w:bidi="zh_TW"/>
        </w:rPr>
        <w:t>約翰福音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後來，耶穌在提比哩亞湖邊又向門徒顯現。當時的情形是這樣：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西門·彼得、綽號「雙胞胎」的多馬、加利利的迦拿人拿但業、西庇太的兩個兒子以及其他兩個門徒都在一起。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西門·彼得對他們說：「我要去打魚！」 眾人說：「我們也跟你去。」於是他們就出去，上了船，但那一夜什麼也沒打到。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天將破曉的時候，耶穌站在岸上，但門徒都不知道是耶穌。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耶穌對他們說：「孩子們，打到魚沒有？」 他們回答說：「沒有！」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耶穌說：「在船的右邊下網就會打到魚。」於是他們照著祂的話把網撒下去，網到的魚多到連網都拉不動。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耶穌所愛的那個門徒對彼得說：「是主！」那時西門·彼得赤著身子，一聽見是主，立刻束上外衣，跳進海裡。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其他門徒離岸不遠，約有一百米，他們隨後用船把那一網魚拖到岸邊。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他們上岸後，看見有一堆炭火，上面有魚和餅。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耶穌說：「拿幾條剛打的魚來。」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西門·彼得就上船把網拉上岸。網裡一共有一百五十三條大魚！雖然魚這麼多，網卻沒有破。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耶穌又說：「你們來吃早餐吧！」沒有一個門徒敢問祂是誰，他們都知道祂是主。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耶穌過來把餅和魚分給他們。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這是耶穌從死裡復活後第三次向門徒顯現。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吃過早餐後，耶穌對西門·彼得說：「約翰的兒子西門，你比這些人更愛我嗎？」 彼得說：「主啊！是的，你知道我愛你。」 耶穌對他說：「你要餵養我的小羊。」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耶穌第二次問：「約翰的兒子西門，你愛我嗎？」 彼得說：「主啊！是的，你知道我愛你。」 耶穌說：「你要牧養我的羊。」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耶穌第三次問：「約翰的兒子西門，你愛我嗎？」 彼得因為耶穌一連三次這樣問他，就難過起來，於是對耶穌說：「主啊！你無所不知，你知道我愛你。」 耶穌說：「你要餵養我的羊。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我實實在在地告訴你，你年輕的時候，自己穿上衣服，想去哪裡就去哪裡。但到你年老的時候，你將伸出手來，別人要把你綁起來帶到你不願意去的地方。」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這話是暗示彼得將要怎樣死來使上帝得榮耀。之後，耶穌又對他說：「你跟從我吧！」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彼得轉身看見耶穌所愛的那個門徒跟在後面，就是吃最後的晚餐時靠在耶穌身邊問「主啊！是誰要出賣你」的那個門徒。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彼得問耶穌：「主啊！他將來會怎樣呢？」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耶穌說：「我如果要他活到我再來，與你有什麼關係？你只管跟從我吧！」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於是在信徒中間就傳說那個門徒不會死。其實耶穌並沒有說他不會死，只是說：「我如果要他活到我再來，與你有什麼關係？」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為這些事作見證、記錄這些事的就是那個門徒，我們都知道他的見證是真實的。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耶穌還做了許多其他的事，如果都寫成書，我想整個世界也容納不下。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