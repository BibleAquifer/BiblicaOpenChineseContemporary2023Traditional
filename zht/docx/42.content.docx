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路加福音 1:1-3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1-3</w:t>
      </w:r>
      <w:r>
        <w:rPr>
          <w:lang w:val="zh_TW" w:bidi="zh_TW"/>
        </w:rPr>
        <w:t xml:space="preserve"> 提阿非羅大人，已經有很多人根據最初的目擊者和傳道者給我們的口述，把我們中間發生的事記載下來。我把一切事情從頭至尾仔細查考後，決定按次序寫出來，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使你知道自己所學的道真實可靠。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猶太王希律執政期間，亞比雅班裡有位祭司名叫撒迦利亞，他妻子伊莉莎白是亞倫的後裔。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夫妻二人遵行主的一切誡命和條例，無可指責，在上帝眼中是義人。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但他們沒有孩子，因為伊莉莎白不能生育，二人又年紀老邁。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有一天，輪到撒迦利亞那一班祭司在上帝面前司職，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他們按照祭司的規矩抽籤，抽中撒迦利亞到主的殿裡去燒香。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他燒香的時候，眾百姓都在外面禱告。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那時，主的天使站在香壇的右邊向撒迦利亞顯現，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撒迦利亞見了，又驚又怕。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天使對他說：「撒迦利亞，不要害怕，你的禱告已蒙垂聽。你的妻子伊莉莎白要為你生一個兒子，你要給他取名叫約翰。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你必歡喜快樂，許多人也會因為他的誕生而欣喜雀躍，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因為他將成為主眼中偉大的僕人。他必滴酒不沾，並且在母腹裡就被聖靈充滿。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他將使許多以色列人回心轉意，歸順主——他們的上帝。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他將以先知以利亞的心志和能力作主的先鋒，使父親的心轉向兒女，使叛逆的人轉向義人的智慧，為主預備合用的子民。」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撒迦利亞對天使說：「我已經老了，我的妻子也上了年紀，我怎麼能確定這件事呢？」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天使回答說：「我是侍立在上帝面前的加百列，奉命來向你報這喜訊。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我說的這些話到時候必定應驗。但因為你不肯相信我的話，所以這事成就以前，你會變成啞巴，不能說話。」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人們在等候撒迦利亞，見他在聖殿裡遲遲不出來，都感到奇怪。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後來他出來了，卻成了啞巴，不能說話，只能打手勢，人們意識到他在聖殿裡看見了異象。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撒迦利亞供職期滿，就回家去了。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之後，伊莉莎白果然懷了孕，她有五個月閉門不出。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她說：「主真是眷顧我，除掉了我在人群中的羞恥。」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伊莉莎白懷孕六個月的時候，天使加百列又奉上帝的命令到加利利的拿撒勒，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去見一位叫瑪麗亞的童貞女。瑪麗亞已經和大衛的後裔約瑟訂了婚。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天使到了瑪麗亞那裡，說：「恭喜你，蒙大恩的女子，主與你同在！」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瑪麗亞聽了覺得十分困惑，反覆思想這話的意思。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天使對她說：「瑪麗亞，不要害怕，你在上帝面前已經蒙恩了。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聽著，你要懷孕生子，並給祂取名叫耶穌。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祂偉大無比，將被稱為至高者的兒子，主上帝要把祂祖先大衛的王位賜給祂。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祂要永遠統治雅各家，祂的國度永無窮盡。」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瑪麗亞對天使說：「這怎麼可能呢？我還是童貞女。」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天使回答說：「聖靈要臨到你身上，至高者的能力要蔭庇你，所以你要生的那聖嬰必稱為上帝的兒子。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看啊，你的親戚伊莉莎白年紀老邁，一向不能生育，現在已經懷男胎六個月了。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因為上帝無所不能。」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瑪麗亞說：「我是主的婢女，願你所說的話在我身上成就。」於是天使離開了她。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不久，瑪麗亞便動身趕往猶太山區的一座城，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進了撒迦利亞的家，向伊莉莎白請安。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伊莉莎白一聽見瑪麗亞的問安，腹中的胎兒便跳動起來，伊莉莎白被聖靈充滿，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高聲呼喊：「在婦女中你是最蒙福的！你腹中的孩子也是蒙福的！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我主的母親來探望我，我怎麼敢當呢？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我一聽到你問安的聲音，腹中的孩子就歡喜跳動。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那相信主所說的話必定實現的女子有福了！」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瑪麗亞說： 「我的心尊主為大，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我的靈因我的救主上帝而歡喜，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因祂眷顧我這卑微的婢女， 從今以後， 世世代代都要稱我是有福的。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大能者在我身上行了奇事， 祂的名是神聖的。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祂憐憫敬畏祂的人， 直到世世代代。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祂伸出臂膀，施展大能， 驅散心驕氣傲的人。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祂使當權者失勢， 叫卑微的人升高。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祂使饑餓的飽餐美食， 叫富足的空手而去。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祂扶助了自己的僕人以色列， 以憐憫為念，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祂要施憐憫給亞伯拉罕和他的子孫， 直到永遠， 正如祂對我們祖先的應許。」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瑪麗亞和伊莉莎白同住了約三個月，便回家去了。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伊莉莎白的產期到了，生下一個兒子。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親戚和鄰居聽見主向她大施憐憫，都和她一同歡樂。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到了第八天，他們來給孩子行割禮，想照他父親的名字給他取名叫撒迦利亞。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但伊莉莎白說：「不！要叫他約翰。」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他們說：「你們家族中沒有人用這個名字啊！」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他們便向他父親打手勢，問他要給孩子起什麼名字。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撒迦利亞就要了一塊寫字板，寫上：「他的名字叫約翰。」大家都很驚奇。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突然，撒迦利亞可以開口了，舌頭也靈活了，便開口讚美上帝。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住在周圍的人都很懼怕，這消息很快就傳遍了整個猶太山區。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聽見的人都在想：「這孩子將來會怎樣呢？因為主的能力伴隨著他。」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孩子的父親撒迦利亞被聖靈充滿，便預言說：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「主——以色列的上帝當受稱頌， 因祂眷顧、救贖了自己的子民，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在祂僕人大衛的家族中為我們興起了一位大能的拯救者，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正如祂亙古以來藉著祂聖先知們的口所說的。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祂要從仇敵和一切恨我們之人手中拯救我們。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72</w:t>
      </w:r>
      <w:r>
        <w:rPr>
          <w:lang w:val="zh_TW" w:bidi="zh_TW"/>
        </w:rPr>
        <w:t xml:space="preserve"> 祂憐憫我們的祖先， 持守自己的聖約，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73</w:t>
      </w:r>
      <w:r>
        <w:rPr>
          <w:lang w:val="zh_TW" w:bidi="zh_TW"/>
        </w:rPr>
        <w:t xml:space="preserve"> 就是祂對我們的先祖亞伯拉罕所起的誓，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74-75</w:t>
      </w:r>
      <w:r>
        <w:rPr>
          <w:lang w:val="zh_TW" w:bidi="zh_TW"/>
        </w:rPr>
        <w:t xml:space="preserve"> 要把我們從仇敵手中拯救出來， 使我們一生一世在聖潔和公義中坦然無懼地事奉祂。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76</w:t>
      </w:r>
      <w:r>
        <w:rPr>
          <w:lang w:val="zh_TW" w:bidi="zh_TW"/>
        </w:rPr>
        <w:t xml:space="preserve"> 「至於你，我的孩子啊！ 你將要被稱為至高者的先知， 因為你要走在主的前面， 為祂預備道路，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77</w:t>
      </w:r>
      <w:r>
        <w:rPr>
          <w:lang w:val="zh_TW" w:bidi="zh_TW"/>
        </w:rPr>
        <w:t xml:space="preserve"> 使百姓因罪得赦免而明白救恩的真諦。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78</w:t>
      </w:r>
      <w:r>
        <w:rPr>
          <w:lang w:val="zh_TW" w:bidi="zh_TW"/>
        </w:rPr>
        <w:t xml:space="preserve"> 由於上帝的憐憫， 晨光必從高天普照我們，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79</w:t>
      </w:r>
      <w:r>
        <w:rPr>
          <w:lang w:val="zh_TW" w:bidi="zh_TW"/>
        </w:rPr>
        <w:t xml:space="preserve"> 照亮活在黑暗和死蔭裡的人， 引導我們走上平安的路。」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80</w:t>
      </w:r>
      <w:r>
        <w:rPr>
          <w:lang w:val="zh_TW" w:bidi="zh_TW"/>
        </w:rPr>
        <w:t xml:space="preserve"> 那孩子漸漸長大，心靈強健，在向以色列人公開露面之前，一直住在曠野。</w:t>
      </w:r>
    </w:p>
    <w:p>
      <w:pPr>
        <w:pStyle w:val="Heading2"/>
      </w:pPr>
      <w:r>
        <w:rPr>
          <w:lang w:val="zh_TW" w:bidi="zh_TW"/>
        </w:rPr>
        <w:t>路加福音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那時候，凱撒奧古斯都頒下諭旨，命羅馬帝國的百姓都登記戶口。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這是第一次戶口登記，正值居里紐任敘利亞總督。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人們都回到本鄉辦理戶口登記。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約瑟因為是大衛家族的人，就從加利利的拿撒勒鎮趕到猶太地區大衛的故鄉伯利恆，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要和已許配給他、懷著身孕的瑪麗亞一起登記。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他們在那裡的時候，瑪麗亞產期到了，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便生下第一胎，是個兒子。她用布把孩子裹好，放在馬槽裡，因為客房沒有地方了。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當晚，伯利恆郊外有一群牧羊人正在看守羊群。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忽然，主的天使向他們顯現，主的榮光四面照著他們，他們非常害怕。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天使對他們說：「不要害怕！我告訴你們一個有關萬民的大喜訊，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今天在大衛的城裡有一位救主為你們降生了，祂就是主基督！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你們將看見一個嬰孩包著布躺在馬槽裡，這就是給你們的記號。」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忽然，有一大隊天軍出現，與那天使一同讚美上帝說：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「在至高之處榮耀歸於上帝！ 在地上平安臨到祂所喜悅的人！」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眾天使離開他們升回天上之後，牧羊人便商議說：「我們現在去伯利恆，看看主告訴我們的這件已發生的事吧！」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他們就連忙進城，找到了瑪麗亞和約瑟以及躺在馬槽裡的嬰孩。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他們看過之後，就把天使告訴他們有關這嬰孩的事傳開了。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聽見的人都對牧羊人的話感到驚訝。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但瑪麗亞把這些事牢記在心裡，反覆思想。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牧羊人就回去了，不住地讚美和歸榮耀給上帝，因為他們的所見所聞跟天使告訴他們的一樣。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在第八天，嬰孩接受了割禮，祂的名字叫耶穌，是瑪麗亞懷孕前天使取的。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摩西律法規定的潔淨期滿後，約瑟和瑪麗亞把嬰孩帶到耶路撒冷去獻給主，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因為主的律法規定：必須把長子分別出來獻給主。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他們又按照主的律法獻上祭物，即一對斑鳩或兩隻雛鴿。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耶路撒冷有一位公義敬虔、有聖靈同在的人名叫西緬，他一直期待著以色列的安慰者到來。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聖靈曾啟示他：他去世前必能親眼看見主所立的基督。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那天，他受聖靈感動進入聖殿，看見約瑟和瑪麗亞抱著嬰孩耶穌進來，要依照律法的規定為祂行禮，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就把祂抱過來，稱頌上帝說：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「主啊，現在可以照你的話， 讓奴僕安然離世了，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因為我已親眼看到你的救恩，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就是你為萬民所預備的救恩。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這救恩是啟示外族人的光， 也是你以色列子民的榮耀。」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耶穌的父母聽見關於祂的這番話，感到驚奇。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西緬給他們祝福後，就對孩子的母親瑪麗亞說：「看啊，這孩子必使以色列許多人跌倒、許多人興起。祂將成為眾人攻擊的對象，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好叫許多人的心思意念暴露出來，你自己則會心如刀割。」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36-37</w:t>
      </w:r>
      <w:r>
        <w:rPr>
          <w:lang w:val="zh_TW" w:bidi="zh_TW"/>
        </w:rPr>
        <w:t xml:space="preserve"> 亞設支派中有一位八十四歲高齡的女先知名叫亞拿，是法內利的女兒，婚後七年便開始守寡，之後一直住在聖殿裡，禁食禱告，日夜事奉上帝。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正在那時，她也前來感謝上帝，並把耶穌的事報告給所有盼望耶路撒冷蒙救贖的人。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約瑟和瑪麗亞按照主的律法辦完一切事之後，就回到他們的家鄉加利利的拿撒勒。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耶穌漸漸長大，變得強健，充滿智慧，上帝的恩典與祂同在。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耶穌的父母每年都上耶路撒冷去過逾越節。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耶穌十二歲那年，跟父母照例上去過節。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節期完了，祂父母便啟程回家，並不知道少年耶穌仍然留在耶路撒冷，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還以為祂跟在同行的人中間。他們走了一天的路後，才開始在親戚朋友中找祂，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結果沒有找到，只好回到耶路撒冷去找祂。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三天後，他們才在聖殿裡找到耶穌，祂正和教師們坐在一起，一邊聽一邊提問題。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祂的聰慧和對答令聽見的人感到驚奇。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約瑟和瑪麗亞看見耶穌在那裡，大為驚奇。 瑪麗亞對祂說：「兒子，你為什麼這樣對我們呢？你看，你父親和我急得到處找你！」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耶穌對他們說：「你們為什麼找我呢？難道你們不知道我應該在我父的家嗎？」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但他們不明白祂在講什麼。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於是，耶穌隨父母回到拿撒勒，並順從他們。瑪麗亞把這一切事牢記在心。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耶穌的智慧和身量不斷增長，越來越受上帝和人們的喜愛。</w:t>
      </w:r>
    </w:p>
    <w:p>
      <w:pPr>
        <w:pStyle w:val="Heading2"/>
      </w:pPr>
      <w:r>
        <w:rPr>
          <w:lang w:val="zh_TW" w:bidi="zh_TW"/>
        </w:rPr>
        <w:t>路加福音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凱撒提庇留執政第十五年，本丟·彼拉多任猶太總督，希律做加利利的分封王，他的弟弟腓力做以土利亞和特拉可尼兩地的分封王，呂撒聶做亞比利尼的分封王，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亞那和該亞法當大祭司。當時，上帝的話臨到曠野中撒迦利亞的兒子約翰。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他就到約旦河附近宣講悔改就得赦罪的洗禮。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這正應驗了以賽亞先知書上的話：「有人在曠野大聲呼喊， 「『預備主的道， 修直祂的路。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一切山谷要被填滿， 大山小丘要被削平， 彎曲的道路要變得筆直， 崎嶇的路徑要變得平坦。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世人都要看見上帝的救恩。』」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約翰對前來接受他洗禮的人群說：「你們這些毒蛇的後代！誰指示你們逃避那將臨的烈怒呢？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你們要結出與悔改相稱的果子。不要心裡說，『我們是亞伯拉罕的子孫。』我告訴你們，上帝可以從這些石頭中興起亞伯拉罕的子孫。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現在斧頭已經放在樹根上了，凡不結好果子的樹都要被砍下扔進火裡。」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眾人問道：「那麼，我們該怎麼辦呢？」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約翰回答說：「有兩件衣服的，應當分一件給沒有的；食物充足的，應當分些給饑餓的。」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有些稅吏也來受洗，並問約翰：「老師，我們該怎麼辦呢？」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約翰說：「除了規定的稅以外，一分錢也不可多收。」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有些軍人問：「我們該怎麼辦呢？」約翰說：「不可敲詐勒索，自己有糧餉就當知足。」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當時的百姓正期待著基督的來臨，大家心裡都在猜想，也許約翰就是基督。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約翰對眾人說：「我用水給你們施洗，但有一位比我更有能力的要來，我連給祂解鞋帶都不配。祂要用聖靈和火給你們施洗。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祂手裡拿著簸箕，要揚淨祂的麥場，把麥子收進倉庫，用不滅的火把糠秕燒盡。」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約翰向眾人傳福音，講了許多勸勉的話。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分封王希律娶了自己弟弟的妻子希羅底，又做了許多惡事，因而受到約翰的指責，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可是他卻惡上加惡：將約翰關進監牢裡。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眾人都受了洗，耶穌也接受了洗禮。祂正在禱告的時候，天開了，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聖靈降在祂身上，形狀像鴿子，又有聲音從天上傳來：「你是我的愛子，我喜悅你。」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耶穌開始傳道的時候，年紀約三十歲，照人的看法， 祂是約瑟的兒子， 約瑟是希里的兒子，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希里是瑪塔的兒子， 瑪塔是利未的兒子， 利未是麥基的兒子， 麥基是雅拿的兒子， 雅拿是約瑟的兒子，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約瑟是瑪他提亞的兒子， 瑪他提亞是亞摩斯的兒子， 亞摩斯是拿鴻的兒子， 拿鴻是以斯利的兒子， 以斯利是拿該的兒子，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拿該是瑪押的兒子， 瑪押是瑪他提亞的兒子， 瑪他提亞是西美的兒子， 西美是約瑟的兒子， 約瑟是猶大的兒子， 猶大是約亞拿的兒子，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約亞拿是利撒的兒子， 利撒是所羅巴伯的兒子， 所羅巴伯是撒拉鐵的兒子， 撒拉鐵是尼利的兒子， 尼利是麥基的兒子，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麥基是亞底的兒子， 亞底是哥桑的兒子， 哥桑是以摩當的兒子， 以摩當是珥的兒子， 珥是約細的兒子，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約細是以利以謝的兒子， 以利以謝是約令的兒子， 約令是瑪塔的兒子， 瑪塔是利未的兒子，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利未是西緬的兒子， 西緬是猶大的兒子， 猶大是約瑟的兒子， 約瑟是約南的兒子， 約南是以利亞敬的兒子，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以利亞敬是米利亞的兒子， 米利亞是邁南的兒子， 邁南是瑪達他的兒子， 瑪達他是拿單的兒子， 拿單是大衛的兒子，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大衛是耶西的兒子， 耶西是俄備得的兒子， 俄備得是波阿斯的兒子， 波阿斯是撒門的兒子， 撒門是拿順的兒子，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拿順是亞米拿達的兒子， 亞米拿達是蘭的兒子， 蘭是希斯崙的兒子， 希斯崙是法勒斯的兒子， 法勒斯是猶大的兒子，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猶大是雅各的兒子， 雅各是以撒的兒子， 以撒是亞伯拉罕的兒子， 亞伯拉罕是他拉的兒子， 他拉是拿鶴的兒子，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拿鶴是西鹿的兒子， 西鹿是拉吳的兒子， 拉吳是法勒的兒子， 法勒是希伯的兒子， 希伯是沙拉的兒子，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沙拉是該南的兒子， 該南是亞法撒的兒子， 亞法撒是閃的兒子， 閃是挪亞的兒子， 挪亞是拉麥的兒子，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拉麥是瑪土撒拉的兒子， 瑪土撒拉是以諾的兒子， 以諾是雅列的兒子， 雅列是瑪勒列的兒子， 瑪勒列是該南的兒子， 該南是以挪士的兒子，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以挪士是塞特的兒子， 塞特是亞當的兒子， 亞當是上帝的兒子。</w:t>
      </w:r>
    </w:p>
    <w:p>
      <w:pPr>
        <w:pStyle w:val="Heading2"/>
      </w:pPr>
      <w:r>
        <w:rPr>
          <w:lang w:val="zh_TW" w:bidi="zh_TW"/>
        </w:rPr>
        <w:t>路加福音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耶穌被聖靈充滿，從約旦河回來後，隨聖靈的引導來到曠野，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在那裡受魔鬼的試探四十天。那些日子耶穌什麼也沒吃。那段日子過後，祂餓了。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魔鬼對祂說：「你如果是上帝的兒子，就叫這塊石頭變成食物吧。」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耶穌回答說：「聖經上說，『人活著不是單靠食物。』」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魔鬼又帶祂上到高處，頃刻間把天下萬國展示給祂看，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說：「我要把這一切權勢和榮耀都給你，因為這一切全交給我了，我想給誰就給誰。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如果你向我下拜，這一切就是你的了。」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耶穌回答說：「聖經上說，『要敬拜主你的上帝，單單事奉祂。』」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魔鬼又帶耶穌到耶路撒冷，讓祂站在聖殿的最高處，說：「你如果是上帝的兒子，就從這裡跳下去吧，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因為聖經上說，『上帝會吩咐祂的天使保護你，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他們會用手托住你，不讓你的腳碰在石頭上。』」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耶穌回答說：「聖經上說，『不可試探主你的上帝。』」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魔鬼用盡各種試探後，暫時離開了耶穌。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耶穌帶著聖靈的能力回到加利利，祂的名聲傳遍了周圍地區。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祂在各會堂裡教導人，大家都稱讚祂。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祂來到自己長大的地方拿撒勒，照常在安息日進會堂，並站起來要誦讀聖經。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有人把以賽亞先知書遞給祂，祂打開書卷，找到這樣一段經文：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「主的靈在我身上， 因為祂膏立了我， 讓我傳福音給貧窮的人， 差遣我宣告被擄的人得釋放、 瞎眼的人得見光明、 受欺壓的人得自由，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又宣告上帝的恩年。」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耶穌讀完便收好書卷，還給負責的人，然後坐下。會堂裡的人都把目光集中在祂身上。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祂就對他們說：「你們剛才聽見的這段經文今天已經應驗了。」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大家都稱讚祂，聽見祂那些充滿恩典的話，都感到驚奇，就說：「這不是約瑟的兒子嗎？」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耶穌對他們說：「你們肯定會把這句俗話用在我身上，說，『醫生啊，治好你自己吧！你在迦百農所行的一切，我們都聽說了，也在你家鄉行給我們看吧！』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可是我實在告訴你們，先知在本鄉是不受歡迎的。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誠然，在以利亞先知的時代，天乾旱無雨達三年半之久，遍地有大饑荒，當時以色列國有許多寡婦，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但以利亞並沒有奉命去幫助她們任何人，只奉命去幫助住在西頓地區撒勒法的一個寡婦。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在以利沙先知的時代，以色列國有許多患痲瘋病的人，但沒有一個人得到醫治，反而敘利亞的乃縵得到了醫治。」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會堂裡的人聽了這些話都怒火中燒，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就起來把耶穌趕出城外，帶到懸崖邊，要把祂推下去。他們的城就座落在山上。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耶穌卻從他們中間穿過，離開了那裡。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耶穌下到加利利的迦百農鎮，在安息日教導眾人。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聽眾對祂的教導感到驚奇，因為祂的話帶著權柄。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會堂裡有一個被污鬼附身的人高聲喊叫：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「唉！拿撒勒的耶穌啊，我們和你有什麼關係？你是來毀滅我們嗎？我知道你是誰，你是上帝的聖者！」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耶穌責備牠說：「住口！從他身上出來！」污鬼當眾把那人摔倒，然後從他身上出來了，絲毫沒有傷害他。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眾人都很驚訝，彼此議論說：「這是怎麼回事？祂的話有權柄和能力，祂一發命令，污鬼就出來了！」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耶穌的名聲傳遍了周圍地區。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祂離開會堂，到了西門的家。那時，西門的岳母正在發高燒，眾人就求耶穌醫治她。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耶穌站在她旁邊，斥責熱病，熱病就退了，她便立刻起來服侍他們。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到了黃昏，人們把患各種疾病的人帶到耶穌面前。耶穌把手按在病人身上，一一治好他們，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並趕出許多附在人身上的鬼。那些鬼喊叫著：「你是上帝的兒子！」耶穌卻斥責牠們，不許牠們說話，因為牠們知道祂是基督。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黎明時，耶穌出去到一處荒僻的地方。眾人四處尋找祂，找到後想留住祂，不讓祂離開。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但耶穌對他們說：「我必須把上帝國的福音傳到其他城鎮去，因為我就是為此被差來的。」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於是耶穌繼續在猶太各會堂裡傳道。</w:t>
      </w:r>
    </w:p>
    <w:p>
      <w:pPr>
        <w:pStyle w:val="Heading2"/>
      </w:pPr>
      <w:r>
        <w:rPr>
          <w:lang w:val="zh_TW" w:bidi="zh_TW"/>
        </w:rPr>
        <w:t>路加福音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一天，耶穌站在革尼撒勒湖邊，眾人擁擠著祂，要聽上帝的道。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祂看見湖邊停著兩條船，漁夫離了船正在洗網，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就上了西門的那條船，請西門把船稍微划離岸邊，然後坐在船上教導眾人。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耶穌講完之後對西門說：「把船划到水深的地方去撒網捕魚。」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西門說：「老師，我們勞碌了一整夜，一無所獲。既然你這樣吩咐，我就撒網。」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他們把網撒下去，果然捕獲很多魚，網差點被撐破了。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他們便招呼另一條船上的同伴來幫忙，他們就過來一起把兩條船都裝滿了魚，船幾乎要沉下去了。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西門·彼得見狀便跪倒在耶穌膝前說：「主啊，離開我，我是個罪人！」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他和所有同伴對捕到這麼多魚感到非常驚訝，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包括西庇太的兩個兒子雅各和約翰。耶穌對西門說：「不要怕，從今以後，你將成為得人的漁夫。」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於是他們把船靠岸後，撇下一切跟從了耶穌。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有一次，耶穌在一個小鎮遇見一個渾身患痲瘋病的人，那人一看見耶穌，就俯伏在地上懇求說：「主啊，如果你肯，就能使我潔淨。」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耶穌伸手摸他，說：「我肯，你潔淨了吧！」他身上的痲瘋病立刻消失了。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耶穌又囑咐他：「不要把這事告訴別人，要去讓祭司察看你的身體，照摩西的規定獻祭，向眾人證明你已經潔淨了。」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結果耶穌的名聲傳得更廣了，成群的人聚集到祂那裡聽祂講道、求祂醫病。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不過，祂還是常常退到曠野去禱告。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有一天，耶穌在教導人，旁邊坐著來自加利利和猶太各鄉村，以及耶路撒冷的法利賽人和律法教師，主的能力伴隨著耶穌，使祂能治病。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有人用擔架抬著一個癱瘓的想進到屋裡，把他放在耶穌面前。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可是人太多了，他們抬不進去，就爬上屋頂，掀開瓦片，把那病人連同擔架縋到耶穌面前。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耶穌看見他們的信心，就對那人說：「朋友，你的罪得到赦免了！」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那些律法教師和法利賽人開始議論起來：「這個說話褻瀆上帝的人是誰啊？除了上帝以外，誰能赦罪呢？」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耶穌知道他們的想法，就問：「你們為什麼心裡議論呢？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說『你的罪得到赦免了』容易呢，還是說『你起來行走』容易呢？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如今我要讓你們知道人子在世上有赦罪的權柄。」於是對癱瘓的人說：「我吩咐你起來！拿上你的擔架回家去吧。」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那人立刻當眾站了起來，拿起他躺臥的擔架回家去了，不住地讚美上帝。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眾人都十分驚奇，一同讚美上帝，心裡充滿了敬畏，說：「今天我們看到奇事了！」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後來耶穌外出時，看見一個名叫利未的稅吏坐在收稅站裡，就對他說：「跟從我！」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利未就起來，撇下一切跟從了耶穌。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隨後，他在家設宴款待耶穌，赴宴的人中有許多稅吏和其他人。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法利賽人和律法教師就向耶穌的門徒抱怨說：「你們為何跟稅吏和罪人一起吃喝？」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耶穌答道：「健康的人不需要醫生，有病的人才需要。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我來不是召義人悔改，而是召罪人悔改。」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他們說：「約翰的門徒常常禁食禱告，法利賽人的門徒也是一樣，可是你的門徒卻又吃又喝。」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耶穌說：「新郎和賓客還在一起的時候，豈能讓賓客禁食？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但有一天新郎將被帶走，那時他們就要禁食了。」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耶穌又給他們講了一個比喻，說：「沒有人會從新衣服上撕下一塊布來，補在舊衣服上。否則，不但新衣服撕破了，舊衣服和新補丁也不相稱。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也沒有人把新酒裝在舊皮囊裡，否則新酒會把舊皮囊脹破，酒也漏了，皮囊也毀了。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所以新酒一定要裝在新皮囊裡。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沒有人喝過陳酒以後想喝新酒，因為人都說陳酒好。」</w:t>
      </w:r>
    </w:p>
    <w:p>
      <w:pPr>
        <w:pStyle w:val="Heading2"/>
      </w:pPr>
      <w:r>
        <w:rPr>
          <w:lang w:val="zh_TW" w:bidi="zh_TW"/>
        </w:rPr>
        <w:t>路加福音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有一個安息日，耶穌和門徒經過一片麥田，門徒掐些麥穗用手搓著吃。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有些法利賽人說：「你們為什麼做安息日不准做的事？」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耶穌答道：「你們沒有讀過大衛的事蹟嗎？當時大衛和隨從餓了，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他進入上帝的殿，拿了獻給上帝的供餅。這餅只有祭司才可以吃，大衛不但自己吃了，還分給他的隨從吃。」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耶穌又對他們說：「人子是安息日的主。」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又有一個安息日，耶穌進入會堂教導人，那裡有一個右手萎縮的人。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律法教師和法利賽人監視耶穌，看祂會不會在安息日治病，好找藉口控告祂。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耶穌知道他們的心思，就對那個右手萎縮的人說：「起來，站在中間！」那人就起來站在那裡。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耶穌問眾人：「我問你們，在安息日應該行善呢，還是作惡呢？救人呢，還是害人呢？」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祂環視眾人，然後對那人說：「把手伸出來！」那人的手一伸就復原了。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但法利賽人和律法教師卻怒火中燒，開始商議對付耶穌的辦法。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一天，耶穌出去到山上整夜向上帝禱告。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天明時分，祂召集門徒，從中選出十二人立為使徒。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他們是：西門——耶穌給他取名叫彼得、西門的兄弟安得烈、雅各、約翰、腓力、巴多羅買、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馬太、多馬、亞勒腓的兒子雅各、激進黨人西門、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雅各的兒子猶大和出賣耶穌的加略人猶大。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耶穌和他們下了山，站在一處平地上，身邊有一大群門徒，還有大批從猶太、耶路撒冷以及泰爾和西頓沿海地區來的人，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要聽祂講道，盼望祂醫治他們的疾病。那些被污鬼纏身的人也得到了醫治。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眾人都想去摸祂，因為有能力從祂身上發出來，治好了所有人。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耶穌抬頭望著門徒，對他們說： 「貧窮的人有福了， 因為上帝的國屬於你們！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現在饑餓的人有福了， 因為你們將得飽足！ 現在哀哭的人有福了， 因為你們將要歡笑！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你們為人子的緣故遭人憎恨、棄絕、侮辱、毀謗，就有福了！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那時你們要歡喜雀躍，因為你們在天上有大賞賜！他們的祖先也曾這樣惡待以前的先知。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「富有的人有禍了， 因為你們已經享盡了人世間的安逸！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現在飽足的人有禍了， 因為你們將要挨餓！ 現在歡笑的人有禍了， 因為你們將要哀哭！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人人都誇讚你們的時候， 你們就有禍了， 因為他們的祖先也是這樣誇讚假先知！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「但是，我告訴你們這些聽道的人，要愛你們的仇敵，要善待恨你們的人，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要為咒詛你們的人祝福，要為惡待你們的人禱告。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如果有人打你一邊的臉，連另一邊也轉過來讓他打。如果有人奪你的外衣，連內衣也由他拿去。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有人向你求什麼，就給他；有人拿了你的東西，不要追討。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想要別人怎樣對待你們，你們就要怎樣對待別人。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如果你們只愛那些愛你們的人，有什麼功勞呢？就是罪人也會這樣做。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如果你們只善待那些善待你們的人，有什麼功勞呢？就是罪人也會這樣做。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如果你們借錢給人，指望收回，有什麼功勞呢？即使罪人也會借給罪人，日後再如數收回。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「然而，要愛你們的仇敵，善待他們，借給人什麼不要指望償還。這樣，你們將有大賞賜，並且將成為至高者的兒子，因為祂恩待那些忘恩負義和作惡的人。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你們要憐憫人，像你們的天父憐憫人一樣。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「不要論斷人，免得你們被論斷；不要定人的罪，免得你們也被定罪。要饒恕人，這樣你們也必蒙饒恕。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你們要給他人，這樣上帝必給你們，並且會用大號升斗搖勻壓實，滿滿地倒給你們，因為你們用什麼量器量給別人，上帝也會用什麼量器量給你們。」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耶穌又給他們講了個比喻，說：「瞎眼的豈能給瞎眼的領路？二人豈不都要掉進坑裡嗎？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學生不能高過老師，學成之後不過像老師一樣。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為什麼你只看見你弟兄眼中的小刺，卻看不見自己眼中的大梁呢？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你既看不見自己眼中的大梁，又怎能對弟兄說『讓我除去你眼中的小刺』呢？你這偽君子啊！要先除掉自己眼中的大梁，才能看得清楚，好清除弟兄眼中的小刺。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「好樹不結壞果子，壞樹也不結好果子。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樹的好壞從果子就可以分辨出來。人不會從荊棘中採集無花果，也不會在蒺藜上摘取葡萄。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善人心存良善，就從他裡面發出良善；惡人心存邪惡，就從他裡面發出邪惡。因為心裡充滿的，口裡自然會說出來。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「你們為什麼『主啊，主啊』地稱呼我，卻不遵行我的話呢？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我要告訴你們那到我這裡來，聽了我的話又去遵行的人是什麼樣。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他好比一個人蓋房子，把地挖深，將根基立在磐石上。當河流氾濫，洪水沖擊那房子時，房子仍屹立不搖，因為它的根基穩固。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但聽了我的話卻不遵行的人，好比一個人沒有打根基，便將房子蓋在地面上，洪水一沖，那房子立刻倒塌，完全毀壞了。」</w:t>
      </w:r>
    </w:p>
    <w:p>
      <w:pPr>
        <w:pStyle w:val="Heading2"/>
      </w:pPr>
      <w:r>
        <w:rPr>
          <w:lang w:val="zh_TW" w:bidi="zh_TW"/>
        </w:rPr>
        <w:t>路加福音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耶穌向眾人講完道後，進了迦百農。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當時，有一個百夫長很賞識的奴僕病了，生命垂危。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百夫長聽說耶穌的事，就託幾位猶太人的長老去請耶穌來醫治他的奴僕。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他們便來懇求耶穌，說：「這位百夫長值得你幫助，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因為他愛我們的同胞，為我們建造會堂。」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耶穌就跟他們去了。 快抵達時，那百夫長又請幾位朋友去見耶穌，對祂說：「主啊，不用勞駕，你親臨舍下，我不敢當。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我自認不配去見你的面，只要你說一句話，我僕人就會痊癒。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因為我有上司，也有部下。我命令這個部下去，他就去；要那個部下來，他就來。我吩咐奴僕做什麼，他就做什麼。」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耶穌聽了這番話，感到驚奇，轉身對跟隨祂的眾人說：「我告訴你們，就是在以色列，我也從未見過信心這麼大的人。」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派去的幾位朋友回到百夫長家裡，發現那奴僕已經痊癒了。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過了不久，耶穌去拿因城，隨行的有門徒和一大群人。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耶穌快到城門口時，從城裡走出一隊送殯的人，死者是一個寡婦的獨子，有許多城中的人陪著她。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主看見那寡婦，憐憫之心油然而生，就對她說：「不要哭！」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隨即上前按住棺架，抬的人停了下來。耶穌說：「年輕人，我吩咐你起來！」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那死者就坐了起來，並開口說話。耶穌把他交給他母親。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人們都驚懼萬分，把榮耀歸給上帝，說：「我們中間出了一位大先知！」又說：「上帝眷顧了祂的子民！」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有關祂的這消息傳遍了猶太和附近地區。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約翰從自己的門徒那裡獲悉這些事後，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就叫了兩個門徒來，派他們去問主：「將要來的那位就是你嗎？還是我們要等別人呢？」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他們來到耶穌面前，便問：「施洗者約翰派我們來請教你，『將要來的那位就是你嗎？還是我們要等別人呢？』」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那時，耶穌剛治好了許多患各種疾病和被邪靈附身的人，又使許多瞎眼的能看見。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耶穌回答說：「你們回去把所見所聞告訴約翰，就是瞎眼的看見，瘸腿的走路，痲瘋病人得潔淨，耳聾的聽見，死人復活，窮人聽到福音。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凡對我篤信不疑的人有福了！」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約翰的門徒離去後，耶穌對眾人談論約翰，說：「你們從前去曠野要看什麼呢？看隨風搖動的蘆葦嗎？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如果不是，你們出去到底想看什麼？是看穿綾羅綢緞的人嗎？那些衣著華麗、生活奢侈的人住在王宮裡。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你們出去究竟想看什麼？看先知嗎？是的，我告訴你們，他不只是先知。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聖經上說，『看啊，我要差遣我的使者在你前面為你預備道路。』這裡所指的就是約翰。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我告訴你們，凡婦人所生的，沒有一個比約翰大，但上帝國中最微不足道的也比他大。」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眾百姓和稅吏聽了這番話，都承認上帝是公義的，因為他們接受了約翰的洗禮。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但那些法利賽人和律法教師沒有接受約翰的洗禮，拒絕了上帝為他們所定的旨意。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主又說：「我用什麼來比擬這個世代的人呢？他們像什麼呢？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他們就如孩童坐在集市上彼此呼喊， 「『我們吹娶親的樂曲， 你們不跳舞； 我們唱送葬的哀歌， 你們不哭泣。』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施洗者約翰來了，不吃餅，不喝酒，你們就說他被鬼附身；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人子來了，又吃又喝，你們就說，『看啊，祂是個貪吃好酒之徒，與稅吏和罪人為友！』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然而，智慧通過所有順從智慧的人顯明為義。」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有一個法利賽人請耶穌到他家裡吃飯，耶穌應邀赴宴。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那城裡住著一個罪惡的女人。她聽說耶穌在那法利賽人家裡吃飯，就帶了一玉瓶香膏進去。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她站在耶穌背後，挨著祂的腳哭，淚水滴濕了祂的腳，就用自己的頭髮擦乾，又連連親祂的腳，並抹上香膏。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邀請耶穌的法利賽人看在眼裡，心想：「這人如果是先知，就該知道摸祂的是誰，是個什麼樣的女人，她是個罪人。」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耶穌對他說：「西門，我有話跟你說。」 西門答道：「老師，請說。」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耶穌說：「有一個債主借給一個人五百個銀幣，又借給另一個人五十個銀幣。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二人都沒有能力還債，這位債主就免了他們的債務。那麼，哪一位會更愛債主呢？」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西門答道：「我相信是那個被免去更多債的人。」 耶穌說：「你判斷得對！」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隨後祂轉向那女人，繼續對西門說：「你看見這女人了嗎？我到你家裡來，你沒有拿水給我洗腳，這女人卻用眼淚濕了我的腳，還用頭髮擦乾。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你沒有親吻我，但我進來以後，這女人卻不停地吻我的腳。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你沒有用油為我抹頭，這女人卻用香膏抹我的腳。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所以我告訴你，她許多的罪都被赦免了，因此她的愛深切；那些獲得赦免少的，他們的愛也少。」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耶穌對那女人說：「你的罪都被赦免了。」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同席的人彼此議論說：「這人是誰？竟然能赦免人的罪！」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耶穌又對那女人說：「你的信心救了你，平安地走吧！」</w:t>
      </w:r>
    </w:p>
    <w:p>
      <w:pPr>
        <w:pStyle w:val="Heading2"/>
      </w:pPr>
      <w:r>
        <w:rPr>
          <w:lang w:val="zh_TW" w:bidi="zh_TW"/>
        </w:rPr>
        <w:t>路加福音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此後，耶穌到各城鎮去傳揚上帝國的福音。同行的有十二使徒，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還有幾個曾被邪靈和疾病纏身、現在已被醫治的婦女。其中有抹大拉的瑪麗亞，耶穌曾經從她身上趕出七個鬼，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還有希律的管家苦撒的妻子約亞娜，此外還有蘇撒娜等其他婦女。她們用自己的錢財資助耶穌和門徒。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那時，人群絡繹不絕地從各個城鎮聚集到耶穌面前，耶穌就講了一個比喻：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「有一個農夫出去撒種，有些種子落在路旁，被人踐踏，又被飛鳥吃掉了；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有些落在石頭地上，因水分不足，幼苗剛長出來就枯萎了；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有些落在荊棘叢中，荊棘一同長起來便把幼苗擠住了；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有些落在沃土裡，發芽生長，結出百倍的果實。」耶穌講完這番話後，高聲說：「有耳可聽的，都應當聽。」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門徒請耶穌解釋這比喻的意思，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耶穌便說：「上帝國的奧祕只讓你們知道，對其他人，我就用比喻，使他們看卻看不見，聽卻聽不明白。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這個比喻的意思是這樣，種子就是上帝的道。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種子落在路旁是指人聽了道，隨後魔鬼來把道從他們心裡奪走了，不讓他們相信並得救。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種子落在石頭地上是指人聽了道，便欣然接受，但他們沒有根基，不過是暫時相信，一遇到試煉就放棄了。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種子落在荊棘叢中是指人聽了道，後來被生活的憂慮、錢財和享樂纏住了，以致結不出成熟的果實來。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種子落在沃土裡則是指人聽了道，用誠實良善的心堅忍持守，最終結出果實。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「沒有人點亮燈，卻用器皿把它蓋起來或放到床底下，而是放在燈臺上，使進來的人能看見光。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掩蓋的事終會暴露出來，隱藏的秘密終會被人知道。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因此，你們要留心聽，因為凡有的，還要給他更多；凡沒有的，連他自以為已經擁有的也要奪去。」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這時，耶穌的母親和兄弟來找祂，由於人太多，他們無法靠近耶穌，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有人就對祂說：「你的母親和兄弟站在外面想見你。」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耶穌卻說：「聽見上帝的話語並遵行的人就是我的母親和我的弟兄。」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有一天，耶穌對門徒說：「我們渡到湖對岸去吧。」於是他們坐船前往對岸。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耶穌途中睡著了。湖面上忽然狂風大作，船灌滿了水，非常危險。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門徒過來喚醒耶穌，說：「老師！老師！我們快淹死了！」 耶穌醒來，就斥責風浪，頓時風平浪靜了。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耶穌對他們說：「你們的信心在哪裡呢？」 門徒又驚又怕，彼此議論說：「祂到底是誰？一發命令，連風浪都聽從祂！」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他們渡過加利利湖，到了對岸的格拉森地區。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耶穌上岸後，迎面遇見當地一個被鬼附身的人。那人長期不穿衣服，不住在房屋裡，而是住在墳墓裡。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他一見到耶穌，就仆倒在祂面前，高聲喊叫：「至高上帝的兒子耶穌啊，我和你有什麼關係？求求你，不要折磨我！」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這是因為耶穌已命令污鬼離開那人。那人多次被污鬼操縱，人們用鐵鏈腳鐐把他鎖起來看管，他竟把鎖鏈也扯斷，被鬼催逼到荒野。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耶穌問他：「你叫什麼名字？」 他說：「群。」因為有一大群鬼附在那人身上。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鬼不斷央求耶穌不要叫牠們到無底坑去。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當時有一大群豬在山坡上吃食，污鬼就央求耶穌准許牠們進入豬群，耶穌答應了。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於是那群鬼便離開那人，進入豬群。那群豬就一路奔下陡坡，衝進湖裡淹死了。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放豬的人見狀就逃走了，把這事傳遍了城裡鄉間。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人們出來看個究竟，到了耶穌那裡，發現那曾被鬼附身的人衣著整齊、神智清醒地坐在耶穌腳前，他們都很害怕。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目擊者把被鬼附身的人得救的經過告訴了他們。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格拉森地區的居民都十分害怕，請求耶穌離開那裡，耶穌便乘船回去了。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那不再被鬼附身的人懇求耶穌讓他隨行，耶穌卻讓他回去，說：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「你回家吧，把上帝為你所行的奇事告訴別人。」他就回去，走遍全城，四處傳揚耶穌為他所行的奇事。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耶穌回到對岸，在那裡等候的百姓都歡迎祂。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有個名叫雅魯的會堂主管走過來俯伏在耶穌腳前，求耶穌到他家去，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因為他有一個大約十二歲的獨生女快要死了。 耶穌前去雅魯家的時候，人群擁擠著祂。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有一個患了十二年血漏病的婦人耗盡了積蓄，到處求醫，但沒有人能醫治她。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婦人擠到耶穌的背後，摸了祂衣服的穗子，她的血漏立刻止住了。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耶穌問：「誰摸我？」沒有人承認。 彼得說：「老師，眾人都在擁擠你。」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耶穌卻說：「一定有人摸了我，因為我感覺有能力從我身上發出。」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那婦人知道無法隱瞞，就戰戰兢兢地走過來，俯伏在耶穌腳前，把她摸耶穌的原因及怎樣立刻痊癒的經過當眾說了出來。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耶穌對她說：「女兒，你的信心救了你！安心去吧。」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耶穌還在說話的時候，有人從雅魯家趕來，對雅魯說：「你的女兒已經死了，不用麻煩老師了。」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耶穌聽了，就對雅魯說：「不要怕，只要信。你的女兒一定會好的！」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到了雅魯家，耶穌只准彼得、雅各、約翰和女孩的父母跟祂進去。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人們都在為那女孩哀傷哭泣，耶穌說：「不要哭，她沒有死，只是睡著了。」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眾人就譏笑祂，因為他們都知道那女孩死了。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耶穌拉著那女孩的手，說：「孩子，起來！」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她的靈魂就回來了，她立刻起來了。耶穌吩咐人給她東西吃。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她的父母非常驚訝，耶穌卻囑咐他們不要把這事傳開。</w:t>
      </w:r>
    </w:p>
    <w:p>
      <w:pPr>
        <w:pStyle w:val="Heading2"/>
      </w:pPr>
      <w:r>
        <w:rPr>
          <w:lang w:val="zh_TW" w:bidi="zh_TW"/>
        </w:rPr>
        <w:t>路加福音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耶穌召集了十二個使徒，賜他們趕鬼醫病的能力和權柄，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又差遣他們出去宣講上帝的國、醫治病人。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耶穌叮囑他們：「出門的時候，什麼也不要帶，不要帶手杖、背包、乾糧、金錢，也不要帶兩件衣服。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你們無論進到哪戶人家，都要在那裡住下來，一直到你們離開那地方。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如果有人不歡迎你們，你們在離開那城的時候，就把腳上的塵土跺掉，作為對他們的警告。」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使徒就出發，走遍各個鄉村，到處宣揚福音，醫治病人。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耶穌的事蹟很快便傳到分封王希律耳中，令他十分困惑，因為有人說：「約翰從死裡復活了。」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有人說：「以利亞顯現了。」還有人說：「古代的某個先知復活了。」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希律說：「約翰已經被我斬首，這個人是誰呢？我竟聽到祂這樣的事蹟！」於是他想見耶穌。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使徒回來後，向耶穌報告他們一切的工作。隨後耶穌帶著他們單獨退到伯賽大城。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但百姓知道了耶穌的行蹤，就跟隨祂。耶穌接待他們，向他們傳講上帝的國，醫治有病的人。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黃昏將近，十二個使徒過來對耶穌說：「請遣散眾人，好讓他們到周圍的村莊去借宿找吃的，因為我們這地方很偏僻。」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耶穌對他們說：「你們給他們吃的吧。」 他們說：「我們只有五個餅和兩條魚，除非我們去買食物才夠這麼一大群人吃。」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當時那裡約有五千男人。 耶穌便對門徒說：「讓這些人分組坐下，每組大約五十人。」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於是門徒安排眾人都坐好。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耶穌拿起那五個餅、兩條魚，舉目望著天祝謝後，掰開遞給門徒，讓他們分給眾人。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大家都吃飽了，把剩下的零碎收拾起來，裝滿了十二個籃子。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有一次，耶穌獨自禱告的時候，門徒也在旁邊。 耶穌問他們：「人們說我是誰？」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他們答道：「有人說是施洗者約翰，有人說是以利亞，還有人說是一位復活的古代先知。」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耶穌對他們說：「那麼，你們說我是誰？」 彼得回答說：「上帝所立的基督。」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耶穌鄭重叮囑他們不可洩露祂的身分，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又說：「人子必須受許多苦，被長老、祭司長和律法教師棄絕，並且被殺害，但必在第三天復活。」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耶穌又教導眾人說：「人若想跟從我，就當捨己，天天背起他的十字架跟從我。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因為想救自己生命的，必失去生命；但為了我失去生命的，必得到生命。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人就算賺得全世界，卻失去自己或喪掉自己，又有什麼益處呢？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如果有人以我和我的道為恥，將來人子在自己、天父和聖天使的榮耀中降臨時，也必以這人為恥。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我實在告訴你們，有些站在這裡的人會在有生之年看見上帝的國。」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講完這些話後大約八天，耶穌帶著彼得、約翰和雅各一同到山上禱告。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耶穌在禱告的時候，容貌改變了，衣裳潔白發光。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忽然，摩西和以利亞二人在跟耶穌談話。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二人在榮光中顯現，談論有關耶穌離世的事情，就是祂在耶路撒冷將要成就的事。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彼得和兩個同伴都睏得睡著了，他們醒來後，看見了耶穌的榮光以及站在祂身邊的兩個人。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當摩西和以利亞要離開時，彼得對耶穌說：「老師，我們在這裡真好！我們搭三座帳篷吧，一座給你，一座給摩西，一座給以利亞。」其實彼得並不知道自己在說什麼。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他的話還沒說完，有一朵雲彩飄來，籠罩他們，他們進入雲彩中，都很害怕。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雲彩中有聲音說：「這是我的兒子，是我揀選的，你們要聽從祂！」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聲音消逝了，門徒只見耶穌獨自在那裡。那些日子，他們對這事都絕口不提，沒有告訴任何人。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次日，他們來到山下，有一大群人迎接耶穌。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人群中有一個人高聲喊叫：「老師，求求你看看我的兒子吧！他是我的獨生子，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鬼控制著他，他常常突然狂喊亂叫、抽搐、口吐白沫，倍受折磨，無休無止。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我求你的門徒把鬼趕出去，但他們卻無能為力。」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耶穌回答說：「唉！這又不信又敗壞的世代啊！我要跟你們在一起容忍你們多久呢？把你的兒子帶來吧。」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那孩子走過來時，鬼又把他摔倒，使他抽搐，耶穌就斥責污鬼，把那孩子治好了，交給他父親。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眾人看見了上帝的大能，都很驚奇。 他們正為耶穌的一切作為驚訝不已時，耶穌對門徒說：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「你們要牢記人子所說的話，因為祂將被交在人手中。」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門徒卻不明白這句話的意思，因為這番話的含意對他們是隱藏的，他們聽不懂，又不敢問祂。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門徒開始爭論他們當中誰最偉大。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耶穌知道他們的心思，就帶來一個小孩子，讓他站在自己身旁，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然後對門徒說：「誰為了我的名接待這樣一個小孩子，就是接待我；誰接待我，就是接待差我來的那位。你們當中最卑微的其實是最偉大的。」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約翰說：「老師，我們看見有人奉你的名趕鬼，就阻止他，因為他不是和我們一起跟從你的。」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耶穌卻對他說：「你們不要阻止他，因為不反對你們的，就是支持你們的。」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耶穌被接回天家的日子快到了，祂決定前往耶路撒冷。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祂派人先到撒瑪利亞的一個村莊去預備，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但撒瑪利亞人見祂是上耶路撒冷去的，不肯接待祂。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祂的門徒雅各和約翰見狀說：「主啊，你要我們叫天上的火降下來燒死他們嗎？」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耶穌轉過身來責備他們。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接著，一行人改道去另一個村子。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在路上有人對耶穌說：「無論你往哪裡去，我都要跟從你。」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耶穌對他說：「狐狸有洞，飛鳥有窩，人子卻沒有安枕之處。」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耶穌又對另一個人說：「跟從我！」但是那人說：「主啊，請讓我先回去安葬我的父親。」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耶穌說：「讓死人去埋葬他們的死人吧，你只管去傳揚上帝的國。」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又有一個人說：「主啊！我願意跟從你，但請讓我先回去向家人告別。」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耶穌說：「手扶著犁向後看的人不配進上帝的國。」</w:t>
      </w:r>
    </w:p>
    <w:p>
      <w:pPr>
        <w:pStyle w:val="Heading2"/>
      </w:pPr>
      <w:r>
        <w:rPr>
          <w:lang w:val="zh_TW" w:bidi="zh_TW"/>
        </w:rPr>
        <w:t>路加福音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事後，主另外揀選了七十個門徒，差遣他們兩個兩個地出去，先到祂將要去的各個城鎮和村莊，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並對他們說：「要收割的莊稼很多，工人卻很少，因此你們要祈求莊稼的主人派工人去收割祂的莊稼。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「你們去吧！我差你們出去，就像把羊羔送入狼群。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錢袋、背包和鞋都不要帶，在路上也不要與人寒暄。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無論到哪一戶人家，要先說，『願平安臨到這家！』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如果那裡有配得平安的人，平安必臨到那人，否則平安仍歸給你們。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不要搬來搬去，要固定住在一家，接受那家的款待，因為工人理應得到工錢。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「你們無論到哪一個城鎮，如果人們接待你們，就吃他們擺上的飲食。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要醫治那城裡的病人，告訴他們，『上帝的國臨近你們了。』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但如果哪一個城鎮的人不歡迎你們，你們就到街上宣告，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『就連你們城裡的塵土粘在我們腳上，我們都要擦掉，但是要知道，上帝的國臨近了。』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我告訴你們，在審判之日，那城將比所多瑪受更重的刑罰！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「哥拉汛啊，你有禍了！伯賽大啊，你有禍了！因為如果把在你們當中所行的神蹟行在泰爾和西頓，那裡的人早就身披著麻衣、頭蒙著灰塵坐在地上悔改了。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在審判之日，你們將比泰爾和西頓受更重的刑罰！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「迦百農啊，你將被提升到天上嗎？不！你將被打落到陰間。」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耶穌繼續對門徒說：「誰聽從你們，就是聽從我；誰拒絕你們，就是拒絕我；誰拒絕我，就是拒絕差我來的那位。」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七十個門徒興高采烈地回來說：「主啊，我們奉你的名甚至降服了鬼魔。」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耶穌回答說：「我看見撒旦像閃電一樣從天上墜下。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我已經給你們權柄，使你們能踐踏蛇和蠍子，勝過仇敵一切的權勢，沒有什麼能傷害你們。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然而，不要為了邪靈向你們降服而高興，要因你們的名字記錄在天上而高興。」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就在這時候，耶穌受聖靈感動，充滿喜樂地說：「父啊，天地的主，我頌讚你！因為你把這些事向聰明、有學問的人隱藏起來，卻啟示給像孩童一般的人。父啊！是的，這正是你的美意。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我父將一切交給了我。除了父，沒有人認識子；除了子和受子啟示的人，沒有人認識父。」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隨後，耶穌轉身單獨對門徒說：「誰看到你們今日所看到的，誰就有福了。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我告訴你們，以前有許多先知和君王渴望看見你們所看見的，聽見你們所聽見的，卻未能如願。」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有一次，一名律法教師站起來試探耶穌，說：「老師，我該做什麼才能承受永生呢？」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耶穌反問他：「律法怎麼說？你怎麼理解？」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律法教師答道：「『你要全心、全情、全力、全意愛主你的上帝』，又要『愛鄰如己。』」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耶穌說：「你答得對，照著做就得生命。」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律法教師想證明自己有理，就問：「那麼，誰是我的鄰居呢？」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耶穌回答說：「有個人從耶路撒冷下去耶利哥，途中被劫。強盜剝了他的衣服，把他打個半死，丟在那裡，然後揚長而去。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「剛好有位祭司經過，看見那人，連忙從旁邊繞過去了。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又有個利未人經過，看見那人，也跟先前那個祭司一樣從旁邊繞過去了。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「後來，有位撒瑪利亞人經過，看見那人，就動了慈心，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連忙上前用油和酒替他敷傷口，包紮妥當，然後把他扶上自己的牲口，帶到附近的客店照料。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次日還交給店主兩個銀幣，說，『請好好照顧這個人。如果錢不夠的話，等我回來再補給你。』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那麼，你認為這三個人中誰是被劫者的鄰居呢？」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律法教師說：「是那個同情他的人。」 耶穌說：「你去照樣做吧。」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耶穌和門徒去耶路撒冷的途中路過一個村莊，遇到一位名叫瑪大的女子接待他們到家裡作客。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瑪大的妹妹瑪麗亞坐在主的腳前聽道，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瑪大為了招待客人忙亂不已，於是上前對耶穌說： 「主啊，我妹妹讓我一個人伺候，你都不管嗎？請你叫她來幫幫我吧。」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耶穌對她說：「瑪大，瑪大，你為太多事情憂慮煩惱。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其實最要緊的事只有一件，瑪麗亞選擇了上好的，是奪不走的。」</w:t>
      </w:r>
    </w:p>
    <w:p>
      <w:pPr>
        <w:pStyle w:val="Heading2"/>
      </w:pPr>
      <w:r>
        <w:rPr>
          <w:lang w:val="zh_TW" w:bidi="zh_TW"/>
        </w:rPr>
        <w:t>路加福音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有一天，耶穌在一個地方禱告完畢，有個門徒對祂說：「主啊，請教導我們禱告，像約翰教他的門徒一樣。」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耶穌對他們說：「你們應當這樣禱告， 「『天父，願你的聖名被尊崇， 願你的國度降臨， 願你的旨意在地上成就， 就像在天上成就一樣。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願你天天賜給我們日用的飲食。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求你饒恕我們的罪， 因為我們也饒恕所有得罪我們的人。 不要讓我們陷入誘惑， 救我們脫離那惡者。』」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耶穌又對他們說：「假設你在半夜跑去朋友家請求說，『朋友，請借給我三個餅吧，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因為有一位朋友遠道而來，我家沒有什麼可以招待他。』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那個人在屋裡應聲說，『請別打攪我，門已經鎖上了，我和孩子們也已經上床了，我不能起來給你拿餅。』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「我告訴你們，那人雖不念朋友之情，但是倘若你不肯甘休，繼續請求，他最終會起來滿足你的願望。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「我告訴你們，祈求，就會給你們；尋找，就會尋見；叩門，就會給你們開門。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因為凡祈求的，就得到；尋找的，就尋見；叩門的，就給他開門。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「你們做父親的，誰有兒子求餅，卻給他石頭呢？求魚，卻給他蛇呢？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求雞蛋，卻給他蠍子呢？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你們雖然邪惡，尚且知道把好東西給兒女，天父豈不更要賜聖靈給那些求祂的人嗎？」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有一次，耶穌趕出一個使人啞巴的鬼。鬼一出去，啞巴就能說話了，眾人都很驚奇。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有人卻說：「祂是靠鬼王別西卜趕鬼。」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還有些人想試探耶穌，要求祂行個天上的神蹟。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耶穌知道他們的心思，就說：「一個國內部自相紛爭，必然滅亡；一個家內部自相紛爭，必然崩潰。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同樣，若撒旦內部自相紛爭，牠的國怎能維持呢？你們說我是靠別西卜趕鬼，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我若是靠別西卜趕鬼，你們的子弟又是靠誰趕鬼呢？因此，他們要審判你們。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但我若是靠上帝的能力趕鬼，就是上帝的國已降臨在你們中間了。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「壯漢全副武裝地看守自己的住宅，他的財物會很安全。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但是，來了一個比他更強壯的人，把他制伏後，奪去他依靠的武裝，並分了他搶的東西。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誰不與我為友，就是與我為敵；誰不和我一起收聚，就是在拆散。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「有個污鬼離開了牠所附的人，在乾旱無水之地四處遊蕩，尋找安歇之處，卻沒有找到。於是牠說，『我要回到老地方。』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牠回去後，看見裡面打掃得又乾淨又整齊，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就去帶來七個比自己更邪惡的鬼進去住在那裡。那人的下場比從前更慘了。」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耶穌說話的時候，人群中有個婦人高喊：「生你養你的人真有福啊！」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耶穌回答說：「但那聽了上帝的話又去遵行的人更有福。」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這時聚集的人越來越多，耶穌說：「這是一個邪惡的世代，人們只想看神蹟，但除了約拿的神蹟以外，再沒有神蹟給他們看。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正如約拿成了尼尼微人的神蹟，人子也要成為這世代的神蹟。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「在審判的日子，南方的女王和這世代的人都要起來，她要定這個世代的罪，因為她曾不遠千里來聽所羅門王的智言慧語。看啊！這裡有一位比所羅門王更大。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「在審判的日子，尼尼微人要起來定這個世代的罪，因為他們聽到約拿的宣告，就悔改了。看啊！這裡有一位比約拿更大。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「沒有人點亮燈，卻把它放在地窖裡或斗底下，人總是把燈放在燈臺上，使進來的人能看見光。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你的眼睛是身體的燈，你的眼睛明亮，全身就光明；你的眼睛昏花，全身就黑暗。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因此要小心，不要讓你心裡的光變為黑暗。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你若全身光明，毫無黑暗，就必全然光明，好像明燈照耀著你一樣。」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耶穌說完這番話後，有一個法利賽人來請祂吃飯，祂便應邀入席。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這位法利賽人看見耶穌飯前沒有行洗手禮，十分詫異。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主對他說：「你們法利賽人洗淨杯盤的外面，你們裡面卻盛滿了貪婪和邪惡。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愚蠢的人啊，人裡外不都是上帝所創造的嗎？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只要你們發自內心地去施捨，一切對你們來說都是潔淨的。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「法利賽人啊，你們有禍了！因為你們將薄荷、芸香、各樣蔬菜獻上十分之一，卻忽略了上帝的公義和仁愛。後者是你們本該做的，前者也不可忽略。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「法利賽人啊，你們有禍了！因為你們喜歡在會堂裡坐首位，又喜歡在街市上聽到別人的問候。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你們有禍了！因為你們就像沒有墓碑的墳墓，人們從上面走過也不知道。」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一位律法教師對耶穌說：「老師，你這話把我們也侮辱了！」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耶穌回答說：「你們這些律法教師也有禍了！因為你們把沉重難負的擔子放在別人肩上，自己卻連一根指頭也不肯動。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「你們有禍了，你們為先知修造墳墓，而他們正是被你們祖先殺害的！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所以你們是見證人，你們讚同祖先的行為，因為他們殺了先知，你們為先知造墳墓。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因此，充滿智慧的上帝說，『我要差遣先知和使徒到他們那裡，有些要被殺害，有些要遭迫害』，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50-51</w:t>
      </w:r>
      <w:r>
        <w:rPr>
          <w:lang w:val="zh_TW" w:bidi="zh_TW"/>
        </w:rPr>
        <w:t xml:space="preserve"> 使創世以來，自亞伯一直到在祭壇和聖所之間被殺的撒迦利亞等眾先知的血債，都由這個世代承擔。我實在告訴你們，這些罪責都要由這個世代承擔。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「律法教師啊，你們有禍了！因為你們拿走了知識的鑰匙，自己不進去，還阻擋那些正要進去的人。」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耶穌離開那裡後，法利賽人和律法教師開始激烈地反對祂，用各種問題刁難祂，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伺機找話柄陷害祂。</w:t>
      </w:r>
    </w:p>
    <w:p>
      <w:pPr>
        <w:pStyle w:val="Heading2"/>
      </w:pPr>
      <w:r>
        <w:rPr>
          <w:lang w:val="zh_TW" w:bidi="zh_TW"/>
        </w:rPr>
        <w:t>路加福音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這時，成千上萬的人聚集在一起，甚至互相踐踏。耶穌先對門徒說：「你們要提防法利賽人的酵，就是他們的偽善。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掩蓋的事終會暴露出來，隱藏的秘密終會被人知道。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你們暗中說的話將被公佈於眾，你們在密室裡的私語將在屋頂上被傳揚。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「朋友們，我告訴你們，不要懼怕那些殺害人的身體後再也無計可施的人。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我告訴你們應該懼怕誰，要懼怕上帝——祂有權終結人的生命，並把人扔進地獄裡。是的，我告訴你們，要懼怕祂！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「五隻麻雀不是只賣兩個銅錢嗎？但沒有一隻麻雀會被上帝遺忘。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其實就連你們的頭髮都被數過了。不要害怕，你們比許多麻雀要貴重！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「我告訴你們，凡在人面前承認我的，人子在上帝的天使面前也必承認他。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凡在人面前否認我的，人子在上帝的天使面前也必否認他。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凡說話得罪人子的，還可以得到赦免，但褻瀆聖靈的，必得不到赦免！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當你們被押到會堂，或到官員和當權者面前時，不要顧慮如何申辯，或說什麼話，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因為到時候聖靈必指教你們該說什麼。」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這時，人群中有人對耶穌說：「老師，請你勸勸我的兄長跟我分家產吧。」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耶穌答道：「朋友，誰派我作你們的審判官或仲裁，為你們分家產呢？」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接著，祂對眾人說：「你們要小心防範一切的貪心，因為人的生命並不在於家道富足。」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耶穌又講了一個比喻，說：「有一個財主，他的田裡大豐收，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便心裡盤算，『我儲藏農產的地方不夠了，怎麼辦呢？』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於是他說，『我有辦法了。我要把我的倉庫拆掉，建幾座更大的，好儲藏我所有的糧食和財物！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那時，我就可以對自己說：你存了這麼多財產，能享用多年，現在大可高枕無憂、盡情地吃喝玩樂吧！』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但上帝對他說，『無知的人啊，今晚就要取走你的命！你所預備的一切留給誰享用呢？』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「這就是那些只顧為自己積財、在上帝面前卻不富足之人的寫照。」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耶穌繼續對門徒說：「所以，我告訴你們，不要為生活憂慮，比如吃什麼，也不要為身體憂慮，比如穿什麼。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因為生命比飲食重要，身體比穿著重要。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你們看，烏鴉不種也不收，沒倉也沒庫，上帝尚且養活牠們，你們比飛鳥不知要貴重多少！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「你們誰能用憂慮使自己多活片刻呢？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既然你們連這樣的小事都無能為力，又何必為其餘的事憂慮呢？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看看百合花如何生長吧，它們既不勞苦，也不紡織，但我告訴你們，就連所羅門王最顯赫時的穿戴還不如一朵百合花！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「野地的草今天還在，明天就被扔進爐中，上帝還這樣裝扮它們，何況你們呢？你們的信心太小了！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你們不要追求吃什麼喝什麼，不要為此憂慮，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因為這些都是不信的世人追求的，你們的天父知道你們需要這些。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你們要尋求祂的國，這些會加給你們。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「你們這一小群人啊，不要怕！因為你們的天父樂意把祂的國賜給你們。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要變賣你們的家產去賙濟窮人，要為自己預備永不破損的錢袋，在天上積攢取之不盡的財寶，那裡沒有賊偷，也沒有蟲蛀。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因為你們的財寶在哪裡，你們的心也在哪裡。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「你們要束上腰帶，準備服侍，要點亮燈，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像奴僕們等候主人從婚宴回來。主人回來一叩門，奴僕就可以立即給他開門。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主人回來，看見奴僕警醒等候，奴僕就有福了！我實在告訴你們，主人必束上腰帶請他們坐席，並親自服侍他們。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無論主人在深夜或黎明回家，若發現奴僕警醒等候，奴僕就有福了。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「你們都知道，家主若知道賊什麼時候來，一定不會讓賊入屋偷竊。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同樣，你們也要做好準備，因為在你們意想不到的時候，人子就來了。」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彼得問：「主啊！你這比喻是講給我們聽的，還是講給眾人聽的呢？」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主說：「誰是那個受主人委託管理家中大小僕役、按時分糧食給他們、又忠心又精明的管家呢？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主人回家時，看見他盡忠職守，他就有福了。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我實在告訴你們，主人一定會把所有產業都交給他管理。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但他若以為主人不會那麼快回來，就動手毆打僕婢、吃喝醉酒，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主人會在他想不到的日子、不知道的時辰回來，嚴厲地懲罰他，使他和不忠不信的人同受嚴刑。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明知主人的意思卻不準備，也不遵行主人吩咐的僕人，必受更重的責打。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但因不知道而做了該受懲罰之事的僕人，必少受責打。多賜給誰，就向誰多取；多託付誰，就向誰多要。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「我來是要把火扔在地上，我多麼希望這火已經燃燒起來。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我有要受的『洗禮』，我何等迫切地想完成這『洗禮』啊！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你們以為我來是要使天下太平嗎？不！我告訴你們，我來是要使地上起紛爭。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從今以後，一家五口會彼此相爭，三個人反對兩個人，或是兩個人反對三個人，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父子相爭，母女對立，婆媳反目。」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然後，祂又對眾人說：「你們看見雲從西方升起，立刻說，『快下雨了！』果然如此。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南風一起，你們就說，『天必燥熱』，你們也說對了。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你們這些偽善的人！既然懂得分辨天地氣象，為什麼不懂得分辨這個世代呢？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你們為什麼不自己明辨是非呢？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如果你和告你的人要去對簿公堂，要盡量在路上與對方和解，以免被拉到審判官面前，審判官把你交給差役，差役把你關進監牢。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我告訴你，除非你還清所欠的每一分錢，否則休想出來。」</w:t>
      </w:r>
    </w:p>
    <w:p>
      <w:pPr>
        <w:pStyle w:val="Heading2"/>
      </w:pPr>
      <w:r>
        <w:rPr>
          <w:lang w:val="zh_TW" w:bidi="zh_TW"/>
        </w:rPr>
        <w:t>路加福音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這時，有人把加利利人被彼拉多屠殺、血濺祭物之事告訴了耶穌。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耶穌說：「你們以為這些人被殺，是因為他們的罪比其他加利利人的罪更重嗎？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不！我告訴你們，你們若不悔改，也必同樣滅亡。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西羅亞樓倒塌曾壓死了十八個人。你們以為他們比耶路撒冷其他人更有罪嗎？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不！我告訴你們，你們若不悔改，也必同樣滅亡。」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於是，耶穌說了一個比喻：「有人在葡萄園裡種了一棵無花果樹，他去樹那裡找果子，卻找不到。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他對園丁說，『三年來，我一直盼望它結果子，它卻一個也沒結。把它砍了，免得白佔土地。』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「園丁說，『主人，再留它一年吧！讓我在它四周鬆土、施肥，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明年如果結了果子就留它，不然再砍掉它。』」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有個安息日，耶穌在會堂裡教導。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那裡有個婦人被邪靈纏身十八年，腰彎得很厲害，無法站直。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耶穌看見她，便叫她過來，說：「婦人，你的病好了！」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耶穌雙手按在她身上，她的腰立刻直了，便頌讚上帝。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會堂主管看到耶穌在安息日為人治病，十分惱怒，就對眾人說：「一週有六天可以工作，求醫應當在這六天之內，不可在安息日！」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主說：「你們這些偽君子，莫非你們各自在安息日不解開棚裡的牛和驢，帶牠們去喝水嗎？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這婦人身為亞伯拉罕的女兒，受撒旦的捆綁十八年，難道不該在安息日為她解開捆索嗎？」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反對祂的人聽了這番話後，都非常羞愧，眾人卻為耶穌的奇妙作為高興歡喜。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耶穌繼續說：「上帝的國好像什麼呢？我該把上帝的國比作什麼呢？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上帝的國就像一粒芥菜種，有人把它種在園裡，它長成了一棵樹，飛鳥在它枝頭棲息。」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耶穌又說：「我該把上帝的國比作什麼呢？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上帝的國就像麵酵，婦人拿來摻在三斗麵裡，直到整團麵都發起來。」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耶穌繼續前往耶路撒冷，沿途在各城鎮教導人。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有人問祂：「主啊，是不是只有很少人得救呢？」耶穌對他們說：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「你們要努力進窄門，因為我告訴你們，將來有許多人想要進卻進不去。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當家主起來把門關閉之後，你們才站在外面叩門哀求，說，『主啊，給我們開門吧！』家主必說，『我不認識你們，不知道你們是哪裡來的。』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「那時，你們必說，『我們不是在一起用過餐嗎？你不是在街上教導過我們嗎？』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「家主必說，『我告訴你們，我不認識你們，不知道你們是哪裡來的。你們這些作惡的人，走開！』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「當你們看見亞伯拉罕、以撒、雅各和眾先知在上帝的國裡，自己卻被扔到門外時，必要在那裡哀哭切齒。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那時人們會從東西南北來參加上帝國的宴席。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看啊，有些殿後的將要為首，有些為首的將要殿後。」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那時，有幾個法利賽人來告訴耶穌，說：「快離開這裡吧，希律要殺你！」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耶穌說：「你們去告訴那個狐狸，『今天和明天，我要繼續趕鬼治病，到第三天，我的任務就完成了。』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無論如何，今天、明天和後天我必須繼續前行，因為先知不能死在耶路撒冷以外的地方。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「耶路撒冷啊，耶路撒冷啊！你常殺害先知，又用石頭打死派到你那裡的使者。我多次想要招聚你的兒女，像母雞把小雞招聚在翅膀底下，可是你們卻不肯。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看啊！你們的家園將一片荒涼。我告訴你們，在你們說『奉主名來的當受稱頌』之前，你們再也見不到我了。」</w:t>
      </w:r>
    </w:p>
    <w:p>
      <w:pPr>
        <w:pStyle w:val="Heading2"/>
      </w:pPr>
      <w:r>
        <w:rPr>
          <w:lang w:val="zh_TW" w:bidi="zh_TW"/>
        </w:rPr>
        <w:t>路加福音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有個安息日，耶穌到一位法利賽人的首領家裡作客，人們嚴密監視祂。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當時有一個患水腫病的人在耶穌面前，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耶穌問法利賽人和律法教師：「在安息日可以醫病嗎？」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他們都閉口不言。耶穌便扶著那人把他治好，叫他走了，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然後又問他們：「如果你們有驢或牛在安息日掉進井裡，難道你們不會立刻把牠拉上來嗎？」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他們都啞口無言。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耶穌在宴席中看見賓客們都挑選首位，就用比喻對他們說：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「參加婚宴的時候，不要坐在首位，因為也許有比你尊貴的賓客來赴宴，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主人會把他帶到你面前，說，『請你把首位讓給他吧！』你就要滿面羞愧地退到末位去了。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你去赴宴時，應該坐在末位，這樣主人會對你說，『朋友，請上坐！』那時，你在賓客面前就有光彩了。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因為自高的人必遭貶抑，謙卑的人必得尊榮。」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耶穌又對主人說：「擺設午宴、晚宴時，不要邀請你的朋友、弟兄、親戚或有錢的鄰居，免得他們回請你，你便得到報答了。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相反，你設宴時，要邀請貧窮的、殘疾的、瘸腿的、瞎眼的，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這樣你就有福了，因為他們都沒有能力回報你，到了義人復活的時候，上帝一定會賞賜你。」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同席的一個客人聽了這番話，就對耶穌說：「能夠在上帝的國坐席的人多麼有福啊！」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於是，耶穌對他說：「有一個人大擺宴席，邀請了許多客人。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要開席的時候，主人就派奴僕去對客人說，『一切都準備好了，來赴宴吧！』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可是，他們都找藉口推辭。頭一個說，『我剛買了一塊田，必須去看一看，請恕我不能參加。』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另一個說，『我新買了五對牛，要去試一試，請恕我不能參加。』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還有一個說，『我剛結了婚，所以不能去。』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奴僕回來將這些話告訴主人，家主非常生氣，就對奴僕說，『快出去到城裡的大街小巷把貧窮的、殘疾的、瘸腿的、瞎眼的都請來。』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奴僕說，『主人啊，我照你的吩咐辦了，可是還有空位。』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主人又說，『出去到大路上、籬笆旁硬把人拉來，讓我家裡座無虛席。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我告訴你們，原來邀請的那些人沒有一個能嘗到我的宴席！』」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有一大群人跟著耶穌，祂轉身對他們說：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「若有人要跟從我，就要愛我勝過愛他的父母、妻子、兒女、弟兄、姊妹，甚至自己的生命，否則就不能作我的門徒。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凡不背起自己的十字架跟從我的，都不能作我的門徒。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「你們哪有人建樓房不事先坐下來計算成本，看能否建成？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否則，打好了地基卻不能完工，徒惹別人嘲笑說，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『這個人開了工，卻不能完工！』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「哪有王要跟另一個王打仗時，不先坐下來酌量一下自己的一萬人是否敵得過對方的兩萬人？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如果自知不敵，一定趁敵人還遠的時候，就差使者去求和。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「同樣，你們若不撇下一切，就不能作我的門徒。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鹽本是好的，但如果失去鹹味，怎能使它再變鹹呢？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沒有味的鹽，既不利於土壤，也不適宜作肥料，只好丟掉。有耳可聽的，都應當聽。」</w:t>
      </w:r>
    </w:p>
    <w:p>
      <w:pPr>
        <w:pStyle w:val="Heading2"/>
      </w:pPr>
      <w:r>
        <w:rPr>
          <w:lang w:val="zh_TW" w:bidi="zh_TW"/>
        </w:rPr>
        <w:t>路加福音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許多稅吏和罪人都來聽耶穌講道，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法利賽人和律法教師埋怨說：「這個人竟和罪人來往，還跟他們一起吃飯。」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耶穌給他們講了一個比喻：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「假如你們當中有人有一百隻羊，走失了一隻，難道他不暫時把那九十九隻留在草場上，去找那隻迷失的羊，一直到找著為止嗎？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他找到後，會歡歡喜喜地把那隻羊扛回家，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並邀來朋友鄰居，說，『我走失的羊找到了，來和我一同慶祝吧！』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我告訴你們，一個罪人悔改，在天上也要這樣為他歡喜，甚至比有九十九個不用悔改的義人還歡喜。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「又比如一個婦人有十塊錢，弄丟了一塊，難道她不點亮燈，打掃房子，仔細尋找一直到找著為止嗎？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她找到後，會邀朋友鄰居來，說，『我丟的錢找到了，來和我一同慶祝吧！』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我告訴你們，一個罪人悔改，上帝的眾天使也會這樣為他歡喜。」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耶穌又說：「某人有兩個兒子。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小兒子對父親說，『父親，請你把我應得的家產分給我。』父親就把財產分給了兩個兒子。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「沒過幾天，小兒子帶著他所有的財物出門遠遊去了。他終日在外花天酒地，揮金如土，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很快囊空如洗，又遇到嚴重的饑荒，就窮困潦倒，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只好投靠一個當地人。那人派他到田裡去放豬，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他餓到恨不得拿餵豬的豆莢充饑，可是連這些也沒有人給他。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最後，他醒悟過來，心想，『我父親家那麼多僱工的口糧都綽綽有餘，我現在卻要在這裡餓死嗎？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我要動身回到我父親身邊，對他說，父親，我得罪了天，也得罪了你，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今後，我再也不配作你的兒子，請把我當作僱工看待吧。』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於是他動身回父親那裡。 「他父親遠遠地看見他，就動了慈心，跑上前去抱著他連連親吻。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小兒子說，『父親，我得罪了天，也得罪了你，今後，我再也不配作你的兒子。』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「父親卻對奴僕說，『趕快拿最好的袍子來給他穿上，給他戴上戒指，穿上鞋，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把那頭肥牛犢牽來宰了，讓我們一同歡宴慶祝！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因我這兒子是死而復活、失而復得的。』於是他們開始歡慶。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「那時，大兒子正在田間。他回來還沒到門口，就聽見家裡傳出奏樂跳舞的聲音。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他叫來一個奴僕問個究竟。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「奴僕回答說，『你弟弟回來了！你父親因他安然無恙地回來，特地宰了那頭肥牛犢。』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大兒子很生氣，不肯進去。父親就出來勸他。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「他對父親說，『你看，我伺候你這麼多年，從來沒有違背過你的命令，可是你沒有給過我一隻羊羔，讓我和朋友一同歡宴。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但你這個兒子在娼妓身上耗盡家財，一回來，你倒為他宰了肥牛犢！』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「父親對他說，『孩子啊！你一直在我身邊，我所有的一切都是你的。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可是你弟弟是死而復活、失而復得的，所以我們應該歡喜快樂。』」</w:t>
      </w:r>
    </w:p>
    <w:p>
      <w:pPr>
        <w:pStyle w:val="Heading2"/>
      </w:pPr>
      <w:r>
        <w:rPr>
          <w:lang w:val="zh_TW" w:bidi="zh_TW"/>
        </w:rPr>
        <w:t>路加福音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耶穌又對門徒說：「某財主有個管家，有人控告這管家浪費主人的財物。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財主便把管家召來，對他說，『聽說你浪費我的財物，到底是怎麼回事？把帳目交代清楚，你不能再當管家了。』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「管家心裡盤算，『主人要辭退我了，怎麼辦呢？鋤地我沒有力氣，乞討我又感到羞恥。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我知道該怎麼辦了！就算被辭退了，也會有人照應我。』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於是，他把欠他主人債的一個一個召來，問第一個，『你欠了我主人多少？』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「他回答說，『一百桶油。』 「管家說，『這是你的帳，快坐下，改成五十吧！』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「管家又問另一個，『你欠多少？』 「他回答說，『一百石麥子。』 「管家說，『這是你的帳，改成八十石吧。』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「主人誇獎這個不義的管家精明。因為今世的兒女在處理世事方面比光明的兒女更精明。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「我告訴你們，要善用今世的財富，廣結朋友。這樣，當財富不管用時，他們會接你們到永遠的居所。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「一個人在小事上忠心，在大事上也會忠心；在小事上靠不住，在大事上也靠不住。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如果你們不能忠心地處理今世的財富，誰會把真正的財富交託給你們呢？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如果你們不能忠心地處理別人的產業，誰會把你們名下的產業交給你們呢？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一個僕人不能服侍兩位主人，因為他不是恨這位、愛那位，就是重這位、輕那位。你們不能又事奉上帝，又事奉金錢。」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法利賽人向來貪財，他們一面聽一面嗤笑耶穌。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耶穌對他們說：「你們在人面前自以為義，但上帝能看透你們的心。因為世人所看重的東西在上帝看來卻是可憎的。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約翰還沒有來以前，律法書和先知書是你們的準則。他出來後，上帝國的福音開始廣傳，人人都在努力進上帝的國。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然而，就是天地都消失，律法的一點一劃也不會失效。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任何人休妻另娶，就是犯通姦罪，娶被休的女子也是犯通姦罪。」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耶穌又說：「有個財主天天衣著華麗，生活奢侈。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又有一個名叫拉撒路的乞丐身上長滿了膿瘡，被人放在財主家門口。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他渴望吃到財主桌上掉下來的食物殘渣，就連狗也來舔他的瘡。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「後來，乞丐死了，天使帶他到亞伯拉罕身邊。財主也死了，被人埋葬了。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他在陰間受折磨，抬頭遠遠地看見亞伯拉罕和他身邊的拉撒路，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就高喊，『我的先祖亞伯拉罕啊！求你可憐我，派拉撒路用指尖蘸點水來潤潤我的舌頭吧！我在這火中痛苦不堪。』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「亞伯拉罕說，『孩子啊！你要想想，你生前享福，而拉撒路受苦；如今他在這裡得到安慰，而你痛苦不堪。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況且，在你我中間隔著一道深淵，這邊的人不能到你那邊去，你那邊的人也不能到這裡來。』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「財主說，『我的先祖啊，那麼求你派拉撒路去我父親家裡，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因為我有五個弟兄。讓拉撒路去警告他們，以免他們也來到這痛苦的地方。』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「但是亞伯拉罕卻說，『他們可以聽從摩西和眾先知的話呀！』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「財主回答說，『我的先祖亞伯拉罕啊！他們不會聽的。但如果有一個死而復活的人去他們那裡，他們肯定會悔改！』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「亞伯拉罕說，『如果他們不聽從摩西和眾先知的話，即使一個人從死裡復活，他們也不會信服。』」</w:t>
      </w:r>
    </w:p>
    <w:p>
      <w:pPr>
        <w:pStyle w:val="Heading2"/>
      </w:pPr>
      <w:r>
        <w:rPr>
          <w:lang w:val="zh_TW" w:bidi="zh_TW"/>
        </w:rPr>
        <w:t>路加福音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耶穌教導門徒說：「引人犯罪的事是免不了的，但引人犯罪的人有禍了。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誰使一個卑微的人失足犯罪，他的下場比把大磨石拴在他脖子上扔到海裡還要慘。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你們要小心謹慎！你的弟兄若犯了罪，要責備他。他若悔改，要饒恕他。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就算他一天得罪你七次，每次都對你說，『我悔改』，你都要饒恕他。」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使徒對主說：「請你加添我們的信心。」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主說：「你們若有芥菜種那麼大的信心，就算叫這棵桑樹連根拔起，栽在大海裡，它也會服從你們。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「你們誰會對種田或放羊回來的奴僕說，『請趕快坐下來吃飯』？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不都是吩咐他『給我準備晚飯，束上腰帶伺候我，等我吃喝完畢，你才可以吃喝』嗎？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奴僕照著吩咐去做，主人會謝他嗎？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同樣，你們按吩咐把所有事情辦妥後，也該這樣說，『我們是無用的奴僕，所做的不過是分內的事。』」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耶穌繼續前往耶路撒冷，途經撒瑪利亞和加利利的交界處。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祂進入一個村莊時，十個痲瘋病人迎面而來。他們遠遠地站著，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高聲呼喊道：「耶穌，老師啊，求你可憐我們吧！」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耶穌看見他們，就說：「去讓祭司察看你們的身體。」 他們去的時候，就潔淨了。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其中一個發現自己痊癒了，就跑回來，高聲讚美上帝，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又俯伏在耶穌的腳前連連稱謝。這人是撒瑪利亞人。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耶穌說：「被潔淨的不是有十個人嗎？其他九個呢？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回來讚美稱頌上帝的只有這個外族人嗎？」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於是祂對那人說：「起來回去吧！你的信心救了你。」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法利賽人問耶穌：「上帝的國什麼時候降臨？」 耶穌回答說：「上帝國的降臨並沒有看得見的徵兆。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沒有人能說，『看啊，上帝的國在這裡！』或說，『在那裡！』因為上帝的國就在你們當中。」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祂又對門徒說：「時候將到，你們將渴望見到人子降臨的日子，可是你們卻見不到。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有人將對你們說，『看啊，祂在這裡！』或說，『看啊，祂在那裡！』你們不要出去，也不要追隨他們。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因為人子降臨的時候必如劃過長空的閃電，從天這邊一直照到天那邊。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但祂必須先受許多苦，被這個世代棄絕。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「人子降臨時的情形將像挪亞的時代，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人們吃喝嫁娶，一直到挪亞進方舟那天，洪水來了，把他們全毀滅了；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又像羅得的時代，人們吃喝、買賣、耕地、蓋房。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在羅得離開所多瑪那天，烈火和硫磺從天而降，把他們全毀滅了。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「人子顯現之日的情形也是如此。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那天，在屋頂上的，不要下來拿屋內的東西；田間的人也不要回家。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你們要記住羅得妻子的事。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凡想保全生命的，必喪失生命；凡喪失生命的，必保全生命。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我告訴你們，那天晚上，兩個人睡在一張床上，一個將被接去，一個將被撇下；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兩個女人一起推磨，一個將被接去，一個將被撇下；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兩個人在田間，一個將被接去，一個將被撇下。」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門徒問：「主啊，在哪裡有這事呢？」 耶穌回答說：「屍體在哪裡，禿鷹就會聚集在哪裡。」</w:t>
      </w:r>
    </w:p>
    <w:p>
      <w:pPr>
        <w:pStyle w:val="Heading2"/>
      </w:pPr>
      <w:r>
        <w:rPr>
          <w:lang w:val="zh_TW" w:bidi="zh_TW"/>
        </w:rPr>
        <w:t>路加福音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耶穌講了一個比喻來教導門徒要常常禱告，不要灰心。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祂說：「某城有一位既不敬畏上帝也不尊重人的審判官。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那城裡有一位寡婦常常來哀求這位審判官，說，『求你為我伸冤，懲辦我的對頭。』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審判官總是充耳不聞，但後來心裡想，『我雖然不敬畏上帝，也不尊重人，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可是這寡婦一直來煩我，還是替她伸冤好了，免得她再來煩我！』」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主接著說：「你們聽，這不義的審判官尚且這麼說，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難道上帝聽到祂揀選的人晝夜呼求，不為他們伸冤嗎？難道祂會一直耽延嗎？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我告訴你們，祂必很快為他們伸冤。不過人子來的時候，在世上找得到有信心的人嗎？」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耶穌對那些自以為義、藐視別人的人講了一個比喻：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「有兩個人到聖殿裡禱告，一個是法利賽人，一個是稅吏。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法利賽人站在那裡自言自語地禱告說，『上帝啊！我感謝你，因為我不像別人那樣勒索、不義、通姦，也不像這稅吏。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我每週禁食兩次，奉獻全部收入的十分之一。』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「但那稅吏卻遠遠地站著，連舉目望天都不敢，而是捶著胸說，『上帝啊，求你憐憫我這個罪人！』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「我告訴你們，二人回家後，被上帝算為義人的是稅吏而不是法利賽人，因為自高的人必遭貶抑，謙卑的人必得尊榮。」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人們把嬰孩帶來要讓耶穌為他們按手，門徒看見，就責備這些人。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耶穌卻招呼他們過來，說：「讓小孩子到我這裡來，不要阻止他們，因為上帝的國屬於這樣的人。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我實在告訴你們，人若不像小孩子一樣接受上帝的國，絕不能進去。」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一位官長問耶穌：「良善的老師，我該做什麼才能承受永生？」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耶穌說：「你為什麼稱我是良善的？只有上帝是良善的。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你知道『不可通姦，不可殺人，不可偷盜，不可作偽證，要孝敬父母』這些誡命」。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那人說：「我從小就遵行這些誡命。」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耶穌聽了就對他說：「你還差一件事，就是去變賣你所有的產業，分給窮人，你必有財寶存在天上，然後你還要來跟從我。」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那人聽了，很憂愁，因為他非常富有。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耶穌見狀就說：「有錢人進上帝的國真難啊！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駱駝穿過針眼比有錢人進上帝的國還容易呢！」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聽見的人就問：「這樣，誰能得救呢？」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耶穌回答說：「對人而言不可能的事，對上帝而言都可能。」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彼得說：「你看！我們已經撇下所有來跟從你了。」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耶穌說：「我實在告訴你們，任何人為了上帝的國而撇下房屋、妻子、弟兄、父母或兒女，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今世必得多倍的獎賞，來世必得永生。」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耶穌把十二使徒帶到一邊，對他們說：「看啊，我們現在前往耶路撒冷，先知書上有關人子的所有記載都要應驗。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祂將被交在外族人的手裡，被他們嘲弄、虐待、吐唾沫、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鞭打和殺害，但第三天祂必復活。」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使徒卻一點也不明白，因為這番話的含意對他們是隱藏的，他們聽不懂祂說的。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耶穌快到耶利哥的時候，有一個瞎眼的人坐在路旁乞討。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他聽見許多人經過，就問是怎麼回事。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有人告訴他是拿撒勒人耶穌路過，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他就高聲呼喊：「大衛的後裔耶穌啊，可憐我吧！」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走在前面的人責備他，讓他安靜，但他反而叫得更大聲：「大衛的後裔啊，可憐我吧！」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耶穌停下腳步，命人把他帶過來，然後問他：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「你要我為你做什麼？」 他說：「主啊！我想看見。」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耶穌對他說：「你看見吧！你的信心救了你。」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他立刻得見光明，並跟從了耶穌，一路讚美上帝。所有目睹這事的人也都讚美上帝。</w:t>
      </w:r>
    </w:p>
    <w:p>
      <w:pPr>
        <w:pStyle w:val="Heading2"/>
      </w:pPr>
      <w:r>
        <w:rPr>
          <w:lang w:val="zh_TW" w:bidi="zh_TW"/>
        </w:rPr>
        <w:t>路加福音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耶穌進了耶利哥，正從城裡經過。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有個人名叫撒該，是稅吏長，家財豐厚。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他想看看耶穌是誰，可是因為周圍人多，他身材矮小，無法看見。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他便跑到前面，爬上一棵桑樹觀看，因為耶穌會從那裡經過。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耶穌走到那裡，抬頭招呼他說：「撒該，快下來！今天我必須住在你家。」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撒該連忙爬下來，興高采烈地迎接耶穌。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百姓見狀都埋怨說：「祂怎麼到一個罪人家裡作客？」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撒該站起來對主說：「主啊，我要把一半的財產分給窮人。我欺騙過誰，就還誰四倍。」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耶穌說：「今天救恩臨到這家了，因為他也是亞伯拉罕的子孫。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人子來是要尋找和拯救迷失的人。」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眾人在聽的時候，耶穌又為他們講了一個比喻，因為祂快到耶路撒冷了，人們以為上帝的國馬上就要顯現了。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耶穌說：「有一位貴族要到遠方去受封為王，然後返回。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臨行前，他召集了十個奴僕，發給每人一千個銀幣，吩咐他們，『你們在我出門期間要用這些錢做生意。』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「可是他的人民卻憎恨他，他們隨後派一個代表團去請願說，『我們不要這人作我們的王。』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「那貴族受封為王回來後，召齊十個奴僕，想知道他們做生意賺了多少。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第一個奴僕上前稟告說，『主啊，我用你給我的一千個銀幣賺了一萬個銀幣。』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「主人說，『好，你真是個好奴僕！你既然在小事上忠心，就派你管理十座城。』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「第二個奴僕上前說，『主啊，我用你給我的一千個銀幣賺了五千個銀幣。』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「主人說，『我派你管理五座城。』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「另一個奴僕上前說，『主啊，這是你先前給我的一千個銀幣，我一直把它包在手帕裡。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因為你很嚴厲，沒有存還要取，沒有種還要收，所以我怕你。』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「主人對那奴僕說，『你這個惡奴僕！我要按你自己的話定你的罪。你既然知道我很嚴厲，沒有存還要取，沒有種還要收，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為什麼不把我的銀幣存進錢莊，等我回來可以連本帶利收回來？』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「接著，他吩咐站在旁邊的奴僕，『收回他的一千銀幣，給那個有一萬銀幣的。』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「他們說，『主啊，那個人已經有一萬銀幣了。』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「主人答道，『我告訴你們，凡有的，還要給他更多；凡沒有的，連他僅有的也要奪去。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至於那些反對我作王的仇敵，把他們帶來，在我面前處決。』」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耶穌說完這個比喻，就走在眾人前面上耶路撒冷去。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快到橄欖山的伯法其和伯大尼時，耶穌派了兩個門徒，並囑咐說：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「你們去前面的村莊，一進村就會看見一頭從來沒有人騎過的驢駒拴在那裡，你們把牠解開牽來。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若有人問你們為什麼把牠解開，就說，『主要用牠。』」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兩個門徒出去後，所遇見的情形正如耶穌所說的。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當他們解開驢駒時，主人問他們：「你們解開驢駒幹什麼？」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他們說：「主要用牠。」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他們把驢駒牽到耶穌那裡，把自己的外衣搭在驢背上，扶耶穌上驢。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耶穌騎著驢前行，眾人把衣服鋪在路上。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祂正走下橄欖山，將近耶路撒冷的時候，眾門徒因為以往所見的神蹟奇事，就歡騰起來，高聲讚美上帝：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「奉主名來的王當受稱頌！」 「天上有平安，至高之處有榮耀！」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百姓中有幾個法利賽人對耶穌說：「老師，責備你的門徒吧。」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耶穌說：「我告訴你們，如果他們閉口不言，這些石頭都要呼喊了！」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耶穌快到耶路撒冷時，看見那城，就為它哀哭，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說：「今天你若知道那能帶給你平安的事就好了！可惜這事現在是隱藏的，你看不見！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因為有一天敵人要在你周圍築壘把你團團圍住，四面攻擊你。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他們要把你夷為平地，毀滅你城牆裡的兒女，不會留下兩塊疊在一起的石頭，因為你沒有認出上帝眷顧你的時刻。」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耶穌進入聖殿趕走裡面做買賣的人，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並對他們說：「聖經上說，『我的殿要成為禱告的殿』，你們竟把它變成了賊窩。」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祂天天在聖殿教導人，祭司長、律法教師和百姓的官長都想殺祂，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只是無從下手，因為百姓都十分喜愛聽祂講道。</w:t>
      </w:r>
    </w:p>
    <w:p>
      <w:pPr>
        <w:pStyle w:val="Heading2"/>
      </w:pPr>
      <w:r>
        <w:rPr>
          <w:lang w:val="zh_TW" w:bidi="zh_TW"/>
        </w:rPr>
        <w:t>路加福音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有一天，耶穌正在聖殿裡教導人、傳講福音，祭司長、律法教師和長老上前來，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質問祂：「告訴我們，你憑什麼權柄做這些事？誰授權給你了？」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耶穌回答說：「我也問你們一個問題。你們告訴我，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約翰的洗禮是從天上來的，還是從人間來的？」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他們彼此議論說：「如果我們說『是從天上來的』，祂一定會問，『那你們為什麼不信他？』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如果我們說『是從人間來的』，百姓會拿石頭打死我們，因為他們相信約翰是先知。」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於是，他們回答說：「我們不知道是從哪裡來的。」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耶穌說：「我也不告訴你們我憑什麼權柄做這些事。」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接著耶穌對眾人講了個比喻：「有人開墾了一個葡萄園，把園子租給佃戶，就出遠門了。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到了收穫的季節，他派奴僕去葡萄園向佃戶收取他的那份果實，佃戶卻把奴僕打了一頓，使他空手而歸。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園主又派另一個奴僕去，他們照樣將他毆打並羞辱一番，使他空手而歸。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園主又派第三個奴僕去，他們又把他打傷，拋在園外。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「園主說，『我該怎樣辦呢？不如叫我所疼愛的兒子去吧。他們大概會尊重他。』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「可是那些佃戶看見園主的兒子，就彼此商量說，『這是產業繼承人，我們殺掉他，產業就歸我們了！』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於是他們把園主的兒子扔到葡萄園外殺了。 「那麼，園主會怎樣處置他們呢？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他必來殺掉這些佃戶，把葡萄園租給別人。」 眾人聽了就說：「但願這種事永遠不會發生！」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耶穌定睛看著他們，問道：「那麼，聖經上說， 「『工匠丟棄的石頭已成了房角石』， 這句話是什麼意思呢？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凡跌在這石頭上的人，都會粉身碎骨；這石頭落在誰身上，會把誰砸爛。」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律法教師和祭司長聽出這比喻是針對他們說的，便想立刻下手捉拿耶穌，但又害怕百姓。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於是，他們嚴密監視耶穌，又派遣密探假裝好人，想從祂的話裡找把柄，好把祂交給總督處置。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那些密探問耶穌：「老師，我們知道你所講所傳的道都是正確的，也知道你不徇情面，而是按真理傳上帝的道。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那麼，我們向凱撒納稅對不對呢？」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耶穌看破他們的陰謀，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就叫他們拿一個銀幣來，問他們：「上面刻的是誰的像和名號？」他們說：「凱撒的。」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耶穌說：「屬於凱撒的，要給凱撒；屬於上帝的，要給上帝。」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耶穌的回答令他們驚奇，他們無法當眾找到把柄，只好閉口不言。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撒督該人向來不相信有復活的事。有幾個這一派的人來問耶穌：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「老師，按摩西為我們寫的律例，如果有人娶妻後沒有孩子就死了，他的兄弟當娶嫂嫂，替哥哥傳宗接代。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有弟兄七人，老大結了婚，沒有孩子就死了。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二弟、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三弟、一直到七弟都相繼娶了嫂嫂，都沒有留下孩子就死了。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最後那女人也死了。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那麼，到復活的時候，她將是誰的妻子呢？因為七個人都娶過她。」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耶穌說：「今世的人才有嫁娶，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但那些配得將來的世界、從死裡復活的人不娶也不嫁，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就像天使一樣永遠不會死。他們既然從死裡復活，就是上帝的兒女。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在火中荊棘的記載中，摩西也證實死人會復活，因為他稱主是『亞伯拉罕的上帝，以撒的上帝，雅各的上帝』。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上帝不是死人的上帝，而是活人的上帝。因為在祂那裡的人都是活人。」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幾位律法教師說：「老師答得好！」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此後，再沒人敢用問題刁難耶穌。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耶穌問他們：「人怎麼說基督是大衛的後裔呢？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大衛自己曾在詩篇裡說， 「『主對我主說， 你坐在我的右邊，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等我使你的仇敵成為你的腳凳。』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既然大衛稱基督為主，基督又怎麼會是大衛的後裔呢？」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大家正聽的時候，耶穌對門徒說：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「你們要提防律法教師。他們愛穿著長袍招搖過市，喜歡人們在大街上問候他們，又喜歡會堂裡的上座和宴席中的首位。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他們侵吞寡婦的家產，還假意做冗長的禱告。這種人必受到更嚴厲的懲罰！」</w:t>
      </w:r>
    </w:p>
    <w:p>
      <w:pPr>
        <w:pStyle w:val="Heading2"/>
      </w:pPr>
      <w:r>
        <w:rPr>
          <w:lang w:val="zh_TW" w:bidi="zh_TW"/>
        </w:rPr>
        <w:t>路加福音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耶穌抬頭觀看，見有錢人正把捐項投進奉獻箱裡，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又見一個窮寡婦投進兩個小銅錢，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就說：「我實在告訴你們，這位窮寡婦奉獻的比其他人都多。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因為他們不過奉獻了自己富餘的，但這窮寡婦奉獻了她賴以為生的一切。」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有些人正在談論由精美的石頭和珍貴的供物所裝飾的聖殿，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耶穌說：「你們現在所見到的，將來有一天要被完全拆毀，找不到兩塊疊在一起的石頭。」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他們問：「老師，這些事什麼時候會發生？發生的時候有什麼預兆？」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耶穌回答說：「你們要小心提防，不要被迷惑。因為將來會有許多人冒我的名來，說，『我是基督』，或說，『時候到了』，你們切勿跟從他們。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你們聽見打仗和叛亂的事，不要害怕，因為這些事一定會先發生，但末日將不會立刻來臨。」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耶穌接著說：「民族將攻打民族，國家將攻打國家，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將有大地震，各處將有饑荒和瘟疫，天上也將出現恐怖的景象和大異兆。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「這些事情出現之前，人們要拘捕你們，迫害你們，把你們押到會堂和監牢，你們將為了我的名被君王和官長審問。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那時，正是你們為我作見證的機會。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你們要立定心志，不要先思慮如何申辯，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因為我會賜給你們口才、智慧，使你們的仇敵全無反駁的餘地。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你們將被父母、弟兄、親戚、朋友出賣，你們有些人會被他們害死。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你們將為我的名而被眾人憎恨，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但你們連一根頭髮也不會失落。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你們只要堅忍到底，必能保全自己的靈魂。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「你們看見耶路撒冷被重兵包圍時，就知道它被毀滅的日子快到了。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那時，猶太地區的人要逃到山上去，城裡的人要跑到城外，鄉村的人不要進城，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因為那是報應的日子，要應驗聖經的全部記載。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那時，孕婦和哺育嬰兒的母親們可就遭殃了！因為將有大災難降在這地方，烈怒要臨到這些百姓。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他們要喪身刀下，要被擄到列國去。耶路撒冷要被外族人踐踏，直到外族人肆虐的日期滿了為止。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「日月星辰必顯出異兆，怒海洶湧、波濤翻騰，令各國驚恐不安。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天體必震動，人類想到世界要面臨的事都嚇得魂不附體。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那時，他們要看見人子駕著雲、帶著能力和極大的榮耀降臨。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當這些事發生時，你們要昂首挺胸，因為你們蒙救贖的日子近了。」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耶穌又講了一個比喻：「你們看無花果樹及其他樹木，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你們看見它們發芽長葉，就知道夏天近了。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同樣，你們看見這些事情發生時，就知道上帝的國近了。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「我實在告訴你們，這個世代還沒有過去，這一切都要發生。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天地都要消逝，但我的話永不消逝。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「你們要小心，不要被宴樂、醉酒和人生的掛慮拖累你們的心，免得那日子像網羅般突然臨到你們，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因為那日子將要臨到世上每一個人。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你們要時刻警醒，常常禱告，使你們能逃過這一切將要發生的災難，並能站在人子面前。」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耶穌每天在聖殿裡講道，晚上則到城外的橄欖山上過夜。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百姓一早都趕去聖殿聽祂的教導。</w:t>
      </w:r>
    </w:p>
    <w:p>
      <w:pPr>
        <w:pStyle w:val="Heading2"/>
      </w:pPr>
      <w:r>
        <w:rPr>
          <w:lang w:val="zh_TW" w:bidi="zh_TW"/>
        </w:rPr>
        <w:t>路加福音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除酵節，又名逾越節，快到了。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祭司長和律法教師因為害怕百姓，便密謀如何殺害耶穌。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這時，撒旦進入加略人猶大的心，這人原是十二使徒之一。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他去見祭司長和聖殿護衛長，商議如何把耶穌出賣給他們，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他們喜出望外，答應給猶大酬金。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猶大同意了，便伺機找百姓不在的場合將耶穌交給他們。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除酵節到了，那天要宰殺逾越節的羔羊。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耶穌差派彼得和約翰出去，說：「你們去為我們預備逾越節吃的晚餐。」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他們問：「你想讓我們在哪裡預備呢？」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耶穌回答說：「你們進城的時候，一個男子會扛著一瓶水迎面走來，你們要跟著他，到他進的房子裡，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對房子的主人說，『老師問：客房在哪裡？祂要和門徒在裡面吃逾越節的晚餐。』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主人會帶你們看樓上一間佈置整齊的大房間，你們就在那裡預備吧。」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他們進了城，所遇見的果然和耶穌所說的一樣。他們便在那裡預備逾越節的晚餐。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時候到了，耶穌和使徒們一同坐席。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耶穌對他們說：「我一直盼望在受難之前和你們同吃這個逾越節的宴席。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我告訴你們，在這宴席成就在上帝的國之前，我不會再吃這宴席了。」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祂接過杯來，祝謝後，說：「你們拿去分著喝吧。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我告訴你們，在上帝的國降臨之前，我不會再喝這葡萄酒。」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接著，祂拿起餅來，祝謝後，掰開分給他們，說：「這是我為你們犧牲的身體，你們要這樣做來記念我。」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飯後，祂照樣拿起杯來，說：「這杯是用我的血立的新約，這血是為你們流的。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「但是看啊，那出賣我之人的手和我的手都在桌子上。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按照所定的，人子要離世了，但那出賣人子的人有禍了！」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他們開始彼此追問誰會出賣耶穌。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門徒又開始爭論他們當中誰最偉大。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耶穌對他們說：「外族人有君王統治他們，那些統治者被稱為恩主，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但你們不可這樣。相反，你們中間位分最高的，要像最卑微的；做首領的，要像服侍人的。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坐席的和服侍的哪個位分高呢？難道不是坐席的那個嗎？然而，我在你們當中像是服侍的。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「在我患難之時，你們一直在我身邊，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所以，我父怎樣將國賜給我，我也照樣將國賜給你們，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使你們在我的國中和我同席吃喝，並且坐在寶座上審判以色列的十二個支派。」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耶穌說：「西門！西門！撒旦已經要求像篩麥子一樣篩你們，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但我已經為你禱告了，叫你不至於失去信心。你回頭以後，要讓你的弟兄剛強。」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西門·彼得說：「主啊，我已準備好和你一起坐牢，一起受死！」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耶穌說：「彼得，我告訴你，今早雞叫之前，你會三次不認我。」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耶穌又問門徒：「我從前派你們出去，沒有帶錢袋、背包和鞋，你們有任何缺乏嗎？」 他們答道：「沒有。」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耶穌說：「但現在如果有錢袋或背包，都要帶著；如果沒有刀，要賣掉衣服買刀。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我告訴你們，『祂被列在罪犯中』這句經文必在我身上應驗，因為聖經上有關我的事情快要實現了。」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他們說：「主啊，請看，這裡有兩把刀。」耶穌說：「夠了。」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耶穌出去，照常前往橄欖山，門徒也跟著祂。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到了地方，祂對門徒說：「你們要禱告，以免陷入誘惑！」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然後，祂獨自走到離門徒約有扔一塊石頭那麼遠的地方跪下禱告：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「父啊，若你願意，求你撤去此杯。然而，願你的旨意成就，而非我的意願。」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有一位從天上來的天使向祂顯現，給祂加添力量。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祂心中極其悲痛，禱告更懇切，汗珠如血滴落在地上。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祂禱告完後，便起身回到門徒那裡，看見他們因憂愁而疲憊地睡著了，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就說：「你們為什麼睡覺呢？要起來禱告，以免陷入誘惑！」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耶穌還在說話的時候，十二使徒中的猶大已帶著一群人趕到，他上前親吻耶穌。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耶穌對他說：「猶大，你用親吻的暗號來出賣人子嗎？」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跟隨耶穌的人見勢不妙，就說：「主啊，我們要揮刀反擊嗎？」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其中一人揮刀朝大祭司的奴僕砍過去，削掉了他的右耳。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耶穌卻說：「住手！夠了！」於是祂摸那奴僕的耳朵，治好了他，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然後對前來抓祂的祭司長、聖殿護衛長和長老說：「你們像對付強盜一樣拿著刀棍來抓我嗎？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我天天和你們一起在聖殿裡，你們沒有抓我。但現在正是黑暗當權、你們得勢的時候了！」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他們抓住耶穌，把祂押到大祭司的府第。彼得遠遠地跟在後面。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他們在庭院當中生起了火，圍坐一團，彼得也坐在他們中間。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有個婢女看見彼得坐在火堆邊，就盯著他看，說：「這人跟耶穌是一夥的！」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彼得卻否認說：「你這女子，我不認識祂。」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過了一會兒，又有個人看見了彼得，就說：「你也是他們一夥的！」 彼得說：「你這人，我不是！」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大約一小時之後，又有人斷言：「這人肯定跟祂是一夥的，因為他也是加利利人。」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彼得說：「你這人，我不知道你在說什麼！」話音未落，雞就叫了。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這時，主轉過頭來望著彼得，彼得想起主對他說的話：「今早雞叫之前，你會三次不認我。」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他就到外面，痛哭起來。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看守耶穌的人嘲弄祂，毆打祂，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蒙住祂的眼睛，對祂說：「說預言吧！是誰在打你？」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還說了許多侮辱祂的話。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天亮後，百姓的長老、祭司長和律法教師聚在一起，把耶穌押到他們的公會，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對祂說：「如果你是基督，就告訴我們。」 耶穌說：「即使我告訴你們，你們也不會相信。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如果我問你們，你們也不會回答。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但從今以後，人子要坐在大能上帝的右邊。」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他們都問：「那麼，你是上帝的兒子嗎？」耶穌回答說：「你們說我是。」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他們說：「我們還需要什麼見證呢？我們親耳聽見祂自己說的。」</w:t>
      </w:r>
    </w:p>
    <w:p>
      <w:pPr>
        <w:pStyle w:val="Heading2"/>
      </w:pPr>
      <w:r>
        <w:rPr>
          <w:lang w:val="zh_TW" w:bidi="zh_TW"/>
        </w:rPr>
        <w:t>路加福音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於是，眾人動身把耶穌押到彼拉多那裡，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開始指控祂說：「這人蠱惑民心，禁止百姓向凱撒納稅，又說自己是基督，是君王。」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彼拉多問耶穌：「你是猶太人的王嗎？」 耶穌回答說：「如你所言。」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於是彼拉多對祭司長和百姓說：「我查不出這人有什麼罪。」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但他們堅持說：「這個人從加利利開始一直到這裡，在猶太地區四處傳道，煽動民心。」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彼拉多聽後，問道：「祂是加利利人嗎？」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他得知耶穌來自分封王希律的轄區後，便把耶穌送交希律，那時希律剛巧在耶路撒冷。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希律見到耶穌，十分高興，因為他聽過耶穌的事，早就想見祂，希望看祂行神蹟。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他問了耶穌許多問題，耶穌卻一言不發。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祭司長和律法教師站在那裡極力地指控耶穌。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希律和他的衛兵嘲弄、侮辱耶穌，給祂穿上華麗的袍子，把祂押回彼拉多那裡。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希律和彼拉多向來互相敵視，但在那一天竟化敵為友。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彼拉多召來祭司長、官長和百姓，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對他們說：「你們帶這個人來，說祂煽動百姓造反。我當著你們的面審問了祂，卻查不出祂有任何你們指控的罪。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希律也查不出祂有什麼罪，所以把祂送回來了。可見，這人並沒有犯什麼該死的罪。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因此，我要懲戒祂，然後釋放祂。」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每逢逾越節，總督必須給他們釋放一個囚犯。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這時，眾人齊聲呼喊：「除掉這個人！給我們釋放巴拉巴！」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巴拉巴是因在城裡叛亂殺人而被下在監牢的。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彼拉多想釋放耶穌，便再次勸解他們。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但他們一直喊：「把祂釘在十字架上！把祂釘在十字架上！」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彼拉多第三次問百姓：「為什麼？祂犯了什麼罪？我找不出該處死祂的罪證。因此，我要懲戒祂，然後釋放祂。」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眾人卻繼續大聲喊叫，執意要求把耶穌釘在十字架上。最後，他們的聲勢佔了上風。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於是，彼拉多決定答應他們的要求。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他釋放了叛亂殺人的囚犯巴拉巴，並把耶穌交給他們任意處置。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他們帶耶穌出去的時候，抓住從鄉下來的古利奈人西門，讓他背著十字架跟在耶穌後面。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有一大群人跟在耶穌後面，其中有不少婦女為耶穌捶胸痛哭。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耶穌轉過身來，對她們說：「耶路撒冷的女兒啊，不要為我哭，為你們自己和你們的兒女哭吧！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因為日子快到了，人們將說，『不曾生育、不曾懷孕、不曾哺乳的女子有福了！』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到時候，人們會向大山說，『倒在我們身上吧！』又會對小山說，『遮蓋我們吧！』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樹木青蔥的時候，他們尚且做這些事，樹木枯乾的時候，又會怎樣呢？」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當時有兩個罪犯和耶穌一同被押去受刑。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他們到了一個叫「髑髏」的地方，便把耶穌釘在十字架上，又將兩個罪犯分別釘在祂左右兩邊。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耶穌說：「父啊，赦免他們！因為他們不知道自己在做什麼。」士兵抽籤分了耶穌的衣裳。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百姓站著觀看，官長也嘲笑耶穌說：「祂救了別人，如果祂是上帝所選立的基督，讓祂救自己吧！」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士兵們也戲弄祂，拿了些酸酒上前給祂喝，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又說：「如果你是猶太人的王，救救自己呀！」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耶穌上方有一塊牌子，上面寫著：「這是猶太人的王。」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跟耶穌同釘十字架的一個罪犯也譏笑耶穌，說：「你不是基督嗎？救你自己和我們呀！」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另一個罪犯卻責備他說：「你同樣是受刑的，難道不怕上帝嗎？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我們是罪有應得，但這個人沒有任何過犯。」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他對耶穌說：「耶穌啊，當你來執掌王權的時候，請你記得我。」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耶穌對他說：「我實在告訴你，今天你要和我一起在樂園裡了。」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那時大約是正午，黑暗籠罩著整個大地，一直到下午三點，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太陽黯然無光。掛在聖殿裡的幔子從中間裂成兩半。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耶穌大聲呼喊：「父啊，我將我的靈魂交在你手中。」說完，就斷了氣。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百夫長見此情形，便讚美上帝，說：「這人的確是個義人。」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圍觀的人見狀無不捶胸頓足，黯然離去。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耶穌熟識的人和從加利利跟著祂來的婦女們都站在遠處觀看。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有一位名叫約瑟的公會議員心地善良、為人正直，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住在猶太地區的亞利馬太城，一直在等候上帝國的降臨。他並不認同公會的決定和行動。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他去求見彼拉多，要求領取耶穌的遺體。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他把耶穌的遺體取下來，用細麻布裹好，然後安放在一個在巖壁上鑿出的新墓穴裡。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當天是預備日，安息日快到了。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和耶穌一起從加利利來的婦女跟在約瑟後面，看到了耶穌的墳墓，並且看到祂的遺體被安放好之後，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便回去預備香料和膏油。安息日到了，她們按律法的規定休息了一天。</w:t>
      </w:r>
    </w:p>
    <w:p>
      <w:pPr>
        <w:pStyle w:val="Heading2"/>
      </w:pPr>
      <w:r>
        <w:rPr>
          <w:lang w:val="zh_TW" w:bidi="zh_TW"/>
        </w:rPr>
        <w:t>路加福音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週日黎明時分，幾位婦女帶著預備好的香料來到墳前，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發現墓口的大石頭已經滾到旁邊，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便進去，卻沒有看見主耶穌的遺體。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正在猜疑之間，突然有兩個衣服發光的人站在旁邊，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她們嚇得俯伏在地。那兩個人對她們說：「你們為什麼在死人中找活人呢？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祂不在這裡，已經復活了！記住祂在加利利對你們說的話，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『人子必須被交在罪人的手中，被釘在十字架上，在第三天復活。』」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她們這才想起耶穌的話來，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便離開墳墓，回去把事情的經過告訴十一個使徒和其他人。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把這些事告訴使徒的婦女有抹大拉的瑪麗亞、約亞娜、雅各的母親瑪麗亞及其他人。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他們聽了都不相信，認為是無稽之談。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彼得卻起身跑到墓地，屈身往墓裡張望，只見細麻布在那裡，便離開了，對發生的事大惑不解。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同一天，有兩個門徒前往離耶路撒冷十一公里的以馬忤斯村，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一路談論著最近發生的一切事。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正談論的時候，耶穌走過來和他們同行。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可是，他們認不出耶穌。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耶穌問他們：「你們一路上在談論什麼？」 他們停下腳步，滿面愁容，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其中一個叫革流巴的說：「難道在耶路撒冷作客的人中，只有你不知道近日發生在那裡的事嗎？」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耶穌問：「什麼事？」 他們說：「就是拿撒勒人耶穌的事。祂本來是個先知，在上帝和百姓面前言談舉止充滿力量。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我們的祭司長和官長卻把祂押去判了死刑，釘在十字架上。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「我們一直希望祂就是要救贖以色列的那位。還有，今天是事發後的第三天，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我們當中有幾位婦女讓我們驚奇。她們一早到墳墓那裡，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發現耶穌的遺體不見了，回來說天使曾向她們顯現，並告訴她們耶穌還活著。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「後來我們有幾個人去墳墓察看，發現果然像她們所說的，不過沒有看見耶穌。」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耶穌對他們說：「無知的人啊！為什麼遲遲不肯相信先知的話呢？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基督豈不是要先這樣受害，然後進入祂的榮耀嗎？」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耶穌接著從摩西和眾先知的記載開始，把有關自己的經文都向他們講解明白。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快到以馬忤斯村時，耶穌好像還要繼續前行。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他們極力挽留祂，說：「天快黑了，時候不早了，跟我們一同住宿吧。」耶穌就和他們一起進村住下。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吃飯的時候，耶穌拿起餅來，祝謝後，掰開遞給他們。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忽然他們眼睛明亮了，認出是耶穌。耶穌就從他們眼前消失了。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二人彼此議論說：「一路上祂和我們說話、為我們解釋聖經的時候，我們心裡不是很火熱嗎？」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二人馬上動身趕回耶路撒冷，看到十一位使徒及其同伴正聚在一起談論：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「主真的復活了，並向西門顯現了。」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二人也把路上發生的事以及掰餅時認出主的經過述說了一遍。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正說的時候，耶穌親自站在他們中間，說：「願你們平安！」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他們又驚又怕，以為是看見了幽靈。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耶穌說：「你們為什麼惴惴不安？為什麼心存疑惑呢？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你們看我的手和腳，就知道真的是我。來摸摸看，幽靈沒有骨和肉，你們看！我有。」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說完，祂把手和腳給他們看。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門徒又驚又喜，難以相信。耶穌問：「你們這裡有吃的嗎？」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他們便給祂一片烤魚，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祂接過來在他們面前吃了。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耶穌對他們說：「我跟你們在一起的時候曾經說過，摩西的律法書、先知的書以及詩篇裡有關我的記載都要應驗。」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於是，耶穌開了他們的心竅，使他們明白聖經，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又對他們說：「聖經上說，基督必受害，然後在第三天從死裡復活，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人們要奉祂的名傳揚悔改、赦罪的福音，從耶路撒冷一直傳遍萬國。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「你們是這些事的見證人，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我要把我父的應許賜給你們。不過，你們要留在城裡，直到得著天上來的能力。」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耶穌帶著門徒來到伯大尼附近，舉起雙手為他們祝福。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正祝福的時候，祂就離開了他們，被接到天上去了。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門徒都敬拜祂，然後歡歡喜喜地回到耶路撒冷。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他們常在聖殿裡頌讚上帝。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