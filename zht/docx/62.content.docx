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約翰一書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關於從太初就已經存在的生命之道，我們曾經耳聞目睹，親眼看過，親手摸過。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這生命曾顯現過，我們看見了，現在作見證，向你們傳揚這與父同在、曾向我們顯現的永恆生命。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我們把所見所聞傳給你們，好使你們可以與我們相交。我們誠然是與父和祂兒子耶穌基督相交。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我們把這些話寫給你們，好使大家都喜樂滿溢。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我們從耶穌那裡聽見、現在又傳給你們的信息就是：上帝是光，在祂裡面毫無黑暗。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我們如果說與祂相交，卻仍活在黑暗裡，就是說謊，沒有遵行真理。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我們如果生活在光明中，像上帝在光明中一樣，就彼此相交，祂兒子耶穌的血就洗淨我們一切的罪。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我們如果說自己沒有罪，便是自欺，真理就不在我們裡面。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如果我們承認自己的罪，上帝是信實和公義的，必赦免我們的罪，洗淨我們一切的不義。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我們如果說自己沒有犯過罪，就是把上帝看作說謊的，祂的道也不在我們裡面。</w:t>
      </w:r>
    </w:p>
    <w:p>
      <w:pPr>
        <w:pStyle w:val="Heading2"/>
      </w:pPr>
      <w:r>
        <w:rPr>
          <w:lang w:val="zh_TW" w:bidi="zh_TW"/>
        </w:rPr>
        <w:t>約翰一書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我的孩子們，我寫這些話給你們，是為了叫你們不要犯罪。如果有人犯了罪，在父那裡我們有一位護慰者，就是那位義者耶穌基督。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祂為我們的罪作了贖罪祭，不只是為我們的罪，也是為天下人的罪。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我們若遵行上帝的命令，就知道自己確實認識祂。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若有人說「我認識祂」，卻不遵行祂的命令，這人是說謊的，他裡面沒有真理。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人若遵行祂的道，就完全活出了祂的愛，我們藉此知道自己是在祂裡面。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所以，自稱住在祂裡面的人，行事為人理當和耶穌一樣。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親愛的弟兄姊妹，我寫給你們的並不是一條新命令，而是你們起初接受的舊命令，這舊命令就是你們已經聽過的道。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然而，我寫給你們的也是新命令，在基督和你們身上都顯明是真實的，因為黑暗漸漸消逝，真光已經在照耀。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人若說自己在光明中，卻恨他的弟兄姊妹，他仍然活在黑暗裡。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愛弟兄姊妹的人住在光明中，沒有什麼可以絆倒他。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恨弟兄姊妹的人活在黑暗中，走在黑暗中，不知何去何從，因為黑暗弄瞎了他的眼睛。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孩子們，我寫信給你們，因為靠著祂的名，你們的罪已經得到赦免。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父老們，我寫信給你們，因為你們已經認識從太初就存在的那位。年輕人，我寫信給你們，因為你們已經戰勝了那惡者。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孩子們，我曾寫信給你們，因為你們認識了父。父老們，我曾寫信給你們，因為你們認識了從太初就存在的那位。年輕人，我曾寫信給你們，因為你們剛強，上帝的道常在你們裡面，並且你們戰勝了那惡者。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不要愛世界和世上的事，因為人若愛世界，就不會再有愛父的心了。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凡屬世界的，如肉體的私慾、眼目的私慾和今生的驕傲都不是從父那裡來的，而是從世界來的。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這世界和其中一切的私慾都在消逝，但遵守上帝旨意的人永遠長存。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孩子們，現在是末世了。你們從前聽說敵基督者要來，其實現在許多敵基督者已經出現了，由此可知，現在是末世了。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這些人是從我們中間出去的，但他們不屬於我們。他們如果屬於我們，就會留在我們當中。他們的離去顯明他們都不屬於我們。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你們從那位聖者領受了恩膏，所以明白真理。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我寫信給你們，不是因為你們不明白真理，而是因為你們明白真理，並且知道真理中毫無謊言。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誰是說謊的呢？不就是那否認耶穌是基督的嗎？那不承認父和子的就是敵基督者。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凡否認子的，都沒有父；凡承認子的，連父也有了。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你們務要把起初所聽見的道謹記在心，這樣，你們就必住在子裡面，也必住在父裡面。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基督應許給我們的是永生。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我寫這些話給你們，是針對那些誘騙你們的人。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既然你們從那位聖者領受的恩膏常在你們裡面，就無需他人指教你們，祂的恩膏必在一切事上指教你們。這恩膏真實無偽，你們要按這恩膏的指教住在基督裡。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孩子們，你們要住在基督裡。這樣，當祂顯現的時候，就是祂再來的時候，我們便能坦然無懼，在祂面前不至羞愧。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你們既然知道祂是公義的，也該知道所有行義的人都是從上帝生的。</w:t>
      </w:r>
    </w:p>
    <w:p>
      <w:pPr>
        <w:pStyle w:val="Heading2"/>
      </w:pPr>
      <w:r>
        <w:rPr>
          <w:lang w:val="zh_TW" w:bidi="zh_TW"/>
        </w:rPr>
        <w:t>約翰一書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你們看，父上帝何等愛我們，稱我們為祂的兒女！我們也實在是祂的兒女，世人之所以不認識我們，是因為他們不認識父上帝。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親愛的弟兄姊妹，我們現在是上帝的兒女，將來如何還未顯明。但我們知道，當基督顯現的時候，我們會像祂，因為我們必見到祂的本相。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凡心存這種盼望的人都會自潔，因為祂是聖潔的。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人犯罪就是違背上帝的律法，違背上帝的律法就是犯罪。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你們知道，耶穌降世是為了除掉罪，祂裡面毫無罪惡。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住在祂裡面的人不會犯罪；不斷犯罪的人既沒見過祂，也不認識祂。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孩子們，不要受人誘騙，行義的才是義人，正如耶穌是公義的。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一直犯罪的人是屬魔鬼的，因為魔鬼從起初便犯罪，但上帝兒子的顯現是為了摧毀魔鬼的工作。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從上帝生的人不會繼續犯罪，因為他裡面有上帝的生命。他不能繼續犯罪，因為他是從上帝生的。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這樣，就可以看出誰是上帝的兒女，誰是魔鬼的兒女。凡不行義、不愛弟兄姊妹的人，都不是上帝的兒女。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我們應當彼此相愛，這是你們起初聽見的信息。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不要步該隱的後塵。他屬於那惡者，殺害了自己的弟弟。他為什麼要殺害自己的弟弟呢？因為他行為邪惡，他弟弟卻秉行公義。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弟兄姊妹，世人若恨你們，不要驚奇。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我們因愛弟兄姊妹，便知道自己已經出死入生了。不愛弟兄姊妹的，仍然陷在死亡中。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恨弟兄姊妹的就是殺人的，你們知道：殺人者裡面沒有永生。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耶穌為我們捨命，我們由此便知道什麼是愛，我們也理當為弟兄姊妹捨命。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如果一個豐衣足食的人看見貧窮的弟兄姊妹，卻毫無憐憫之心，怎能說他愛上帝呢？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所以，孩子們啊，不要單在言語和口頭上說愛人，總要按真理行出來。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19-20</w:t>
      </w:r>
      <w:r>
        <w:rPr>
          <w:lang w:val="zh_TW" w:bidi="zh_TW"/>
        </w:rPr>
        <w:t xml:space="preserve"> 這樣，我們必知道自己屬於真理，即使我們心中自責，也可以在上帝面前安心，因為上帝比我們的心大，祂洞悉一切。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親愛的弟兄姊妹，我們若能凡事問心無愧，就可以在上帝面前坦然無懼。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這樣，我們無論向上帝祈求什麼，都必得到，因為我們遵守祂的命令，做祂喜悅的事。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上帝的命令是：我們要信祂兒子耶穌基督的名，遵照祂的命令彼此相愛。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遵行上帝命令的人就住在上帝裡面，上帝也住在他裡面。我們藉著上帝賜給我們的聖靈知道：祂住在我們裡面。</w:t>
      </w:r>
    </w:p>
    <w:p>
      <w:pPr>
        <w:pStyle w:val="Heading2"/>
      </w:pPr>
      <w:r>
        <w:rPr>
          <w:lang w:val="zh_TW" w:bidi="zh_TW"/>
        </w:rPr>
        <w:t>約翰一書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親愛的弟兄姊妹，不要什麼靈都信，總要試驗那些靈是否出於上帝，因為許多假先知已經來到世上！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任何靈若承認耶穌基督曾降世為人，就是從上帝來的，你們可以憑這一點認出上帝的靈。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任何靈若不承認耶穌，就不是從上帝來的，而是敵基督者的靈。以前你們聽說敵基督者要來，現在他已經在世上了。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孩子們，你們屬於上帝，並且已經勝過那些假先知，因為在你們裡面的靈比世上的靈更大。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他們屬於世界，所以談論世界的事，世人也聽從他們。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我們屬於上帝，認識上帝的人聽從我們，不屬於上帝的人不聽從我們。這樣，我們就可以分辨真理的靈和錯謬的靈。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親愛的弟兄姊妹，我們要彼此相愛，因為愛是從上帝來的。凡愛人者都是從上帝生的，並且認識上帝。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不愛人者不認識上帝，因為上帝就是愛。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上帝差遣祂獨一的兒子到世上來，是為了叫我們靠祂而活，從而顯明了祂對我們的愛。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不是我們愛上帝，而是上帝愛我們，並且差遣祂兒子為我們的罪作了贖罪祭，這就是愛。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親愛的弟兄姊妹，上帝既然這樣愛我們，我們也理當彼此相愛。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從來沒有人見過上帝，如果我們彼此相愛，上帝就住在我們裡面，祂的愛也在我們身上完全流露出來。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上帝將祂的靈賜給了我們，所以我們知道自己住在祂裡面，祂也住在我們裡面。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我們看見過，現在作見證：父差遣了祂的兒子成為世人的救主。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無論是誰，他若承認耶穌是上帝的兒子，上帝必住在他裡面，他也住在上帝裡面。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我們已經認識並且相信上帝對我們的愛。 上帝就是愛，住在愛中的，就是住在上帝裡面，上帝也住在他裡面。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這樣，愛就在我們身上得以純完，使我們在審判的日子可以坦然無懼，因為我們在這世上像耶穌一樣。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愛裡沒有恐懼，純全的愛能驅除恐懼，因為恐懼意味著怕受懲罰。恐懼的人尚未在愛中得以純全。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我們愛，因為上帝先愛了我們。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人若聲稱愛上帝，卻恨自己的弟兄姊妹，就是說謊的，因為人若不愛看得見的弟兄姊妹，又怎能愛看不見的上帝呢？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愛上帝的人也要愛弟兄姊妹，這是上帝給我們的命令。</w:t>
      </w:r>
    </w:p>
    <w:p>
      <w:pPr>
        <w:pStyle w:val="Heading2"/>
      </w:pPr>
      <w:r>
        <w:rPr>
          <w:lang w:val="zh_TW" w:bidi="zh_TW"/>
        </w:rPr>
        <w:t>約翰一書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凡信耶穌是基督的人，都是從上帝生的。凡愛生他之上帝的，也必愛上帝所生的。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當我們愛上帝，遵行祂的命令時，便知道自己也愛祂的兒女。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因為我們遵行上帝的命令就是愛上帝。其實，祂的命令並不難遵守，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因為凡從上帝生的人都能勝過世界，使我們得勝的是我們的信心。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誰能勝過世界呢？不就是那些信耶穌是上帝兒子的人嗎？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耶穌基督是藉著水和血來的。祂不是單藉著水來的，而是藉著水和血來的，並且有聖靈為祂作見證，因為聖靈就是真理。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這樣，作見證的共有三樣：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聖靈、水和血。這三者是一致的。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我們既然接受人的見證，就更該接受上帝的見證，因為這是上帝為祂兒子作的見證。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信上帝兒子的人裡面有這見證，不信上帝的人把上帝當作了說謊的，因為他不信上帝為祂兒子做的見證。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這見證就是：上帝已經把永生賜給我們，這生命在祂兒子裡面。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人有上帝的兒子，就有這生命；沒有上帝的兒子，就沒有這生命。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我把這些話寫給你們這些信上帝兒子之名的人，是要你們知道自己有永生。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我們若按著上帝的旨意祈求，祂必垂聽，這是我們對祂的信心。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我們既然知道上帝垂聽我們一切的祈求，就知道我們必能得到所求的。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人若看見信徒犯了不至於死的罪，就當為他禱告，上帝必將生命賜給他，就是那些犯了不至於死之罪的人。有的罪會導致死亡，我並不是說你們要為這樣的罪禱告。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一切不義的事都是罪，但有的罪不會導致死亡。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我們知道凡從上帝生的不會繼續犯罪，因為上帝的兒子保護他，那惡者無法害他。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我們知道自己屬於上帝，全世界都在那惡者手中。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我們知道上帝的兒子已經來了，並且賜給了我們悟性，使我們能認識真神。我們在真神裡面，就是在祂兒子耶穌基督裡面。祂是真神，也是永生。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孩子們啊，你們要遠離偶像！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