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約翰二書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我這作長老的寫信給蒙揀選的女士和你的兒女，就是我本著真理所愛的。不但我愛你們，一切認識真理的人也都愛你們，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這是因為真理在我們裡面，並且永遠與我們同在。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父上帝和祂兒子耶穌基督的恩典、憐憫和平安，必在真理和愛中與我們同在！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我看見你一些兒女按照我們從父領受的命令遵行真理，感到非常欣慰。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女士啊，我現在勸你，我們要彼此相愛。這不是新命令，而是我們從起初就已經領受的命令。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愛就是遵行上帝的命令。你們要活出愛，這是你們從起初就聽到的命令。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因為許多騙子已經來到世上，他們否認耶穌基督曾降世為人。這樣的人是騙子，是敵基督者。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你們要謹慎，好得到完滿的賞賜，免得我們前功盡棄。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凡偏離基督教導的人，都沒有上帝；凡遵守基督教導的人，都有父和子。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若有人到你們那裡不傳基督的教導，不要請他到家裡，也不要問候他，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因為問候他就是與他同流合污。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我還有許多事要告訴你們，但不想藉助紙墨，只希望到你們那裡當面暢談，使我們喜樂滿溢。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你那蒙揀選之姊妹的兒女問候你。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