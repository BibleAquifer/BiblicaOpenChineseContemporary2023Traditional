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加拉太書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我是保羅，我作使徒並非受人委派，也不是倚靠人，而是由耶穌基督和叫祂從死裡復活的父上帝委派的。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我和所有跟我在一起的弟兄寫信給加拉太的各教會。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願我們的父上帝和主耶穌基督賜給你們恩典和平安！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基督遵照我們父上帝的旨意為我們的罪獻上了自己，好拯救我們脫離這罪惡的世代。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願榮耀歸給上帝，直到永永遠遠。阿們！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我很驚訝，你們竟然那麼快就背棄了藉著基督的恩典呼召你們的上帝，去追隨別的福音！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其實那並不是福音，只是某些人擾亂你們的信仰，想篡改基督的福音。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即便是我們或天使，若另傳福音給你們，與我們以前傳給你們的相悖，也該受咒詛！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我們已經說過，現在我再說一次：如果有人向你們傳別的福音，與你們以前接受的相悖，那人該受咒詛！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我現在是要贏得人的贊同嗎？還是要贏得上帝的贊同？難道我是要討好人嗎？我如果仍舊要討好人，就不是基督的奴僕了。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弟兄姊妹，我告訴你們，我傳的福音不是出於人的意思，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因為這福音既不是我從人那裡領受的，也不是我跟人學來的，而是耶穌基督親自啟示我的。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你們都聽說過我信奉猶太教時的所作所為，我怎樣殘酷地迫害上帝的教會，試圖摧毀它。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我在猶太教裡比許多同輩的猶太人更進取，狂熱地維護祖先的傳統。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然而，當我還在母腹中的時候，上帝就施恩將我分別出來並呼召了我。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上帝既然樂意把祂的兒子啟示給我，叫我向外族人傳揚祂，我就沒有跟任何人商量，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也沒有上耶路撒冷去見那些比我先作使徒的人，而是去了阿拉伯，然後回到大馬士革。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過了三年，我才到耶路撒冷去拜會磯法，和他一起住了十五天。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我也見了主耶穌的弟弟雅各，此外沒有見過其他使徒。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我在上帝面前保證，我寫給你們的絕無謊言。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後來我又到了敘利亞和基利迦地區。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那時，猶太境內基督的眾教會都還沒有見過我的面。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他們只是聽說：「那個從前迫害我們的人如今在傳揚他曾試圖摧毀的信仰。」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於是他們因為我的緣故將榮耀歸給上帝。</w:t>
      </w:r>
    </w:p>
    <w:p>
      <w:pPr>
        <w:pStyle w:val="Heading2"/>
      </w:pPr>
      <w:r>
        <w:rPr>
          <w:lang w:val="zh_TW" w:bidi="zh_TW"/>
        </w:rPr>
        <w:t>加拉太書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十四年後，我和巴拿巴又去耶路撒冷，並帶了提多同去。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我是遵照上帝的啟示去的。我私下拜會了那些有名望的教會領袖，陳明我在外族人中間所傳的福音，免得我過去或是現在的努力都白費了。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跟我同去的提多雖然是希臘人，也沒有人勉強他接受割禮。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事情的緣由是因為有一些假信徒偷偷混了進來，要窺探我們在基督耶穌裡享有的自由，想叫我們做律法的奴隸。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但為了叫福音的真理常在你們當中，我們絲毫沒有向他們妥協。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至於那些德高望重的教會領袖，他們的地位對我來說無關緊要，因為上帝不以貌取人。他們對我所傳的並沒有增加什麼。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相反，他們都已看到，上帝委託我向外族人傳福音，就像祂委託彼得向猶太人傳福音一樣。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上帝感動了彼得，呼召他做猶太人的使徒，祂也同樣感動了我，呼召我做外族人的使徒。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當時被譽為教會柱石的雅各、磯法和約翰明白了上帝賜給我的恩典之後，就與我和巴拿巴用右手行相交之禮，讓我們向外族人傳福音，他們向受割禮的人傳福音。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他們只要求我們顧念那些貧困的人，這正是我一向熱衷的事。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後來，磯法到了安提阿，因他做錯了事，我就當面反對他。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從雅各那裡來的人抵達之前，他和外族的信徒一起吃飯。但那些人抵達以後，他因為怕那些堅持行割禮的猶太人批評，就與外族的信徒分開了。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其他猶太基督徒也跟著他裝假，甚至連巴拿巴也隨從了他們的虛偽。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我看見他們不照福音的真理行，就當眾對磯法說：「你身為猶太人，如果行事為人像外族人，不像猶太人，又怎能強迫外族人按猶太人的規矩生活呢？」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我們生來是猶太人，不是外族罪人，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但我們知道人被稱為義人不是靠遵行律法，而是靠信耶穌基督。所以我們信了基督耶穌，以便因信基督被稱為義人，而不是靠遵行律法，因為無人能夠靠遵行律法被稱為義人。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如果我們尋求在基督裡被稱為義人，結果卻仍是罪人，難道基督助長罪惡嗎？當然不是！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倘若我重建我所拆毀的東西，就表明我是罪人。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其實，我因無法滿足律法的要求而向律法死了，使我可以為上帝而活。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我已經與基督一同被釘在十字架上，現在活著的不再是我，而是基督活在我裡面。我如今活在肉身中的生命是靠信上帝的兒子活著，祂愛我，為我捨命。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我不廢棄上帝的恩典，倘若靠遵行律法可以得到義，基督的死便毫無意義了。</w:t>
      </w:r>
    </w:p>
    <w:p>
      <w:pPr>
        <w:pStyle w:val="Heading2"/>
      </w:pPr>
      <w:r>
        <w:rPr>
          <w:lang w:val="zh_TW" w:bidi="zh_TW"/>
        </w:rPr>
        <w:t>加拉太書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無知的加拉太人啊！誰又蠱惑了你們呢？耶穌基督被釘在十字架上的事，早就像一幅畫一樣展現在你們眼前了。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我只想問，你們領受了聖靈是靠遵行律法呢，還是因為相信所聽見的福音呢？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你們既然靠聖靈開始了基督徒的生活，現在卻想靠肉體達到純全嗎？你們就這麼無知嗎？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你們受了許多苦，難道都是徒然的嗎？真白受了嗎？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上帝將聖靈賜給你們，又在你們中間行神蹟，是因為你們遵行律法呢，還是因為你們相信所聽到的福音呢？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聖經上說：「亞伯拉罕信上帝，就被算為義人。」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因此，你們要明白，那些信的人才是亞伯拉罕的子孫。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聖經早就指明，上帝要叫外族人因信被稱為義人，祂預先將福音傳給亞伯拉罕，說：「萬國必因你而蒙福。」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所以那些信的人必和有信心的亞伯拉罕一同蒙福。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凡以遵行律法為本的人都在咒詛之下，因為聖經上說：「凡不遵行律法書上一切命令的人必受咒詛。」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非常明顯，沒有人能靠遵行律法在上帝面前被稱為義人，因為聖經上說：「義人必靠信心而活。」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律法並非以信心為本，而是說：「遵行律法的人必因此而活。」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但基督替我們受了咒詛，從而救贖我們脫離了律法的咒詛，因為聖經上說：「凡掛在木頭上的人都是受咒詛的。」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這樣，賜給亞伯拉罕的福氣可以藉著基督耶穌臨到外族人，使我們也可以藉著信得到上帝應許賜給我們的聖靈。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弟兄姊妹，我舉個日常生活中的例子。世人的合約一經雙方簽訂之後，就不能作廢，也不能加添。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上帝曾向亞伯拉罕和他的後裔賜下應許，不過這裡沒有說「後裔們」——指許多人，而是說「你的後裔」——指一個人，就是基督。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我的意思是：四百三十年後頒佈的律法不會廢除上帝先前立下的約，以致應許落空。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我們如果是靠遵行律法去承受產業，就不是倚靠上帝的應許。但上帝是憑應許把產業賜給了亞伯拉罕。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那麼，為什麼會有律法呢？律法是為了使人知罪而增設的，一直存到那位承受應許的後裔來臨。律法是通過天使交給一位中保頒佈的。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中保代表雙方，但上帝則單方面賜下應許。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這樣看來，上帝的律法和上帝的應許是否互相矛盾呢？當然不是！如果頒布的律法能帶給人生命，人就可以靠律法得到義了。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但聖經說萬物都困在罪的權勢下，為要使那些信的人因為信耶穌基督而得到應許。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信耶穌的時代來臨以前，律法暫時監管我們。等到信耶穌之道顯明出來後，律法就不再監管了。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因此，律法是我們的監護人，負責引領我們歸向基督，使我們可以因信被稱為義人。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現在信耶穌的時代已經來臨，我們不再受律法監管。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你們都藉著信基督耶穌而成為上帝的兒女，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因為你們受洗歸入基督就是披戴基督。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從此不再分猶太人和希臘人，自由人和奴隸，男人和女人，因為你們都在基督耶穌裡合而為一了。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你們若屬於基督，就是亞伯拉罕的子孫，並且按照上帝的應許是產業繼承人。</w:t>
      </w:r>
    </w:p>
    <w:p>
      <w:pPr>
        <w:pStyle w:val="Heading2"/>
      </w:pPr>
      <w:r>
        <w:rPr>
          <w:lang w:val="zh_TW" w:bidi="zh_TW"/>
        </w:rPr>
        <w:t>加拉太書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然而，繼承人還年幼時，雖然身為產業的主人，實際上和奴僕沒有分別。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他一樣要受監護人和管家的約束，一直到他父親指定他繼承產業的日子為止。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我們也一樣，在孩童時期受世界基本規條的轄制。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然而，時候一到，上帝就差遣自己的兒子藉著一位女子降生，並受律法的約束，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為要救贖一切受律法約束的人，使我們成為祂的兒女。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我們既然成為兒女，上帝就差遣祂兒子的靈進入我們的心裡，呼求：「阿爸，父啊！」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由此可見，你們從今以後不再是奴僕，而是兒女。既然身為兒女，就可以靠著上帝成為產業繼承人。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從前，你們不認識上帝，做那些假神的奴隸。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現在，你們既然認識了上帝，或者更應該說是上帝認識了你們，為什麼還要回到那些脆弱無用的基本規條之下，甘願再做它們的奴隸呢？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你們竟然還在拘守什麼日子、月份、節期和年份！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我真擔心我在你們身上的一番心血都枉費了。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弟兄姊妹，我勸你們現在要像我一樣，因為我已經像你們一樣。你們向來沒有虧待過我。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你們知道，當初是因為我生病才有機會首次向你們傳福音。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那時，你們雖然因為我生病而受累，卻沒有輕視我、嫌棄我，反而接待我，就像接待上帝的天使，接待基督耶穌一樣。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我可以為你們作證，如果可能的話，你們那時就是把眼睛剜出來給我，也心甘情願。你們當初的善意哪裡去了？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現在我因為告訴你們真理，就成了你們的仇人嗎？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那些人非常熱心地對待你們，其實他們心懷不軌，想要離間你們和我們的關係，使你們熱心地對待他們。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有人熱心待你們當然很好，但總要動機純正、始終如一，不應該只是我和你們在一起時才熱心待你們。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孩子們，為了你們，我像一位母親再次經歷生產的劇痛，一直到基督的生命在你們裡面成形。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我恨不得立刻趕到你們身邊，換種口氣說話，因為我為你們困惑不安。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你們這些甘願在律法之下的人啊！告訴我，你們沒聽過律法怎麼說嗎？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律法書上說：亞伯拉罕有兩個兒子，一個是婢女生的，一個是主母生的。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婢女的兒子是按著人的意願生的，主母的兒子是按著上帝的應許生的。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這些事都有寓意，兩個婦人代表兩個約。夏甲代表頒佈於西奈山的約，她生的孩子是奴僕。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這夏甲代表阿拉伯的西奈山，相當於現今的耶路撒冷，她和她的兒女都是奴僕。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那天上的耶路撒冷則是自由的，是我們的母親。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因為聖經上說： 「不生育、未生養的婦人啊， 要快樂； 未曾生產的女子啊， 要高聲歡呼， 因為沒有丈夫的比有丈夫的兒女更多。」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弟兄姊妹，你們都像以撒一樣是照著上帝的應許出生的。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當時，那按著人的意願生的兒子迫害那靠著聖靈生的兒子，現在的情況也和當時一樣。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但聖經上怎麼說呢？聖經上說：「趕走婢女和她的兒子，因為婢女的兒子不能與主母的兒子一同承受產業。」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弟兄姊妹，這樣看來，我們不是婢女的兒女，而是主母的兒女。</w:t>
      </w:r>
    </w:p>
    <w:p>
      <w:pPr>
        <w:pStyle w:val="Heading2"/>
      </w:pPr>
      <w:r>
        <w:rPr>
          <w:lang w:val="zh_TW" w:bidi="zh_TW"/>
        </w:rPr>
        <w:t>加拉太書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基督釋放了我們，好讓我們得自由。所以，要站穩了，不要再被奴僕的軛轄制。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聽著！我保羅鄭重地告訴你們，如果你們接受割禮，基督對你們就毫無益處。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我再次警告所有接受割禮的人，他們必須遵守全部的律法。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你們若想靠遵行律法被稱為義人，就與基督隔絕了，並且離開了上帝的恩典。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但我們要靠著聖靈，憑信心熱切等候所盼望的義。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因為在基督耶穌裡，受不受割禮根本無關緊要，藉著愛表現出來的信心才至關重要。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你們本來在信心的路上一直跑得很好。現在是誰攔阻了你們，叫你們不再信從真理呢？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這種勸導當然不是出於呼召你們的上帝！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「一點麵酵能使整團麵發起來。」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我在主裡深信你們不會有二心，但無論誰攪擾你們，都必受懲罰。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弟兄姊妹，我如果仍舊主張行割禮，怎麼還會受迫害呢？如果是那樣，十字架冒犯人的地方就被消除了。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我恨不得那些攪擾你們的人把自己閹了！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弟兄姊妹，你們蒙召得了自由，但不要以自由為藉口來放縱本性，要本著愛心互相服侍，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因為全部的律法可以總結成一句話：「要愛鄰如己。」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你們要謹慎，如果你們相咬相吞，恐怕會同歸於盡。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因此，我勸你們行事為人要順從聖靈的引導，這樣就不會放縱本性的私慾。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因為人本性的私慾與聖靈作對，聖靈也與人本性的私慾作對，兩者勢不兩立，使你們不能做自己想做的事。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但你們如果順從聖靈的引導，就不在律法之下。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順從本性去做的事顯而易見，如淫亂、污穢、邪蕩、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拜偶像、行邪術、仇恨、爭鬥、忌恨、惱怒、紛爭、衝突、分裂、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嫉妒、兇殺、醉酒和荒宴無度等。我從前警告過你們，現在再一次警告你們：行這些事的人必不能承受上帝的國。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但聖靈所結的果子是仁愛、喜樂、和平、忍耐、恩慈、良善、信實、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溫柔、自制。沒有律法會禁止這些事。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那些屬基督耶穌的人，已經把本性及其邪情私慾都釘在十字架上了。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我們如果是靠聖靈生活，就當凡事順從聖靈的引導。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我們不要自高自大，彼此惹氣，互相嫉妒。</w:t>
      </w:r>
    </w:p>
    <w:p>
      <w:pPr>
        <w:pStyle w:val="Heading2"/>
      </w:pPr>
      <w:r>
        <w:rPr>
          <w:lang w:val="zh_TW" w:bidi="zh_TW"/>
        </w:rPr>
        <w:t>加拉太書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弟兄姊妹，如果有人不慎犯了罪，你們屬靈的人就應該溫柔地挽回他，同時也要小心，免得自己也受誘惑。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你們要分擔彼此的重擔，這樣就成全了基督的律法。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一個一無是處的人如果自以為了不起，就是自欺。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人人都應該省察自己的行為，即使覺得有可誇之處，自己知道就好了，不必在別人面前炫耀。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因為人人都應該為自己的行為負責。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在真道上受教的人應該把一切美好的東西分享給教導他的人。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不要自欺，上帝是輕慢不得的。人種什麼收什麼。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順從本性撒種的，必從本性收取敗壞的惡果；順從聖靈撒種的，必從聖靈收取永生。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我們行善不可灰心氣餒，因為到時候必有收穫。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我們要把握機會為眾人做善事，對待信徒更要如此。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你們看，我親手寫給你們的字是多麼大啊！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那些想做表面工夫的人才勉強你們接受割禮，他們無非是怕為基督的十字架受迫害。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那些接受割禮的人自己也不能遵行律法。他們要你們接受割禮，無非是想藉著你們的肉體誇耀。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至於我自己，我絕不誇耀別的，只誇耀我們主耶穌基督的十字架。因為對我來說，世上的一切都已經被釘在十字架上；對這世界來說，我已經被釘在十字架上。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受不受割禮根本無關緊要，做一個新造的人才至關重要。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願上帝的平安和憐憫歸給那些願意按這原則生活的人，也歸給上帝的以色列子民。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但願從今以後，再也沒有人來攪擾我了，因為我身上已經烙上了耶穌的印記。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弟兄姊妹，願我們主耶穌基督的恩典與你們的靈同在。阿們！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