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Biblica® 聖經，當代譯本開放資源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Biblica® 聖經，當代譯本開放資源</w:t>
      </w:r>
      <w:r>
        <w:rPr>
          <w:lang w:val="zh_TW" w:bidi="zh_TW"/>
        </w:rPr>
        <w:t xml:space="preserve"> © 2023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Biblica, Inc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CC BY-SA 4.0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Biblica® 聖經，當代譯本開放資源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雅歌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這是所羅門的歌，是歌中最美妙的歌。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深深地吻我吧！ 因為你的愛情比美酒更香甜。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你的膏油芬芳怡人， 你的美名馨香四溢， 如同倒出來的香膏， 難怪少女們都愛慕你。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你帶我走，讓我們一起奔跑吧！ 王啊，把我帶進你的寢宮吧！ 我們為你歡喜快樂， 我們要頌揚你那勝似美酒的愛情。 難怪少女們都愛慕你！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耶路撒冷的少女啊！ 我雖然黑似基達的帳篷， 卻美如所羅門的錦帳。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不要因為我被太陽曬黑就看不起我。 這是因為我的兄弟惱恨我， 要我在烈日之下看守葡萄園， 使我無暇照顧自己。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我心愛的人啊，告訴我吧， 你在哪裡牧羊？ 中午帶羊去哪裡歇息？ 我何必在你同伴的羊群旁遊蕩， 像風塵女子一樣呢？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絕色佳人啊！ 要是你不知道， 就跟著羊群的足跡， 到牧人的帳篷邊餵養你的山羊羔吧。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我的愛人啊， 你好比法老戰車上套的牝馬。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耳環輝映你嫵媚的臉頰， 珠鏈輕襯你美麗的頸項。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我們要為你打造鑲有銀珠的金飾。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王坐席的時候， 我身上的哪噠香膏芬芳四溢。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我的良人在我眼中， 好像我懷中的一袋沒藥。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我的良人在我眼中， 好像隱·基底葡萄園中的鳳仙花。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我的愛人啊！ 你真是美極了！美極了！ 你的雙眸好像鴿子。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我的良人啊！ 你真英俊！真可愛！ 我們以青草作床榻，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以香柏樹作屋梁， 以松樹作椽子。</w:t>
      </w:r>
    </w:p>
    <w:p>
      <w:pPr>
        <w:pStyle w:val="Heading2"/>
      </w:pPr>
      <w:r>
        <w:rPr>
          <w:lang w:val="zh_TW" w:bidi="zh_TW"/>
        </w:rPr>
        <w:t>雅歌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我是沙崙平原的玫瑰花， 是谷中的百合花。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我的愛人在眾少女中， 就像荊棘中的一朵百合花。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我的良人在眾男子中， 好像林中的一棵蘋果樹。 我歡歡喜喜地坐在他的樹蔭下， 輕嘗他香甜可口的果子。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他帶我走進宴席大廳， 眾人都看見他對我充滿柔情愛意。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請用葡萄乾來補充我的力氣， 用蘋果來提振我的精神， 因為我思愛成病。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他的左手扶著我的頭， 他的右手緊抱著我。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耶路撒冷的少女啊！ 我指著羚羊和田野的母鹿吩咐你們， 不要叫醒或驚動愛情， 等它自發吧。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聽啊！是我良人的聲音， 他攀過高崗，躍過山丘， 終於來了！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我的良人好像羚羊和幼鹿。 看啊，他就在牆外， 正從窗戶往裡觀看， 從窗櫺間往裡凝視。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他對我說： 「我的愛人，起來吧！ 我的佳偶，跟我來！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你看！冬天過去了， 雨水止住了。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大地百花盛開， 百鳥爭鳴的季節已經來臨， 田野也傳來斑鳩的叫聲。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無花果快成熟了， 葡萄樹也開滿了花， 散發著陣陣芬芳。 我的愛人，起來吧； 我的佳偶，跟我來。」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我的鴿子啊， 你在巖穴中， 在懸崖的隱秘處。 讓我看看你的臉， 聽聽你的聲音吧， 因為你的聲音溫柔， 你的臉龐秀麗。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為我們抓住狐狸， 抓住破壞葡萄園的小狐狸， 因為我們的葡萄樹正在開花。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我的良人屬於我，我也屬於他。 他在百合花間牧放羊群。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我的良人啊， 涼風吹起、日影飛逝的時候， 但願你快快回來， 就像比特山的羚羊和小鹿一樣。</w:t>
      </w:r>
    </w:p>
    <w:p>
      <w:pPr>
        <w:pStyle w:val="Heading2"/>
      </w:pPr>
      <w:r>
        <w:rPr>
          <w:lang w:val="zh_TW" w:bidi="zh_TW"/>
        </w:rPr>
        <w:t>雅歌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我夜晚躺在床上， 思念著我心愛的人； 我尋找他，卻找不到。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我要起來尋遍城裡的街巷和廣場， 我要尋找我心愛的人。 我尋找他，卻尋不到。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我遇上城中巡邏的守衛， 就問：「你們看到我心愛的人了嗎？」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我剛離開他們，便找到了我心愛的人。 我拉著他，不讓他走； 我把他帶回娘家， 到懷我者的臥室。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耶路撒冷的少女啊！ 我指著羚羊和田野的母鹿吩咐你們， 不要叫醒或驚動愛情， 等它自發吧。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那像煙柱一樣從曠野上來， 散發著商人販賣的沒藥、乳香等各樣芬芳之氣的是什麼呢？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看啊，是所羅門的轎子， 周圍是六十名勇士， 都是以色列的精兵。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他們個個驍勇善戰，手持利劍， 腰配戰刀，防備夜間的偷襲。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所羅門王用黎巴嫩木為自己造了一頂轎子。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銀轎柱、金靠背、紫錦坐墊， 轎裡裝飾著耶路撒冷少女的愛情。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錫安的少女啊， 出去看看所羅門王的風采吧！ 他頭上的王冠是他母親在他成婚那天， 在他心中歡樂之日為他戴上的。</w:t>
      </w:r>
    </w:p>
    <w:p>
      <w:pPr>
        <w:pStyle w:val="Heading2"/>
      </w:pPr>
      <w:r>
        <w:rPr>
          <w:lang w:val="zh_TW" w:bidi="zh_TW"/>
        </w:rPr>
        <w:t>雅歌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我的愛人啊，你真美麗！真美麗！ 面紗下的雙眸好像鴿子， 你的秀髮就好像躍下基列山岡的山羊群。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你的牙齒如同一群新剪了毛、從水裡洗淨上來的母羊， 成雙成對， 一顆也沒有脫落。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你的唇好像朱紅絲帶， 你的口嬌美， 你面紗後面的雙頰如兩瓣石榴。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你的頸項宛若一行行石頭建造的大衛樓塔， 上面裝飾著一千個勇士的盾牌。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你的胸好像一對小鹿， 一對在百合花間吃草的孿生小鹿。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我要登上沒藥山和乳香岡， 直到晚風吹起、日影消逝。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我的愛人啊， 你全然美麗，毫無瑕疵。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我的新娘啊， 跟我一起離開黎巴嫩， 跟我一起離開黎巴嫩吧！ 離開亞瑪拿山頂， 離開示尼珥山和黑門山巔， 離開獅穴和豹山吧。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我的妹妹，我的新娘啊， 你奪去了我的心。 你的秋波一閃， 你項鏈上的明珠， 奪去了我的心。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我的妹妹，我的新娘啊， 你的愛情多麼迷人， 你的愛情比美酒香甜。 你身上膏油的芬芳遠勝過一切香料。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我的新娘，你的嘴唇滴蜜， 你的舌頭底下藏著奶與蜜。 你衣服散發的香氣， 就像黎巴嫩山一樣芬芳。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我的妹妹，我的新娘， 你是緊鎖的園子， 封閉的井，隱藏的泉源。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你好像一個石榴果園， 結滿了上好的果子， 還有鳳仙花和哪噠樹、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哪噠和番紅花、菖蒲和肉桂， 以及各樣乳香木、沒藥、沉香和一切上好的香料。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你是園中的甘泉，是活水的井， 是從黎巴嫩流下來的溪水。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北風啊，興起吧！ 南風啊，吹來吧！ 吹向我的園子， 使它的清香四溢。 願我的良人走進自己的園中， 享受其中的珍果。</w:t>
      </w:r>
    </w:p>
    <w:p>
      <w:pPr>
        <w:pStyle w:val="Heading2"/>
      </w:pPr>
      <w:r>
        <w:rPr>
          <w:lang w:val="zh_TW" w:bidi="zh_TW"/>
        </w:rPr>
        <w:t>雅歌 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我的妹妹，我的新娘啊， 我已經來到自己的園中， 採了我的沒藥和香料， 品嘗了我的蜂房和蜂蜜， 也享用了我的美酒和鮮奶。 朋友們，盡情吃喝吧。 相愛的人啊，沉醉在愛中吧！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我雖然躺在床上，心卻清醒。 我聽見我的良人叩門，說： 「開門吧！我的妹妹，我的愛人， 我完美無瑕的小鴿子啊， 我的頭上沾滿了露水， 頭髮被夜間的露珠弄濕了。」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可是我已經脫了衣裳，怎能再穿上呢？ 我已經洗了腳，怎能再沾土呢？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我的良人從門孔伸進手來， 我的心神隨之蕩漾，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就起來為他開門； 我的雙手滴下沒藥， 門閂也沾了我指頭滴下的沒藥。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我為良人開了門， 他卻已經離開了。 他的離去使我心中失落。 我到處找他，卻找不著； 我呼喚他，卻得不到回答。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城中巡邏的衛兵遇見我， 把我打傷了， 看守城牆的人還搶走了我的披肩。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耶路撒冷的少女啊， 我懇求你們， 倘若遇見我的良人， 請告訴他我思愛成病。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絕色佳人啊！ 你的良人與別的男子比較， 究竟有什麼長處， 以致你這樣懇求我們呢？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我的良人紅光滿面， 超越萬人。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他頭如純金， 頭髮像波浪， 黑如烏鴉。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他的眼睛清澈明亮， 如同溪旁用奶洗淨的白鴿， 如同鑲嵌合適的寶石。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他的雙頰芬芳， 猶如種滿香草的花圃。 他的嘴唇好像滴著沒藥汁的百合花。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他的雙臂如同鑲著水蒼玉的金杖， 身體如同鑲嵌藍寶石的象牙。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他的雙腿好像純金座上的白玉石柱， 他的容貌像黎巴嫩， 佳美如香柏樹。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他的嘴甘甜， 整個人都令人愛慕。 耶路撒冷的少女啊， 這就是我的良人， 我的朋友。</w:t>
      </w:r>
    </w:p>
    <w:p>
      <w:pPr>
        <w:pStyle w:val="Heading2"/>
      </w:pPr>
      <w:r>
        <w:rPr>
          <w:lang w:val="zh_TW" w:bidi="zh_TW"/>
        </w:rPr>
        <w:t>雅歌 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絕色佳人啊， 你的良人去了何處？ 你的良人轉往何方？ 我們好幫你尋找他。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我的良人下到自己的園中， 在香草花圃中牧放他的羊群， 採集百合花。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我屬於我的良人， 我的良人也屬於我。 他在百合花間牧放羊群。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我的愛人啊， 你像得撒一樣秀麗， 像耶路撒冷一樣佳美， 像旌旗飄揚的軍隊一樣威嚴。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求你把視線移開吧， 因為你的眼波使我迷亂。 你的秀髮像從基列山坡下來的山羊群。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你的牙齒如同一群從水裡洗淨上來的母羊， 成雙成對， 一顆也沒有脫落。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你面紗後面的雙頰如兩瓣石榴。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雖有六十個王后， 八十個妃嬪和無數的宮女，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但我完美無瑕的小鴿子獨一無二， 她是她母親的獨女和最愛。 眾女子看見她都誇她有福， 王后和妃嬪見了也連連稱讚她，說：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「這位燦爛似晨光， 皎潔如月亮，明媚如太陽， 亮麗如佈滿天際之星辰的是誰呢？」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我下到核桃園中， 要看看谷中嫩綠的花木， 看看葡萄樹是否已發芽， 石榴樹是否正在開花。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不知不覺， 我的心把我帶到我尊長的車上。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回來吧，回來吧， 書拉密的少女！ 回來吧，回來吧， 好讓我們再看看你！ 你們為何目不轉睛地看著書拉密的少女， 好像觀看瑪哈念的舞蹈呢？</w:t>
      </w:r>
    </w:p>
    <w:p>
      <w:pPr>
        <w:pStyle w:val="Heading2"/>
      </w:pPr>
      <w:r>
        <w:rPr>
          <w:lang w:val="zh_TW" w:bidi="zh_TW"/>
        </w:rPr>
        <w:t>雅歌 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我的公主啊，你的腳配上鞋多麼美啊！ 你美玉般圓潤的腿是巧匠的傑作。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你的肚臍好像不缺調和酒的圓杯。 你的腰好像被百合花環繞的麥堆。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你的胸好像一對小鹿， 一對孿生小鹿。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你的脖子宛如象牙塔， 眼睛好像希實本境內巴特·拉並門旁的水池。 你的鼻子好像眺望大馬士革的黎巴嫩塔。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你的頭高昂如迦密山， 你的秀髮好像紫錦， 君王的心被你的縷縷青絲繫住。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我的愛人，你是多麼美麗， 多麼討人喜愛，令人陶醉啊！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你亭亭玉立如同棕樹， 你的胸就像樹上的果串。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我要攀上這棕樹， 握住樹上的果子。 願你的胸像葡萄串， 你的氣息如蘋果般清香。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你的親吻像上好的美酒。 願美酒流入我良人的口中， 緩緩注入他陶醉的唇齒間。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我屬於我的良人， 是他所戀慕的。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我的良人，來吧！ 讓我們到田間去， 在村莊裡住宿吧。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我們清晨去葡萄園， 看看葡萄樹是否已經發芽開花， 石榴樹是否正在開花。 我要在那裡把我的愛情獻給你。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那裡風茄飄香， 門口有各樣上好的新陳美果。 我的良人，這都是我為你存留的。</w:t>
      </w:r>
    </w:p>
    <w:p>
      <w:pPr>
        <w:pStyle w:val="Heading2"/>
      </w:pPr>
      <w:r>
        <w:rPr>
          <w:lang w:val="zh_TW" w:bidi="zh_TW"/>
        </w:rPr>
        <w:t>雅歌 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如果你是我的同胞兄弟就好了。 這樣，在外頭遇見你， 我也可以親吻你， 沒有人會取笑我。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我可以把你帶進教養我的母親家。 我要給你喝石榴汁釀的醇酒。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他的左手扶著我的頭， 他的右手緊抱著我。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耶路撒冷的少女啊， 我吩咐你們， 不要叫醒或驚動愛情， 等它自發吧。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那從曠野上來、靠在良人身旁的是誰呢？ 我在蘋果樹下喚醒你， 你母親在那裡懷你養你， 為你受生產之苦。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請把我印在你的心上， 刻在你的手臂上， 因為愛情如死亡一般堅固， 嫉妒像陰間一樣殘酷， 它燃起的火焰是燒滅一切的烈火。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愛情，大水不能熄滅， 江河不能淹沒。 若有人想傾其家財買愛情， 必遭唾棄。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我們有一個小妹， 她的胸還沒有發育。 若有人來提親， 我們該怎麼辦？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她若是牆， 我們要在上面建造銀塔； 她若是門， 我們要用香柏木板圍護她。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我是一面牆， 我的雙乳像城樓， 我在他眼中像找到平安的人。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所羅門在巴力·哈們有一個葡萄園， 他把葡萄園租給看守的人， 租金是每人一千塊銀子。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我的葡萄園，我自己作主。 所羅門啊，你的一千塊銀子自己留著， 二百塊銀子給管果園的人。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你這住在園中的人啊， 同伴們都在聆聽你的聲音， 求你讓我也聽見吧！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我的良人啊， 願你像香草山上的羚羊和小鹿， 快快來到我身邊！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