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西番雅書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亞們的兒子猶大王約西亞執政期間，耶和華的話傳給了希西迦的玄孫、亞瑪利亞的曾孫、基大利的孫子、古示的兒子西番雅。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耶和華說： 「我必毀滅地上的一切。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我必毀滅人類、獸類、 天上的鳥和海裡的魚。 我必使惡人倒斃， 我必剷除地上的人類。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「我必伸手攻擊猶大， 攻擊耶路撒冷的所有居民， 清除巴力的殘跡及拜偶像之祭司的名號。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我必剷除那些在屋頂祭拜天上萬象的人， 剷除敬拜耶和華並憑祂起誓又憑米勒公起誓的人，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剷除離棄耶和華、不尋求祂、不求問祂的人。」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要在主耶和華面前肅靜， 因為耶和華的日子近了。 耶和華已準備好祭物， 潔淨了祂邀請的人。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耶和華說：「在給耶和華獻祭之日， 我必懲罰首領和王子， 以及所有穿外族服裝的人。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到那日，我必懲罰所有跳過門檻、 使主人的家充滿暴力和欺詐的人。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到那日，魚門必傳出哭喊聲， 新區必響起哀號聲， 山陵必發出崩裂的巨響。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市場區的居民啊，哀哭吧！ 因為所有的商人必滅亡， 所有做買賣的必被剷除。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那時，我必提著燈巡察耶路撒冷， 懲罰那些安於罪中的人。 他們心想，『耶和華不賜福也不降禍。』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他們的財物必遭搶掠， 家園必淪為廢墟。 他們建造房屋，卻不能住在裡面； 栽種葡萄園，卻喝不到葡萄酒。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「耶和華的大日子近了， 近了，很快就到了。 那將是痛苦的日子， 勇士也必淒聲哀號。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那是降烈怒的日子， 是困苦艱難的日子， 是摧殘毀壞的日子， 是黑暗幽冥的日子， 是陰霾密佈的日子，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是吹號吶喊、 攻打堅城高壘的日子。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「我要使災難臨到人類， 以致他們行路像瞎眼的， 因為他們得罪了耶和華。 他們的血必如灰塵般被倒出， 他們的屍體必如糞便般被丟棄。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在耶和華發怒的日子， 他們的金銀救不了他們。 祂的怒火必吞噬大地， 祂必驟然毀滅一切世人。」</w:t>
      </w:r>
    </w:p>
    <w:p>
      <w:pPr>
        <w:pStyle w:val="Heading2"/>
      </w:pPr>
      <w:r>
        <w:rPr>
          <w:lang w:val="zh_TW" w:bidi="zh_TW"/>
        </w:rPr>
        <w:t>西番雅書 2:1-2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1-2</w:t>
      </w:r>
      <w:r>
        <w:rPr>
          <w:lang w:val="zh_TW" w:bidi="zh_TW"/>
        </w:rPr>
        <w:t xml:space="preserve"> 不知羞恥的國民啊， 趁命令尚未發出、 日子尚未消逝如風中的糠秕、 耶和華的烈怒尚未臨到你們、 祂向你們發怒的日子尚未來臨， 要聚集，聚集起來！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世上所有遵守耶和華典章的謙卑人啊， 要尋求耶和華，追求公義，追求謙卑。 也許在耶和華發怒的日子， 你們可以得到庇護。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迦薩必被拋棄， 亞實基倫必淪為廢墟， 亞實突的居民必在中午被趕走， 以革倫必被連根拔除。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住在海邊的基利提人啊， 你們有禍了！ 非利士人的迦南啊， 耶和華宣告要毀滅你， 使你杳無人煙。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沿海地區必成為草場， 有牧人的居所和羊圈。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那裡必歸給猶大家的餘民， 他們必在那裡放牧， 晚上睡在亞實基倫的房屋裡， 因為他們的上帝耶和華必眷顧他們， 使他們回歸故土。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8-9</w:t>
      </w:r>
      <w:r>
        <w:rPr>
          <w:lang w:val="zh_TW" w:bidi="zh_TW"/>
        </w:rPr>
        <w:t xml:space="preserve"> 以色列的上帝——萬軍之耶和華說： 「我聽見了摩押人的譭謗和亞捫人的辱罵。 他們譭謗我的子民，揚言侵佔他們的土地。 我憑自己的永恆起誓， 摩押和亞捫必刺草叢生、鹽坑遍地、永遠荒廢， 如所多瑪和蛾摩拉一樣。 我餘下的子民必擄掠他們， 我倖存的百姓必承受他們的土地。」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這是他們的報應， 因為他們狂妄自大， 羞辱萬軍之耶和華的子民。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耶和華必令他們恐懼， 因為祂要削弱世上的神明。 天下萬民必在本地敬拜祂。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古實人啊， 你們也必死在耶和華的刀下。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祂必伸手攻擊北方，毀滅亞述， 使尼尼微一片荒涼， 如乾旱的曠野。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牲畜和野獸必躺臥在那裡， 貓頭鷹和刺蝟棲身在房柱上， 窗口傳出鳥鳴， 門庭都必破敗， 露出香柏木梁。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這就是那歡樂安逸、 自以為天下無雙的城， 現在竟然如此荒涼， 成為野獸棲息之地！ 路過的人都搖手嘲笑它。</w:t>
      </w:r>
    </w:p>
    <w:p>
      <w:pPr>
        <w:pStyle w:val="Heading2"/>
      </w:pPr>
      <w:r>
        <w:rPr>
          <w:lang w:val="zh_TW" w:bidi="zh_TW"/>
        </w:rPr>
        <w:t>西番雅書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這叛逆、污穢、充滿壓迫的城有禍了！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她不聽命令，不受管教； 不倚靠耶和華， 不親近她的上帝。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她的首領是咆哮的獅子， 她的審判官是夜間的豺狼， 不留一點獵物到天明。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她的先知狂妄詭詐， 她的祭司褻瀆聖殿，違背律法。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但城中的耶和華是公義的， 祂絕不做不義之事。 祂每天早晨伸張正義，從不間斷。 然而，不義之人卻不知羞恥。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「我已消滅列國， 摧毀他們的城樓， 使他們的街道荒廢，沒有路人； 他們的城邑淪為廢墟，杳無人跡，沒有居民。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我以為這城一定會敬畏我，接受管教， 這樣我就不必照所定的毀滅她的居所。 然而，他們卻更加熱衷於犯罪作惡。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「因此，要等候我， 等候我起來指控的日子。 我已決定召集列國，匯聚列邦， 向他們傾倒我的烈怒， 我的怒火必吞噬天下。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「那時，我必潔淨萬民的口， 他們好求告我的名， 同心合意地事奉我。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那些敬拜我的， 就是我那些分散的子民必從古實河對岸帶著供物來獻給我。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到那天，你必不再因背叛我而羞愧， 因為那時我必除掉你那裡的狂傲之徒， 你在我的聖山上必不再高傲。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我必把謙卑貧苦的人留在你那裡， 他們必投靠在耶和華的名下。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以色列的餘民必不再作惡， 不再撒謊，口中不再出詭詐之言。 他們吃喝躺臥，無人驚擾。」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少女錫安啊，歌唱吧！ 以色列啊，歡呼吧！ 少女耶路撒冷啊，盡情地歡喜快樂吧！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耶和華已經撤銷對你的刑罰， 趕走你的仇敵， 以色列的王耶和華與你同在， 你必不再懼怕災禍。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到那天，耶路撒冷必聽到這樣的話： 「錫安啊，不要害怕！不要雙手發軟！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你的上帝耶和華與你同在， 祂是大能的拯救者， 祂必因你而歡喜快樂，歡然歌唱， 用祂的愛安慰你。」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「我必招聚你那裡因不能守節期而憂愁的人， 使你不再蒙受羞辱。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看啊，那時我必懲罰所有欺壓你的人， 拯救瘸腿的，召回分散的， 使他們的羞辱化為尊榮，聲名遠揚。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那時，我必招聚你們，帶你們回到故土。 你們親眼目睹我帶你們回到故土後， 我必使你們在天下萬民中聲名遠揚，得享尊榮。」 這是耶和華說的。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