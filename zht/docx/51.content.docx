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Biblica® 聖經，當代譯本開放資源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Biblica® 聖經，當代譯本開放資源</w:t>
      </w:r>
      <w:r>
        <w:rPr>
          <w:lang w:val="zh_TW" w:bidi="zh_TW"/>
        </w:rPr>
        <w:t xml:space="preserve"> © 2023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Biblica, Inc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CC BY-SA 4.0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Biblica® 聖經，當代譯本開放資源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歌羅西書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我是奉上帝旨意作基督耶穌使徒的保羅，同提摩太弟兄，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寫信給歌羅西的聖徒，就是忠於基督的弟兄姊妹。 願我們的父上帝賜給你們恩典和平安！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3-4</w:t>
      </w:r>
      <w:r>
        <w:rPr>
          <w:lang w:val="zh_TW" w:bidi="zh_TW"/>
        </w:rPr>
        <w:t xml:space="preserve"> 我們聽說了你們對基督耶穌的信心和對眾聖徒的愛心，為你們禱告的時候，常常感謝我們主耶穌基督的父上帝。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你們能有這樣的信心和愛心是因為那為你們存在天上的盼望，就是你們之前從福音真道中聽到的盼望。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這福音不但傳到了你們那裡，也傳到了世界各地，不斷結出果實並發展壯大，正如你們當初聽了福音並真正明白上帝恩典後的情形。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這福音是你們從我們親愛的同工以巴弗那裡學到的。他代表我們作基督的忠僕，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並把聖靈賜給你們的愛心告訴了我們。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因此，從聽到你們的消息那天起，我們便不斷地為你們禱告，求上帝使你們在一切屬靈的智慧和悟性上完全明白祂的旨意，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以便你們行事為人對得起主，凡事蒙祂喜悅，在一切善事上結出果實，對上帝的認識不斷增加。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願上帝用祂榮耀的權能使你們剛強，無論遇到什麼事都能長久忍耐，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歡喜地感謝天父，因祂使你們有資格跟眾聖徒在光明中同享基業。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祂把我們從黑暗的權勢下拯救出來，遷入祂愛子的國度裡。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我們藉著祂的愛子蒙救贖，罪得到赦免。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愛子是那不能看見之上帝的真像，超越一切受造之物。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因為萬物都是藉著祂創造的，天上的、地上的、有形的、無形的、作王的、統治的、執政的、掌權的，一切都是藉著祂也是為了祂而創造的。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祂存在於萬物之先，萬物都靠祂維繫。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祂是教會的頭，教會是祂的身體；祂是開始，是首先從死裡復活的，好在一切事上居首位。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因為上帝樂意讓一切的豐盛住在祂裡面，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又藉著祂在十字架上所流的血成就了和平，使天地萬物藉著祂與上帝和好。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你們從前與上帝隔絕，行事邪惡，心思意念與祂為敵；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但現在上帝藉著基督肉身的死使你們與祂和好了，讓你們在祂面前成為聖潔無瑕、無可指責的人。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只是你們必須恆心持守所信的道，根基穩固，堅定不移，不要失去你們聽到福音後所得到的盼望。這福音傳給了天下萬民。我保羅也作了這福音的使者。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我現在因著能為你們受苦而歡喜，並且我是為基督的身體——教會的緣故，在自己身上補滿基督未受盡的苦難。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我受上帝的委派成為教會的僕人，要把上帝的道完整地傳給你們。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這道是歷世歷代一直隱藏的奧祕，現在已經向祂的眾聖徒顯明了。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上帝要他們知道這奧祕在外族人中有何等豐盛的榮耀，這奧祕就是：基督在你們裡面，使你們有榮耀的盼望。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我們傳揚基督，用一切智慧勸誡、教導眾人，使他們在基督裡長大成熟，好把他們交給上帝。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為此，我按著祂在我身上運行的大能盡心竭力，不辭勞苦。</w:t>
      </w:r>
    </w:p>
    <w:p>
      <w:pPr>
        <w:pStyle w:val="Heading2"/>
      </w:pPr>
      <w:r>
        <w:rPr>
          <w:lang w:val="zh_TW" w:bidi="zh_TW"/>
        </w:rPr>
        <w:t>歌羅西書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我希望你們知道，為了你們和老底嘉人，以及那些從未和我見過面的人，我怎樣努力奮鬥，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為要使你們眾人心受鼓勵，在愛中聯結，有豐富篤定的真知灼見，可以認識上帝的奧祕。這奧祕就是基督，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祂裡面蘊藏著一切智慧和知識的寶藏。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我講這番話是為了防止有人用花言巧語迷惑你們。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現在，我人雖不在你們那裡，心卻和你們在一起，看到你們井然有序，對基督堅信不移，我很喜樂。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你們既然接受了基督耶穌為主，就當繼續遵從祂，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按照你們所受的教導在祂裡面扎根成長，信心堅固，滿懷感恩。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你們要謹慎，免得有人用空洞虛假的哲學把你們擄去。這些哲學不是出於基督，而是出於人的傳統和世界的基本規條。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因為上帝的本質全部有形有體地蘊含在基督裡，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你們在基督裡得到了豐盛的生命。祂是一切執政者和掌權者的元首。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你們也在基督裡受了非人手所行的割禮，是基督為除掉你們罪惡本性而行的割禮。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你們接受洗禮時已經與基督一同埋葬了，並藉著相信上帝使基督從死裡復活的大能，與基督一同復活了。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你們從前死在過犯和未被割除的本性中，但現在上帝卻使你們與基督一同活了過來。上帝赦免了我們一切的過犯，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撤銷了指控我們違背律法的罪狀，把它釘在十字架上，將它消除。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祂掃除了靈界的諸多權勢，用十字架上的勝利公開羞辱牠們。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所以，不可讓人在飲食、節期、朔日或安息日的事上論斷你們。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這些都不過是將來之事的影子，實體就是基督。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有些人喜歡故作謙卑，敬拜天使，沉迷於所看見的幻象，你們不要因他們而失去得獎賞的資格。他們隨從自己墮落的思想無故自高自大，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沒有與身體的頭基督聯結。其實，全身靠關節和筋絡維繫，從基督得到供應，按上帝的旨意漸漸成長。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你們既然和基督一同死了，擺脫了世界的基本規條，為什麼仍像活在世俗中，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服從「不可拿、不可嘗、不可摸」等規條呢？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這些規條不過是人的戒律和說教，經不起應用，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看似充滿智慧，其實只不過是自創宗教、自表謙卑、苦待己身，對於克制邪情私慾毫無用處。</w:t>
      </w:r>
    </w:p>
    <w:p>
      <w:pPr>
        <w:pStyle w:val="Heading2"/>
      </w:pPr>
      <w:r>
        <w:rPr>
          <w:lang w:val="zh_TW" w:bidi="zh_TW"/>
        </w:rPr>
        <w:t>歌羅西書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你們既然和基督一同復活了，就應當追求天上的事，那裡有坐在上帝右邊的基督。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你們要思想天上的事，而不是地上的事，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因為你們的舊生命已經死了，你們的新生命與基督一同藏在上帝裡面。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基督就是你們的新生命，祂顯現的時候，你們也必和祂一起在榮耀中顯現。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所以，你們要治死身上屬世的罪惡，如淫亂、污穢、邪情、惡慾和貪心，貪心就是拜偶像，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因為上帝的烈怒必臨到做這些事的悖逆之人。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你們過去也過著罪惡的生活，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但現在必須杜絕怒氣、憤恨、惡毒、毀謗和污言穢語等惡事。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不要彼此說謊，因為你們已經脫去了舊人和舊人的行為，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穿上了新人。這新人在知識上不斷更新，更像他的造物主。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從此，不再分希臘人、猶太人，受割禮的、未受割禮的，野蠻人、未開化的人，奴隸和自由人，基督就是一切，並且在一切之中。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所以，你們既然是上帝所揀選的，是聖潔、蒙愛的人，就要心存憐憫、恩慈、謙卑、溫柔和忍耐。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倘若彼此之間有怨言，總要互相寬容，彼此饒恕，主怎樣饒恕你們，你們也要照樣饒恕他人。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最重要的是要有愛，愛能把一切完美地聯合在一起。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要讓基督的平安掌管你們的心，你們就是為此而蒙召成為一個身體。要常存感恩的心。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要將基督的話豐豐富富地存在心裡，用一切智慧彼此教導，互相勸誡，以感恩的心用詩篇、聖詩、靈歌頌讚上帝。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你們無論說什麼和做什麼，都要奉主耶穌的名來說和做，並藉著祂感謝父上帝。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你們作妻子的，要順服丈夫，信主的人應當這樣做。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你們作丈夫的，要愛妻子，不可惡待她們。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你們作兒女的，凡事要聽從父母，因為這是主所喜悅的。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你們作父親的，不要激怒兒女，免得他們灰心喪志。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你們作奴僕的，凡事要聽從你們世上的主人，不要只做討好人的表面工夫，要以敬畏主的心真誠服侍。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無論做什麼事，都要發自內心，像是為主做的，而不是為人做的，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因為你們知道自己一定會從主那裡得到基業為獎賞。你們事奉的是主基督，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凡作惡的人終必自食惡果，因為上帝不偏待人。</w:t>
      </w:r>
    </w:p>
    <w:p>
      <w:pPr>
        <w:pStyle w:val="Heading2"/>
      </w:pPr>
      <w:r>
        <w:rPr>
          <w:lang w:val="zh_TW" w:bidi="zh_TW"/>
        </w:rPr>
        <w:t>歌羅西書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你們作主人的，對待奴僕要公平合理，別忘了你們也有一位天上的主。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你們要以感恩和警醒的心恆切禱告。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要為我們禱告，求上帝為我們打開傳道的門，好傳揚基督的奧祕——我就是為此而被囚禁的。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也求上帝使我能盡自己的本分把這奧祕講清楚。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你們要把握時機，運用智慧和非信徒交往。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你們談吐要溫和、有趣，好知道該怎樣回答每個人。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推基古會把我的近況全部告訴你們。他是我親愛的弟兄，是和我一同事奉主的忠僕。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我特意派他去你們那裡，好讓你們知道我們的近況，並且心受鼓舞。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這次和他同行的還有另一位忠心的弟兄——親愛的阿尼西謀，他是你們那裡的人。他們會把這裡的詳細情況告訴你們。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和我一同坐牢的亞里達古問候你們，巴拿巴的表弟馬可也問候你們。關於馬可，我囑咐過你們：如果他去你們那裡，要接待他。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耶數，又名猶士都，也問候你們。受過割禮的猶太基督徒中，只有這三人和我一同為上帝的國工作，他們是我的安慰。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來自你們那裡、作基督耶穌奴僕的以巴弗問候你們。他常常懇切地為你們禱告，好使你們信心堅定，生命成熟，深知上帝一切的旨意。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他為了你們以及老底嘉和希拉波立的弟兄姊妹而不辭勞苦，這是我可以作證的。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此外，親愛的路加醫生和底馬也問候你們。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請代我問候在老底嘉的弟兄姊妹，也問候寧法姊妹和她家裡的教會。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你們宣讀這封信後，也要交給老底嘉教會宣讀，你們也要宣讀老底嘉教會轉給你們的信。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請告訴亞基布務要完成主交給他的工作。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我保羅親筆問候你們。請你們記念在獄中的我。 願上帝的恩典常與你們同在！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