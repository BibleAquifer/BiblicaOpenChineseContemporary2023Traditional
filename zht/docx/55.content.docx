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提摩太後書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我保羅奉上帝的旨意，按照在基督耶穌裡應許的生命作基督耶穌的使徒，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寫信給我親愛的兒子提摩太。 願父上帝和我們的主基督耶穌賜給你恩典、憐憫和平安！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我日夜不停地為你禱告，對我效法祖先用清潔的良心事奉的上帝充滿了感恩。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每逢想起你流淚的情形，我就渴望見你，好使我的心充滿喜樂。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我記得你那真誠無偽的信心。你外祖母羅以和你母親友妮基首先有了這信心，我深信你也有。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因此我提醒你，要把上帝在我給你按手時賜給你的恩賜充分發揮出來。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因為上帝賜給我們的不是怯懦的心，而是剛強、仁愛、自律的心。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所以，你不要羞於為我們的主作見證，也不要以我這為主被囚的人為恥，要靠著上帝的能力和我一同為福音受苦。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上帝拯救了我們，並呼召我們過聖潔的生活，不是因為我們的行為，而是出於祂的旨意和恩典。早在萬古以前，祂就在基督耶穌裡把這恩典賜給我們了，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如今藉著我們救主基督耶穌的降世顯明了出來。基督已經消滅死亡，藉著福音將不朽的生命彰顯了出來。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我為了這福音受委派做傳道人、使徒和教師。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我因此遭受這些苦難，但我不以為恥，因為我知道我所信的是誰，也深信祂能保守祂所託付我的，一直到那日。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你要以在基督耶穌裡的信心和愛心，把從我這裡聽到的純正教導當作典範遵守，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要靠著住在我們裡面的聖靈牢牢守住交託給你的善道。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你知道幾乎所有亞細亞的人都離棄了我，其中包括腓吉路和黑摩其尼。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願主憐憫阿尼色弗一家人，他常常鼓勵我，不以我被囚禁為恥。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他在羅馬的時候千方百計尋訪我的下落，直到找著我為止。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你清楚知道，他從前在以弗所怎樣在各個方面服侍我。願主再來時憐憫他。</w:t>
      </w:r>
    </w:p>
    <w:p>
      <w:pPr>
        <w:pStyle w:val="Heading2"/>
      </w:pPr>
      <w:r>
        <w:rPr>
          <w:lang w:val="zh_TW" w:bidi="zh_TW"/>
        </w:rPr>
        <w:t>提摩太後書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我兒啊！你要靠著基督耶穌的恩典剛強起來。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以前你在許多見證人面前聽過我的教導，你要把這些教導傳給忠信可靠、能教導他人的人。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你要作基督耶穌的精兵，與我同受苦難。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當兵的若讓其他事務纏身，就不能取悅徵召他的上司。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同樣，參加比賽的人若不遵守比賽規則，就不可能得獎。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辛勞的農夫理當先享受收成。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你要思想我說的話，因為主必使你領悟這一切。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你要切記我所傳的福音：耶穌基督是大衛的後裔，祂從死裡復活了。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我為這福音受苦，甚至像犯人一樣被囚禁，但上帝的道是囚禁不住的。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我為了上帝的選民忍受一切痛苦，使他們可以獲得在基督耶穌裡的救恩和永遠的榮耀。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有真實可信的話說： 「我們若與基督同死， 就必與祂同活。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我們若忍耐到底， 就必與祂一同作王。 我們若不承認祂， 祂也必不承認我們。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我們縱然會失信， 祂仍然信實可靠， 因為祂不能否認自己。」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你要提醒眾人這些事，在上帝面前囑咐他們：不要為言詞爭辯，因為那對聽見的人有害無益。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你應當竭力在上帝面前做經得起考驗、問心無愧的工人，正確講解真理之道。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要遠避一切世俗的空談，因為好空談的人只會越來越不敬虔。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他們講的話像毒瘡越爛越大，許米乃和腓理徒就是例子。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他們離經背道，說復活的事已成過去，動搖了一些人的信心。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然而，上帝所立的堅實根基屹立不搖，這根基上刻著：「主認識那些屬於祂的人」，「凡承認主名的人都要離棄罪惡。」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大戶人家不但有金器銀器，也有木器瓦器，這些器皿的用途有貴賤之分。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人若潔身自愛，遠離卑賤的事，就必成為聖潔無瑕的貴重器皿，可以被主用來成就各種善事。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你要逃避年輕人的邪情私慾，要跟那些以清潔的心求告主的人一同追求公義、信心、仁愛、和平。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不要參與愚昧無知的辯論，因為你知道這些事只會引起紛爭。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主的奴僕不可與人爭執，總要溫和待人，善於教導，心存忍耐。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要溫柔地規勸那些反對的人，也許上帝會賜給他們悔改的心，使他們明白真理，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讓他們這些被魔鬼擄去、受其擺佈的人能夠醒悟過來，脫離魔鬼的網羅。</w:t>
      </w:r>
    </w:p>
    <w:p>
      <w:pPr>
        <w:pStyle w:val="Heading2"/>
      </w:pPr>
      <w:r>
        <w:rPr>
          <w:lang w:val="zh_TW" w:bidi="zh_TW"/>
        </w:rPr>
        <w:t>提摩太後書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你要知道，末世必有艱難的日子，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因為那時的人都自私自利、貪愛錢財、狂妄自誇、驕傲自負、譭謗褻瀆、違背父母、忘恩負義、心不聖潔、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冷漠無情、不願和解、好說讒言、毫無節制、蠻橫兇暴、不愛良善、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出賣朋友、任意妄為、自高自大、沉溺享樂、不愛上帝，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徒有敬虔的外表，卻無敬虔的實質。你要避開這樣的人。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這些人溜進別人家裡，哄騙那些意志薄弱的婦女。那些婦女心中充滿罪惡，受各種邪情私慾驅使，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雖然常常學習，卻始終不能明白真理。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現在這些人敵對真理，就像從前雅尼和佯庇反對摩西一樣，他們的心思壞透了，他們的信仰是虛假的。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不過，他們猖狂不了多久，因為他們的愚昧行徑必暴露在眾人面前，就像雅尼和佯庇的下場一樣。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但你熟知我的教導、言行、志向、信心、忍耐、愛心、毅力，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也知道我在安提阿、以哥念、路司得遭遇了何等的迫害和苦難。但主從這一切患難中救了我。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其實凡立志在基督耶穌裡過敬虔生活的人都會受到迫害。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而惡人和騙子會變本加厲地作惡，迷惑人，也被人迷惑。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但你要堅守自己所學所信的，因為你知道是跟誰學的，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並且你從小就熟悉聖經。聖經能給你智慧，使你藉著信基督耶穌而得救。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聖經全部是上帝啟示的，有益於教導、督責、使人歸正、培養人行義，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使屬上帝的人得到充分的裝備，去行各種善事。</w:t>
      </w:r>
    </w:p>
    <w:p>
      <w:pPr>
        <w:pStyle w:val="Heading2"/>
      </w:pPr>
      <w:r>
        <w:rPr>
          <w:lang w:val="zh_TW" w:bidi="zh_TW"/>
        </w:rPr>
        <w:t>提摩太後書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在上帝和審判活人死人的基督耶穌面前，我憑基督的顯現和祂的國鄭重囑咐你：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務要傳道，無論時機好壞，都要準備好，以百般的忍耐和教導督責人、警戒人、勉勵人。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因為有一天，人們會厭倦純正的教導，耳朵發癢，尋找許多迎合他們私慾的老師。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他們掩耳不聽真理，反而偏向無稽之談。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然而，你要謹慎行事，不怕吃苦，專心傳道，盡忠職守。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我的生命如同奉獻在祭壇上的酒正傾倒出來，我離世的日子快要到了。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那美好的仗，我打過了；當跑的路，我跑完了；所信的道，我守住了。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從此，有公義的冠冕為我預備，按公義審判的主會在祂來的那一天把它賜給我，不但會賜給我，也會賜給所有愛慕祂顯現的人。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請你儘快到我這裡來，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因為底馬貪愛世界，離棄我跑到帖撒羅尼迦去了。革勒士去了加拉太，提多去了撻馬太，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只剩下路加一人在我身邊。你要把馬可一起帶來，因為他在傳道的工作上對我很有幫助。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至於推基古，我派他到以弗所去了。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你來的時候，要把我在特羅亞時留給加布的外衣帶來，也要帶來那些書卷，特別是那些羊皮卷。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銅匠亞歷山大做了許多惡事害我，主必按他的所作所為報應他。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你也要提防他，因為他極力反對我們所傳的道。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我第一次在法庭申辯的時候，沒有人幫助我，眾人都離棄了我，但願他們不會因此而獲罪。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然而主站在我身旁加給我力量，使我可以把福音完整地傳給所有的外族人。主把我從獅子口裡救了出來。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主必救我脫離一切邪惡的攻擊，帶我進入祂的天國。願榮耀歸給主，直到永永遠遠。阿們！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請代我問候百基拉和亞居拉，以及阿尼色弗一家。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以拉都留在了哥林多，我把生病的特羅非摩留在了米利都。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你要儘快在冬天之前趕到這裡來。友布羅、布田、利奴、革勞底亞和眾弟兄姊妹都問候你。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願主與你的靈同在！願恩典與你們同在！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