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Biblica® 聖經，當代譯本開放資源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Biblica® 聖經，當代譯本開放資源</w:t>
      </w:r>
      <w:r>
        <w:rPr>
          <w:lang w:val="zh_TW" w:bidi="zh_TW"/>
        </w:rPr>
        <w:t xml:space="preserve"> © 2023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Biblica, Inc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CC BY-SA 4.0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Biblica® 聖經，當代譯本開放資源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哈巴谷書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以下是哈巴谷先知得到的啟示。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耶和華啊， 我要向你呼救到何時， 你才垂聽呢？ 暴虐橫行，我向你呼求到何時， 你才肯拯救？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你為何讓我目睹罪惡？ 你為何對邪惡坐視不理？ 我眼前盡是毀滅和暴力， 到處是紛爭和衝突。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因此律法失效， 正義不彰， 惡人包圍義人， 正義被扭曲。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耶和華說：「你們環顧列國， 仔細察看， 必驚奇不已， 因為我要在你們的時代行一件事， 即使有人告訴你們，你們也不會相信。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我要使兇殘、暴虐的迦勒底人興起。 他們要席捲天下， 強佔別人的家園。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他們任意妄為， 令人膽戰心驚。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「他們的馬比豹子還快， 比夜間的豺狼還猛。 他們的騎兵從遠方飛馳而來， 如鷹撲食。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他們殘暴成性， 像狂風一樣撲來， 抓獲的俘虜多如塵沙。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他們嘲笑君王，譏諷首領， 對一切堅城嗤之以鼻， 修築高臺將其攻取。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這些罪人如狂風橫掃而過， 他們奉自己的力量為神明。」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耶和華， 我的上帝，我的聖者啊， 你從亙古就存在， 你永不消逝。 耶和華啊，你派迦勒底人來審判； 磐石啊，你立他們作施罰者。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你的眼目極為清潔， 見不得邪惡， 也不能容忍罪惡。 但你為何容忍奸惡之人呢？ 惡人吞滅比他們公義的人， 你為何默然不語呢？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你為何使人像海裡的魚， 像沒有首領的爬蟲呢？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迦勒底人用鉤子鉤住他們， 用漁網網住他們， 用拖網把他們聚在一起， 並因此而歡喜快樂。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迦勒底人向漁網獻祭， 向漁網燒香， 因為他們靠漁網而富裕， 食物充足。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難道他們要無休止地撒網， 無情地毀滅列國嗎？</w:t>
      </w:r>
    </w:p>
    <w:p>
      <w:pPr>
        <w:pStyle w:val="Heading2"/>
      </w:pPr>
      <w:r>
        <w:rPr>
          <w:lang w:val="zh_TW" w:bidi="zh_TW"/>
        </w:rPr>
        <w:t>哈巴谷書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我要登上瞭望台， 站在望樓上守候， 看耶和華要對我說什麼， 我要怎樣向祂分訴。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耶和華對我說： 「將我的啟示記下來， 清楚地刻在板上， 便於人們閱讀。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這啟示還未到實現之時， 它關乎結局，沒有虛假。 即使緩慢，也要等候， 因為這事終必發生，不再遲延。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看那驕傲之人，他們心術不正， 但義人必靠信心而活。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財富會欺騙驕傲之人， 使他們永不安分， 像陰間一樣貪得無厭， 如死亡一般永不滿足。 因此，他們征服萬國， 擄掠萬民。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「但萬國萬民必用詩歌和俗語嘲諷他們，說， 『你們有禍了！ 你們吞沒別人的財產， 靠剝削別人囤積財富， 要到何時呢？』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你們的債主必突然行動， 使你們戰戰兢兢， 淪為他們的俘虜。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你們從前擄掠許多國家， 殺人流血， 摧毀他們的土地、城市和人民， 所以各國的餘民必掠奪你們。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「為自己的家積蓄不義之財、 在高處搭窩躲避災禍的人啊， 你們有禍了！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你們陰謀毀滅各族， 以致自辱己家，自害己命。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牆上的石頭必高聲控訴， 房子的梁木必同聲響應。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「以人血建城邑， 以罪惡造城池的人啊， 你們有禍了！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列邦的勞碌都化為灰燼， 列國的辛勞盡是虛空。 這不都是出於萬軍之耶和華嗎？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因為大地必充滿對耶和華之榮耀的認識， 如同海洋被水充滿。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「讓鄰居喝酒直到灌醉他們，好觀看他們祼體的人啊， 你們有禍了！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你們必飽受羞辱，毫無榮耀。 你們喝吧，露出下體吧！ 耶和華右手中的杯將傳給你們， 你們的榮耀將變成羞辱。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你們以暴虐對待黎巴嫩， 自己必被暴虐吞噬； 你們毀滅野獸， 自己必被恐怖籠罩。 因為你們殺人流血， 摧毀土地、城市和人民。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「雕刻的偶像有什麼益處？ 騙人的鑄像有什麼用處？ 製造者竟信靠自己造的啞巴偶像！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對木頭說『醒醒吧』， 對啞巴石頭說『起來吧』的人啊，你們有禍了！ 它們能教導你們嗎？ 看啊，它們外面包金裹銀， 裡面卻毫無生命。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但耶和華住在祂的聖殿中， 世人都要在祂面前肅靜。」</w:t>
      </w:r>
    </w:p>
    <w:p>
      <w:pPr>
        <w:pStyle w:val="Heading2"/>
      </w:pPr>
      <w:r>
        <w:rPr>
          <w:lang w:val="zh_TW" w:bidi="zh_TW"/>
        </w:rPr>
        <w:t>哈巴谷書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以下是哈巴谷先知的禱告，採用流離調。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耶和華啊，我聽過你的威名； 耶和華啊，我對你的作為充滿敬畏。 求你如今再次彰顯你的作為， 求你此時再次顯明你的作為， 求你發怒的時候仍以憐憫為念。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上帝從提幔來， 聖者從巴蘭山來。（細拉） 祂的榮耀遮蔽諸天， 頌讚之聲響徹大地。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祂明亮如晨光， 祂的手射出光芒， 其中蘊藏著大能。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瘟疫行在祂前面， 災病跟在祂腳後。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祂停下，大地就震動； 祂觀看，萬民就戰慄。 古老的山嶽崩裂， 遠古的丘陵塌陷， 但祂的作為永遠不變。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我看見古珊的帳篷遭難， 米甸的幔子顫抖。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耶和華啊，你是向江河發怒嗎？ 你騎著馬、乘著得勝的戰車而來， 是向江河生氣嗎？ 是向海洋發怒嗎？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你張弓搭箭，要射出許多箭羽。（細拉） 你以江河分開大地。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群山看見你就戰慄， 大水奔騰而過， 深淵鳴響，波浪滔天。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你射出的箭閃閃發光， 你的槍熠熠生輝， 以致日月都停在原處。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你懷著烈怒走遍大地， 帶著怒火踐踏列國。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你出來是為了拯救你的子民， 拯救你膏立的王。 你打垮邪惡之人的首領， 從頭到腳徹底毀滅他。（細拉）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你用他的矛刺透其勇士的頭顱。 他們如旋風而至，要驅散我們， 他們喜好暗中吞噬貧民。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你騎馬踩踏洶湧的大海。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我聽到這些， 就膽戰心驚，嘴唇哆嗦， 四肢無力，雙腿發抖。 但我仍要靜候災難臨到入侵者的日子。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即使無花果樹不發芽， 葡萄樹不結果， 橄欖樹無收成， 田地不產糧， 圈裡沒有羊， 棚裡沒有牛，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我仍要因耶和華而歡欣， 因拯救我的上帝而喜樂。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主耶和華是我的力量， 祂使我的腳如母鹿的蹄， 穩行在高處。 這首歌交給樂長，用弦樂器伴奏。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