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傳道書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以下是在耶路撒冷做王的大衛之子傳道者的話。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傳道者說：虛空的虛空， 虛空的虛空，一切都是虛空。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人在日光之下的一切勞碌有什麼益處呢？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一代過去，一代又來， 大地卻永遠長存。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太陽升起，太陽落下， 匆忙回到升起之地。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風吹向南，又轉向北， 循環不息，周而復始。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江河湧流入海，海卻不會滿溢； 江河從何處流出，又返回何處。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萬事令人厭煩，人述說不盡。 眼看，看不飽； 耳聽，聽不夠。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以往發生的事，將來還會發生； 先前做過的事，將來也必再做。 日光之下，根本沒有新事。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人可以指著哪件事說 「看啊，這是新事」？ 所謂的新事在我們以前早就有了。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過去的事無人記得， 將來的事後人也不記得。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我傳道者曾在耶路撒冷做以色列的王。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我專心用智慧去研究、探索天下萬事，發現上帝給世人的是極重的苦工。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我觀察一切日光之下所做的事，看啊，都是虛空，好像捕風。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彎曲的不能變直，缺少的無法補足。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我心裡想：「我獲得極大的智慧，遠超過以前統治耶路撒冷的人。我擁有豐富的智慧和知識。」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我又專心察明智慧和知識、狂妄和愚昧，卻發現這也是捕風。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因為智慧越高，愁煩越多；知識越多，痛苦越深。</w:t>
      </w:r>
    </w:p>
    <w:p>
      <w:pPr>
        <w:pStyle w:val="Heading2"/>
      </w:pPr>
      <w:r>
        <w:rPr>
          <w:lang w:val="zh_TW" w:bidi="zh_TW"/>
        </w:rPr>
        <w:t>傳道書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我心裡想：「來吧，不妨試試享樂，好好享受！」唉！結果這也是虛空。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我說：「歡笑只不過是一陣狂妄，享樂又有什麼用！」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於是，我決意用酒使自己快樂，在體驗愚昧的同時仍然保持理智，直到我明白在短暫的人生歲月中做何事才有益。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我大動工程，為自己建造房屋，栽種葡萄園；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我為自己開墾花圃園囿，在其中種植各種果樹；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我為自己開鑿池塘，用來澆灌茂林。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我買了僕婢，又有生在家中的僕婢，擁有的牛羊遠超過歷來在耶路撒冷的任何人。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我為自己積聚金銀，搜羅列王和各省的奇珍異寶，得到世人所想望的男女歌優及許多妃嬪。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這樣，我便財勢日增，超過耶路撒冷歷來所有的人。然而，我仍然保持智慧。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凡我眼睛愛看的、心裡渴慕的，我都隨心所欲，盡情享受。我的心從勞碌中得到歡樂，這是我勞碌所得的回報。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然而，當我回顧雙手成就的一切和所付的辛勞時，唉，卻發現都是虛空，都是捕風；日光之下的一切都毫無益處。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於是，我轉念思考什麼是智慧、狂妄和愚昧。其實以後接替君王的人除了重演歷史之外，還能做什麼呢？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我領悟到智慧勝過愚昧，如同光明勝過黑暗。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智者高瞻遠矚，愚人卻在黑暗中摸索。但我知道兩者都有同樣的命運。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於是，我想：「既然愚人的命運也將是我的命運，我有智慧又怎麼樣呢？」我只能說：「這也是虛空。」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因為智者和愚人一樣，不過被人記得一時，日後都會被遺忘。兩者都難逃死亡。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所以，我憎惡生命，因為在日光之下所做的一切都讓我愁煩。唉！這一切都是虛空，都是捕風。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我憎惡自己在日光之下勞碌得來的一切，因為這些必留給後人。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誰知道後人是智者還是愚人呢？他卻要接管我在日光之下用智慧辛勞經營的產業。這也是虛空。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因此，我對自己在日光之下一切的勞碌感到絕望。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因為一個人用智慧、知識和技能所得來的一切，卻要留給不勞而獲的人享用，這也是虛空，是極大的不幸！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世人在日光之下勞心勞力，究竟得到什麼呢？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他們一生充滿痛苦，勞碌中盡是愁煩，即使夜間心裡也不安寧。這也是虛空。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對人而言，沒有什麼比吃喝並享受勞碌之樂更好，我看這也是出自上帝的手。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離了上帝，誰還能吃喝享受呢？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上帝把智慧、知識和喜樂賜給祂喜悅的人，卻讓罪人忙於積攢財富，然後把他們的財富賜給祂喜悅的人。這也是虛空，也是捕風。</w:t>
      </w:r>
    </w:p>
    <w:p>
      <w:pPr>
        <w:pStyle w:val="Heading2"/>
      </w:pPr>
      <w:r>
        <w:rPr>
          <w:lang w:val="zh_TW" w:bidi="zh_TW"/>
        </w:rPr>
        <w:t>傳道書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天下萬物都有定期， 凡事都有定時。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出生有時，死亡有時； 耕種有時，拔出有時；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殺戮有時，醫治有時； 拆毀有時，建造有時；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哭泣有時，歡笑有時； 哀傷有時，雀躍有時；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拋石有時，堆石有時； 擁抱有時，避開有時；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尋找有時，遺失有時； 保存有時，丟棄有時；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撕裂有時，縫合有時； 沉默有時，發言有時；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愛慕有時，憎惡有時； 爭戰有時，和好有時。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那麼，人勞碌做工有什麼益處呢？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我察覺上帝給世人重擔，使他們忙碌不休。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祂使萬事各按其時變得美好，又把永恆的意識放在人心裡，人卻不能測透上帝從始至終的作為。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我認識到，人生在世沒有什麼比歡樂、享受更好。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人人都該吃喝、享受自己勞苦的成果，這是上帝的恩賜。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我知道，上帝所做的都會存到永遠，誰也不能增減。祂這樣安排是叫人敬畏祂。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現在的事並不是新事，未來的事也早已發生過。上帝使過去的事再次出現。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我又看到日光之下，即使在公道和正義之地也有邪惡。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我心裡想：「不論義人或惡人，上帝必審判，因為萬事萬務都有定時。」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我又想：「至於世人，上帝試驗他們，是要他們知道自己與獸類無異。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因為人和獸的際遇並無分別，兩者都難逃一死，活著都靠一口氣。人並不比獸強，一切都是虛空。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兩者都同歸一處，出於塵土，也歸於塵土。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誰知道人的氣息會向上升，獸的氣息會降到地下呢？」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因此，我覺得沒有什麼比人享受工作之樂更好，因為這是人當得的。人死後，誰能使他看到世間的事呢？</w:t>
      </w:r>
    </w:p>
    <w:p>
      <w:pPr>
        <w:pStyle w:val="Heading2"/>
      </w:pPr>
      <w:r>
        <w:rPr>
          <w:lang w:val="zh_TW" w:bidi="zh_TW"/>
        </w:rPr>
        <w:t>傳道書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於是，我又觀察日光之下的一切欺壓之事。我看見受欺壓的淚流滿面，無人安慰。因為欺壓者有權有勢，所以無人安慰他們。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因此，我認為那已死的人比活著的人幸福。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不過，比以上兩種人更幸運的是那從未出生的人，他們從未見過日光之下的惡行。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我又看見人的一切勞碌和成就原是出於爭強好勝。這也是虛空，如同捕風。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愚人遊手好閒，最後只能餓死。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擁有不多，心裡安寧，勝過擁有很多，仍勞碌捕風。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我又看見日光之下一件虛空的事：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有一個人孤孤單單，沒有兒子也沒有兄弟，卻終身勞碌。他雖然家道豐裕，仍不滿足，從未想過：「我不停地勞碌，放棄一切享受，究竟是為了誰？」這也是虛空，是一種悲哀。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兩個人總比一個人好，因為二人勞碌同得美好的成果。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一人跌倒，總有同伴相扶。但孤身一人、跌倒了無人相扶的真悲慘！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還有，二人同睡會暖和，一人獨睡怎能暖和呢？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遭遇攻擊，一人獨自不能抵擋，二人並肩就能對付。三股擰成的繩子不容易斷。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貧窮但有智慧的青年，勝過年老、愚昧、不再納諫的君王。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雖然這青年在本國出身貧寒，卻能從囚犯成為君王。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我看見所有日光之下的人都起來擁護這位代替老君王的青年。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擁護他的人不計其數，以後的世代卻對他不滿。這也是虛空，如同捕風。</w:t>
      </w:r>
    </w:p>
    <w:p>
      <w:pPr>
        <w:pStyle w:val="Heading2"/>
      </w:pPr>
      <w:r>
        <w:rPr>
          <w:lang w:val="zh_TW" w:bidi="zh_TW"/>
        </w:rPr>
        <w:t>傳道書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你進入上帝的殿時要小心謹慎，近前傾聽勝過愚人獻祭，因為他們不知道自己是在作惡。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在上帝面前不要冒失開口，不可急於發言，因為祂在天上，你在地上。所以，你要少言寡語。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事務繁雜，夜裡多夢；多言多語，顯出愚昧。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你向上帝許願，不可遲遲不還，因為祂不喜歡愚人。要還所許的願。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與其許了願不還，倒不如不許。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不要在言語上犯罪，也不要在祭司面前說許錯了願。為什麼用言語惹上帝發怒，以致祂摧毀你手中的工作呢？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多夢多言都是虛空。你只要敬畏上帝！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若你在某地看見窮人受欺壓，公平正義被踐踏，不要震驚，因為官上有官，在眾官之上還有更高的官鑒察。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況且，地的出產滋養萬人，就是君王也需要從田地得到供應。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貪愛錢財的，金銀不能使他滿足；貪圖富裕的，再多的收益也不能叫他稱心。這也是虛空！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財富增加，消費的人也增加，這對財富的主人有什麼益處呢？只是過眼雲煙罷了！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勞力的人不管吃多吃少，總是睡得香甜；富人的家財卻害得他不能成眠。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我看到日光之下有一件可悲的事：有人積攢財寶，反而害了自己。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經營不善，財富盡失，什麼也不能留給子孫。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人怎樣從母腹空空而來，也必照樣空空而去；勞碌一生，什麼也不能帶走。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這是極大的悲哀！人怎樣來，也要怎樣去，為風勞碌有什麼益處呢？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他一生活在黑暗中，飽受煩惱、病痛和憤怒的困擾。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我認為人生最美最善的是，在上帝所賜的短暫歲月中盡情吃喝，享受自己在日光之下勞苦得來的成果。因為這是人當得的。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上帝不單給人財富和產業，也叫他能吃能喝，享用自己所當得的，並在勞碌中得到快樂，這都是上帝的恩賜。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他不用擔憂自己壽命的長短，因為上帝使他心裡充滿喜樂。</w:t>
      </w:r>
    </w:p>
    <w:p>
      <w:pPr>
        <w:pStyle w:val="Heading2"/>
      </w:pPr>
      <w:r>
        <w:rPr>
          <w:lang w:val="zh_TW" w:bidi="zh_TW"/>
        </w:rPr>
        <w:t>傳道書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我看見日光之下有一件可悲的事，重重地壓在人身上：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上帝賜給人財富、產業和尊榮，叫他擁有所渴望的一切，卻使他無法享用，倒讓別人享用。這是虛空，是極大的悲哀。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人若有一百個兒子，並且長壽，但心中卻從未因福樂而滿足，死後又不得安葬，我看這樣的人還不如流產的胎兒。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這胎兒在虛空中來，在黑暗中去，名字隱沒在黑暗中，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沒有見過天日，一無所知，然而這胎兒比那人更享安息。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就算那人活了千年，又活千年，卻不能享受福樂，又如何呢？世人最終豈不都同歸一處嗎？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人人為口腹勞碌，卻永不滿足。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那麼，智者比愚人有什麼優勢呢？貧窮人即使懂得如何處世，又有什麼益處呢？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滿足於眼前所有的，勝過心中貪想的。這也是虛空，如同捕風。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一切存在的事物都已命名，人的本質也被識透；人無法與比他更強的較量。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其實話越多，越虛空，這對人又有什麼益處？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人生短暫虛空，如影飛逝，有誰知道什麼對人有益？誰能告訴人死後日光之下會發生什麼事？</w:t>
      </w:r>
    </w:p>
    <w:p>
      <w:pPr>
        <w:pStyle w:val="Heading2"/>
      </w:pPr>
      <w:r>
        <w:rPr>
          <w:lang w:val="zh_TW" w:bidi="zh_TW"/>
        </w:rPr>
        <w:t>傳道書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美好的名聲勝過珍貴的膏油， 人死之日勝過出生之時。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探望喪家勝過參加宴席， 因為死亡是每個人的結局， 活著的人要把這事銘記在心。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哀傷勝過歡笑， 因為哀傷磨煉心靈。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智者的心思考死亡， 愚人的心只顧作樂。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聽智者的責備， 勝過聽愚人的頌歌。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愚人的笑聲像鍋底下燒荊棘的噼啪聲。 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欺壓使智者變愚昧， 賄賂敗壞人心。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事情的結局勝過事情的開端； 恆久忍耐勝過心驕氣傲。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不要輕易發怒， 因為愚人心懷怒氣。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不要問為什麼過去比現在好， 因為這樣問不明智。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智慧如同產業一樣美好， 有益於得見日光的世人。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智慧提供保障， 如同金錢一樣。 智慧能保全智者的生命。 這就是知識的好處。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你要思想上帝的作為， 因為上帝弄彎的， 誰能使它變直呢？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順境時要快樂， 逆境時要思想： 兩者都是上帝的安排， 好叫人不能預知將來。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在我虛空的一生中，我見過義人行義，反而滅亡；惡人行惡，卻享長壽。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為人不要過分正直，也不要過於聰明，何必自取毀滅呢？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不要過分邪惡，也不要做愚人，何必時候未到就死呢？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最好是持守這個教訓也不放鬆那個教訓，因為敬畏上帝的人必避免兩個極端。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智慧使一個智者比城裡十個官長更有能力。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誠然，在地上無法找到一個一生行善、從未犯罪的義人。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你不要斤斤計較別人所說的每一句話，免得聽見你的僕人咒詛你，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因為你心裡知道自己也曾多次咒詛別人。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我用智慧試驗過這一切。我說：「我要做智者」，誰知智慧卻離我甚遠。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智慧如此遙不可及、深不可測，誰能找得到呢？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我用心去認識、探究、追尋智慧和事物的原委，並去認識邪惡帶來的愚昧和無知帶來的狂妄。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我發現有的婦人比死亡更苦毒，她是個陷阱，心如網羅，手像鎖鏈。討上帝喜悅的人避開她，罪人卻被她俘虜。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27-28</w:t>
      </w:r>
      <w:r>
        <w:rPr>
          <w:lang w:val="zh_TW" w:bidi="zh_TW"/>
        </w:rPr>
        <w:t xml:space="preserve"> 傳道者說：「看啊，我事事反復探索，要查明萬事之理，卻沒有尋獲。但我發現在一千個男子中還可以找到一位正直人，在眾女子中卻未找到一位。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我只發現一件事，上帝造的人本來正直，人卻找出各種詭計。」</w:t>
      </w:r>
    </w:p>
    <w:p>
      <w:pPr>
        <w:pStyle w:val="Heading2"/>
      </w:pPr>
      <w:r>
        <w:rPr>
          <w:lang w:val="zh_TW" w:bidi="zh_TW"/>
        </w:rPr>
        <w:t>傳道書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誰像有智慧的人呢？ 誰知道事情的原委呢？ 智慧能使人容光煥發， 使冷酷的面孔柔和。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我勸你遵守王的命令，因為你曾在上帝面前這樣發誓。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不要在王面前魯莽行事，也不要參與惡行，因為王可以隨意行事。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況且，王的命令至高無上，誰敢質問他：「你在做什麼？」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遵從王命的必免遭禍患，因為智者心裡懂得做事的時機和方法。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儘管人面臨重重困難，但做任何事都有時機和方法。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無人知道未來的事，誰能告訴人將來的事呢？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無人能掌管生命，留住生命，也無人能掌管死期。無人能免於這場爭戰，邪惡也救不了作惡者。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這一切我都見過了，我用心思考日光之下的一切事。有時人欺壓人，使人受傷害。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我看見惡人死後被安葬。他們生前出入聖所，還在他們作惡的城中受到稱讚，這也是虛空。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對犯罪者的刑罰不迅速執行，世人便盡情作惡。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雖然罪人作惡多端仍得長壽，我卻認為敬畏上帝的人必亨通，因為他們對上帝心存敬畏。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然而，惡人得不到祝福，他們必像幻影一樣不能長久，因為他們不敬畏上帝。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世上有一件虛空的事，就是義人遭受了惡人當受的報應，惡人卻享受了義人該享的福樂。我認為這也是虛空。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因此，我便讚賞享樂，因為在日光之下沒有什麼比吃喝快樂更好。這是人在上帝所賜的年日裡，從勞碌中當得的享受。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我全心去尋求智慧，觀察世上所發生的事，甚至晝夜不眠，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我看清了上帝的一切作為，便知道人無法理解日光之下所發生的事。儘管人努力不懈地去尋找，也找不到答案；即使智者自以為明白，他其實仍不能參透。</w:t>
      </w:r>
    </w:p>
    <w:p>
      <w:pPr>
        <w:pStyle w:val="Heading2"/>
      </w:pPr>
      <w:r>
        <w:rPr>
          <w:lang w:val="zh_TW" w:bidi="zh_TW"/>
        </w:rPr>
        <w:t>傳道書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我仔細思想、探究這一切事，就知道義人、智者及他們的行事為人都由上帝掌管，人無法知道前面等待自己的是愛還是恨。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義人和惡人、好人和壞人、潔淨的和污穢的、獻祭的和不獻祭的、行善的和犯罪的、敢於起誓的和不敢起誓的人，命運都一樣。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在日光之下有一件可悲的事，就是人的命運都一樣。況且，人內心都充滿邪惡，活著的時候行事狂妄，之後都步入死亡。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有生命就有希望，一條活狗總比一頭死獅子強。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因為活著的人還知道自己終有一死，但死了的人什麼都不知道，再也得不到任何賞賜，他們被忘得一乾二淨。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他們的愛、恨和嫉妒早已不復存在，他們再也無法參與日光之下的任何事。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去歡歡喜喜、快快樂樂地吃喝吧！因為上帝已經悅納你所做的。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你的衣服要經常保持潔白，頭上也不要缺少膏油。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在你虛空的人生中，就是在上帝所賜、日光之下虛空的歲月裡，你要與愛妻快樂度日，因為這是你一生在日光之下的勞碌中所當得的。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凡你的手能做的，都要盡力去做，因為在你要去的陰間沒有工作，沒有計劃，也沒有知識和智慧。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我又發現，日光之下，跑得快的未必能得獎，強大的未必能得勝，智者未必得溫飽，聰明人未必得財富，博學者未必受愛戴，因為時機和境遇左右眾人。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再者，人無法知道何時大難臨頭。禍患突然臨到時，人根本無法擺脫，就像魚落入險惡的網中，又像鳥兒陷入網羅。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我看見日光之下有一種智慧，對我來說意義深遠。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有一個勢力強大的君王來攻擊一個人口不多的小城，他建造營壘圍困這城。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這城裡有一個貧窮的智者，他用智慧拯救了這城，事後卻無人記念他。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我認為智慧勝過武力，然而那位窮人的智慧卻被輕視，他所說的話也無人理會。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聽智者的細語，勝過聽官長在愚人中的喊叫。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智慧勝過兵器，但一個罪人卻能破壞許多善事。</w:t>
      </w:r>
    </w:p>
    <w:p>
      <w:pPr>
        <w:pStyle w:val="Heading2"/>
      </w:pPr>
      <w:r>
        <w:rPr>
          <w:lang w:val="zh_TW" w:bidi="zh_TW"/>
        </w:rPr>
        <w:t>傳道書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死蒼蠅會使芬芳的膏油發臭， 同樣，一點點愚昧足以毀掉智慧和尊榮。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智者的心引導他走正路， 愚人的心帶領他入歧途。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愚人走路時也無知， 向眾人顯出他的愚昧。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如果當權的人向你大發雷霆， 不要因此就離開崗位， 因為平心靜氣能避免大錯。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我發現日光之下有一件可悲的事， 似乎是掌權者所犯的錯誤：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愚人身居許多高位， 富人卻屈居在下。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我曾看見奴僕騎在馬上， 王子卻像奴僕一樣步行。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挖掘陷阱的，自己必掉在其中； 拆圍牆的，必被蛇咬；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開鑿石頭的，必被石頭砸傷； 劈木頭的，必遭木頭的威脅。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斧頭鈍了若不磨利， 用起來必多費力氣， 但智慧能助人成功。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弄蛇人行法術之前， 若先被蛇咬， 行法術還有什麼用呢？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智者口出恩言， 愚人的話毀滅自己。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愚人開口是愚昧， 閉口是邪惡狂妄。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愚人高談闊論， 其實無人知道將來的事， 人死後，誰能告訴他世間的事呢？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愚人因勞碌而筋疲力盡， 連進城的路也認不出來。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一國之君若年幼無知， 他的臣宰清早便宴樂， 那國就有禍了！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一國之君若英明尊貴， 他的臣宰為了強身而飲食有律， 不酗酒宴樂，那國就有福了！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屋頂因人懶惰而坍塌， 房間因人遊手好閒而漏雨。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宴席帶來歡笑， 酒使人開懷， 錢使人萬事亨通。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不可咒詛君王， 連這樣的意念都不可有， 也不可在臥室裡咒詛富豪， 因為天空的飛鳥會通風報信， 有翅膀的會把事情四處傳開。</w:t>
      </w:r>
    </w:p>
    <w:p>
      <w:pPr>
        <w:pStyle w:val="Heading2"/>
      </w:pPr>
      <w:r>
        <w:rPr>
          <w:lang w:val="zh_TW" w:bidi="zh_TW"/>
        </w:rPr>
        <w:t>傳道書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當把你的糧食運到海外， 因為日久必有收穫。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當把你的投資分成七份，甚至八份， 因為你不知道日後會有什麼災難臨到世上。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雲中滿了水，就會下雨。 樹不論倒向南或倒向北， 倒在哪裡就躺在哪裡。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你若總指望風輕雲淡的日子， 必無法撒種，無法收割。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正如你不知道風的路線，不知道骨骼在母胎中如何形成，你也無法瞭解創造萬物之上帝的作為。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你早晚都要撒種，因為你不知道什麼時候撒的會茁壯生長，或許早晚撒的長的一樣好。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光真美好，能夠看見陽光真好！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人一生不論活多久，都要活得快樂，但不要忘記死後有許多黑暗的日子。將來的一切都是虛空。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年輕人啊，在年輕時要快樂，要在青春歲月裡使自己的心歡暢。心裡想做什麼就去做，眼睛想看什麼就去看。然而，要切記：上帝必照你所行的一切審判你。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所以，你要拋開心中的煩惱和肉體的痛苦，因為青春年華轉瞬即逝。</w:t>
      </w:r>
    </w:p>
    <w:p>
      <w:pPr>
        <w:pStyle w:val="Heading2"/>
      </w:pPr>
      <w:r>
        <w:rPr>
          <w:lang w:val="zh_TW" w:bidi="zh_TW"/>
        </w:rPr>
        <w:t>傳道書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年輕時要記住你的創造主，不要等到衰老的歲月來臨時才哀歎：「我的日子毫無樂趣。」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那時，太陽、月亮、星星都暗淡無光，雨後烏雲再現；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守衛家園的手腳顫抖，強壯的身軀變得彎腰駝背；牙齒稀少，無法咀嚼；視力衰退，看不清楚；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耳朵發背，聽不到推磨聲；小鳥一叫，人就起來；歌聲沙啞，不再美妙；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懼怕高處，走路戰戰兢兢；頭髮白如銀杏，精力枯竭，慾望蕩然無存；人都走向永遠的歸宿，弔喪的人往來於街上；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銀鏈斷裂，金碗摔壞，泉旁的瓶子破碎，井口的輪子朽爛。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那時塵土必歸回大地，靈也要歸回賜靈的上帝。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傳道者說：「虛空的虛空，一切都是虛空。」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傳道者不但有智慧，還把知識傳授給眾人。他經過細心推敲和研究之後，編寫了許多警世的箴言。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傳道者費盡心思尋找金玉良言，所寫的都是正直誠實的道理。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智者的言語好像趕牛的刺棍，他們收集的箴言像釘牢的釘子，都是一位牧者所賜的。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我親愛的兒子，還有一件事，你要聽我的忠告：著書多，沒有窮盡；讀書多，身體疲勞。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以上所說的，總而言之，就是要敬畏上帝，遵守祂的誡命，這是人的本分。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因為人一切的行為，無論善惡，包括一切隱秘事，上帝都必審問。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