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箴言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這是大衛的兒子以色列王所羅門的箴言。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為使人認識智慧和教誨， 領悟真知灼見，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接受精明處事的教誨， 為人處事仁義、公平、正直；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使愚昧人明智， 使年輕人有知識和明辨力；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使智者聽了長學問， 明哲聽了得指引；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使人領悟箴言和比喻， 明白智者的話和謎語。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知識始於敬畏耶和華， 愚人輕視智慧和教誨。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孩子啊， 你要聽從父親的教誨， 不可背棄母親的訓誨。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因為這要作你頭上的華冠， 頸上的項鏈。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孩子啊，惡人若引誘你， 不要屈從。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他們若說：「跟我們來吧， 我們去埋伏殺人， 任意暗害無辜者；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我們要像陰間一樣生吞他們， 整個吞沒他們， 使他們如墜入墳墓的人；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我們必得到各樣寶物， 把戰利品裝滿我們的房屋。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跟我們一起幹吧， 大家有福同享！」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孩子啊， 不要走他們的道， 切莫行他們的路。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因為他們奔向罪惡， 急速地去殺人流血。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在飛鳥眼前設網羅，徒勞無功。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他們埋伏，卻自流己血； 他們伏擊，卻自害己命。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這就是貪愛不義之財者的結局， 不義之財終要奪去他們的性命。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智慧在大街上高喊， 在廣場上揚聲，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在熱鬧的街頭宣告， 在城門口發言：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「你們愚昧人喜愛愚昧， 嘲諷者以嘲弄為樂， 無知者厭惡知識， 要到什麼時候呢？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你們若因我的責備而回轉， 我就向你們顯明我的旨意， 叫你們明白我的話語。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我呼喚你們， 你們卻充耳不聞； 我向你們招手， 你們卻視若無睹。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你們漠視我的勸誡， 不接受我的責備。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因此， 你們遭遇災難時， 我必發笑； 驚恐臨到你們時， 我必嗤笑。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那時，恐懼如風暴襲擊你們， 災難如旋風臨到你們， 憂愁和苦難吞沒你們。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你們呼求我， 我也不回答； 你們懇切地尋找我， 卻找不到。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因為你們厭惡知識， 決定不敬畏耶和華，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不接受我的勸誡， 又藐視我的責備。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所以，你們必自食其果， 因自己的惡謀而吃盡苦頭。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愚昧人背離正道， 自招滅亡； 愚頑人逍遙自在， 毀掉自己。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然而，那聽從我的必安然居住， 得享安寧， 不怕災禍。」</w:t>
      </w:r>
    </w:p>
    <w:p>
      <w:pPr>
        <w:pStyle w:val="Heading2"/>
      </w:pPr>
      <w:r>
        <w:rPr>
          <w:lang w:val="zh_TW" w:bidi="zh_TW"/>
        </w:rPr>
        <w:t>箴言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孩子啊， 你若接受我的教誨， 珍愛我的誡命，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側耳聆聽智慧， 傾心渴慕悟性；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你若呼求洞見， 高聲尋求悟性，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尋它如尋銀子， 找它如找寶藏，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你就會懂得敬畏耶和華， 能夠認識上帝。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因為耶和華賜人智慧， 知識和悟性出自祂的口。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祂使正直人充滿智慧， 是行為純全者的盾牌。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祂看守正義之路， 護衛虔誠人的道。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這樣，你就明白何為仁義、 公平、正直， 及一切美善之道。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因為智慧必進入你心， 知識必令你的靈歡樂。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明辨力必護佑你， 悟性必看顧你。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智慧必救你遠離惡道， 脫離言語荒謬的人。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他們捨棄正道，走上黑路，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以行惡為樂，喜愛惡人的邪僻；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他們的道路歪邪，行徑扭曲。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智慧要救你脫離淫婦， 脫離花言巧語的妓女。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她撇棄了年輕時的丈夫， 忘了在上帝面前立的約。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她的家通向死亡， 她的路直達陰間。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到她那裡的人都有去無回， 找不到生命之道。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所以你要行善人的路， 守義人的道。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因為在地上， 正直人必安居， 純全無過的人必長存，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地上的惡人必被剷除， 世上的奸徒必被根除。</w:t>
      </w:r>
    </w:p>
    <w:p>
      <w:pPr>
        <w:pStyle w:val="Heading2"/>
      </w:pPr>
      <w:r>
        <w:rPr>
          <w:lang w:val="zh_TW" w:bidi="zh_TW"/>
        </w:rPr>
        <w:t>箴言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孩子啊，不要忘記我的訓誨， 要把我的誡命存在心裡，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因為這必使你延年益壽， 幸福平安。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不要讓慈愛和信實離開你， 要把它們繫在你的頸項上， 刻在你的心坎上。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這樣，你必蒙上帝和世人的喜悅， 享有美譽。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你要全心信靠耶和華， 不可倚靠自己的悟性。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凡事都要信從祂， 祂必指引你走正路。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不要自以為有智慧， 要敬畏耶和華，遠離惡事。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這樣可醫治你的身體， 滋潤你的筋骨。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你要用自己的財富和一切初熟的物產來尊崇耶和華，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祂必使你五穀滿倉， 榨酒池溢出新釀。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孩子啊，不可輕視耶和華的管教， 也不可厭煩祂的責備。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因為耶和華管教祂所愛的人， 就像父親管教他所疼愛的孩子。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找到智慧、得到悟性的人有福了，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因為智慧比銀子更有價值， 比金子更有益處，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比珠寶更珍貴； 你所喜愛的一切都難以相比。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智慧的右手有長壽， 左手有富貴和尊榮。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她的路上有福樂， 她的道上有平安。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對持守智慧的人來說， 智慧是生命樹， 緊握智慧的人必蒙福。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耶和華以智慧奠立大地， 以悟性鋪設諸天；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祂用知識使深淵裂開， 使天上降下甘露。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孩子啊，你要守護智慧和明辨力， 別讓她們離開你的視線。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她們必給你帶來生命， 作你頸項上華美的裝飾。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如此，你必步履穩健，不致失足；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你必安然躺臥，睡得香甜。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不要怕突來的災禍， 不要怕惡人遭毀滅，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因為耶和華是你的靠山， 祂使你的腳不陷入網羅。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倘若有力量行善， 就當幫助有需要的人，不要推託。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倘若可以幫忙， 就不可對有求於你的鄰人說： 「回去吧，明天再來，我必給你！」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鄰舍在你附近安分居住， 不可謀害他。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別人若沒有害你， 不要無故與他相爭。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不要羡慕殘暴之徒， 也不可步其後塵，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因為耶和華憎惡邪僻之徒， 喜愛正直的人。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耶和華咒詛惡人的家， 賜福義人的家。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耶和華譏笑好譏誚的人， 恩待謙卑的人。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智者得尊榮， 愚人受羞辱。</w:t>
      </w:r>
    </w:p>
    <w:p>
      <w:pPr>
        <w:pStyle w:val="Heading2"/>
      </w:pPr>
      <w:r>
        <w:rPr>
          <w:lang w:val="zh_TW" w:bidi="zh_TW"/>
        </w:rPr>
        <w:t>箴言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孩子們啊， 你們要聽從父親的教誨， 留心學習，以便領悟，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因為我給你們的訓誨是美好的， 不可背棄我的教導。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我年幼時在父親身邊， 是母親唯一的寵兒。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父親教導我說： 「你心裡要牢記我的話， 遵守我的誡命，就必存活。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你要求取智慧和悟性， 不要忘記或違背我的吩咐。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不可離棄智慧，智慧必護佑你； 你要熱愛智慧，智慧必看顧你。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智慧至上，要求取智慧， 要不惜一切獲取悟性。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高舉智慧，她必使你受尊崇； 擁抱智慧，她必使你得尊榮。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她必為你戴上華冠， 加上榮冕。」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孩子啊，你要聽從我的教導， 就必延年益壽。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我已經指示你走智慧之道， 引導你行正確的路。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你行走，腳下不受阻礙； 你奔跑，也不會跌倒。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你要持守教誨，不要鬆懈； 要守護好，因為那是你的生命。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不要涉足惡人的道， 不要行走壞人的路；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要避開，不可踏足， 要繞道前行。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因為他們不作惡就無法入睡， 不絆倒人就無法安眠；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他們吃的是邪惡餅， 喝的是殘暴酒。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義人的道路好像黎明的曙光， 越照越亮，直到正午。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惡人的道路一片幽暗， 他們不知被何物絆倒。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孩子啊，你要聆聽我的吩咐， 側耳聽我的訓言；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不要讓它們離開你的視線， 要牢記在心。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因為得到它們就得到生命， 全身也必康健。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要一絲不苟地守護你的心， 因為生命之泉從心中湧出。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不講欺詐之言， 不說荒謬的話。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眼睛要正視前方， 雙目要向前直看。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要鋪平腳下的路， 使所行之道穩妥。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不可偏右偏左， 要遠離惡事。</w:t>
      </w:r>
    </w:p>
    <w:p>
      <w:pPr>
        <w:pStyle w:val="Heading2"/>
      </w:pPr>
      <w:r>
        <w:rPr>
          <w:lang w:val="zh_TW" w:bidi="zh_TW"/>
        </w:rPr>
        <w:t>箴言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孩子啊，要留心聽我的智言， 側耳聽我的慧語，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好保持明辨力， 嘴唇謹守知識。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淫婦滿口甜言蜜語， 油嘴滑舌，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最後卻苦如艾草， 鋒利似雙刃劍。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她的雙腳走進死地， 她的步伐邁向陰間。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她不走生命的康莊大道， 偏離了正途也不自知。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孩子們啊，要聽從我， 不可違背我的話！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要遠遠避開淫婦， 不可靠近她的家門，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免得你為別人枉費精力， 為殘忍之徒斷送青春；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免得外人吞盡你的財富， 你的辛勞所得歸給外人。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臨終之時，肉體衰殘， 你必呻吟不止，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說：「我為何厭惡教誨， 心裡藐視責備！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不聽從老師的話， 不側耳聽導師之言。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在會眾當中， 我幾乎身敗名裂。」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你當喝自己池中的水， 飲自己井裡的活水。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你的泉水豈可外流？ 你的河水怎可溢到街上？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這些要專屬於你， 不可與外人共享。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要使你的泉源蒙福， 要愛你年輕時所娶的妻。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她秀美可愛宛如母鹿， 願她的胸令你時時滿足， 願她的愛讓你常常陶醉。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孩子啊，為何迷戀淫婦？ 為何擁抱妓女的胸？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因為人的所作所為逃不過耶和華的眼目， 祂必鑒察人一切所行之道。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惡人被自己的罪惡捉住， 被自己罪惡的繩索捆綁。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他因不聽管教而喪命， 因極其愚妄而入歧途。</w:t>
      </w:r>
    </w:p>
    <w:p>
      <w:pPr>
        <w:pStyle w:val="Heading2"/>
      </w:pPr>
      <w:r>
        <w:rPr>
          <w:lang w:val="zh_TW" w:bidi="zh_TW"/>
        </w:rPr>
        <w:t>箴言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孩子啊，你若為鄰人作保， 為外人擊掌立約，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你就被自己口中的話套住， 被自己的諾言纏住。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孩子啊，你已落入鄰人的手中， 你當如此自救： 要謙卑地向他求情。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勿讓你的眼睛睡覺， 莫叫你的眼皮打盹。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要救自己脫離困境， 像羚羊掙脫獵人的手， 飛鳥逃脫捕鳥人的手。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懶惰的人啊，去看看螞蟻， 觀察牠的生活，就會有智慧。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螞蟻沒有元帥， 沒有官長， 也沒有君王，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卻在夏季儲備糧食， 在收割時積聚食物。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懶惰的人啊，你要躺到何時？ 要睡到何時才起床？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再睡一會兒，再打個盹兒， 再抱著手躺一會兒，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貧窮必像盜賊一樣臨到你， 缺乏必像武士一樣撲向你。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無賴與惡人滿口詭詐，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擠眉弄眼，指手畫腳，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心術不正，圖謀惡事，常常挑起爭端。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因此，災難必突然臨到， 他們頃刻之間遭到毀滅， 無可挽救。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耶和華所憎惡的事有六樣， 連祂厭惡的事共有七樣：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高傲的眼睛， 撒謊的舌頭， 殺害無辜的手，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圖謀詭計的心， 奔跑作惡的腳，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撒謊的假證人， 以及在弟兄中挑起爭端的人。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孩子啊，要遵守你父親的誡命， 不可背棄你母親的訓誨。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你要常常將這些繫在心坎上， 戴在頸項上。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你行走，它們必引領你； 你躺臥，它們必護衛你； 你醒來，它們必與你交談。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因為誡命是燈，訓誨是光， 管教和責備是生命之道，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能使你遠離邪惡的女人， 避開油嘴滑舌的妓女。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你的心不要貪戀她的美色， 也不要被她的媚眼所迷惑，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因為娼妓會使人傾家蕩產， 淫婦會獵殺人寶貴的生命。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人若將火藏在懷中， 哪能不燒著衣服呢？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人若行走在火炭上， 哪能不燙傷雙腳呢？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與別人妻子通姦也是這樣， 凡親近她的必難逃罪責。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賊因充饑而偷， 沒有人藐視他；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但若被抓到，他要償還七倍， 就是傾家蕩產也要償還。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和有夫之婦通姦的， 實在愚不可及， 他是自尋死路。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他必挨打，受辱， 他的恥辱永難抹去。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那丈夫妒火燃燒， 報仇時絕不留情。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賠他再多財物，他也不會接受； 送他再多禮物，他都不肯甘休。</w:t>
      </w:r>
    </w:p>
    <w:p>
      <w:pPr>
        <w:pStyle w:val="Heading2"/>
      </w:pPr>
      <w:r>
        <w:rPr>
          <w:lang w:val="zh_TW" w:bidi="zh_TW"/>
        </w:rPr>
        <w:t>箴言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孩子啊，你要遵從我的吩咐， 把我的誡命珍藏在心中。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遵守我的誡命，你便存活。 要愛護我的訓誨， 如愛護眼中的瞳人。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要繫在你的指頭上， 刻在你的心版上。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你要把智慧當作姊妹， 將悟性視為親人。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她們能使你遠離淫婦， 遠離妓女的甜言蜜語。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我曾在家裡的窗前， 透過窗櫺往外觀看，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只見在愚昧人中， 有個無知的青年，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他穿過靠近淫婦的巷口， 朝她的家門走去，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趁著日暮黃昏， 藉著夜色昏暗。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看啊！一個妓女打扮、 心術不正的女子出來迎接他。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她喧嚷放蕩，不安分守家，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有時在街上，有時在廣場， 或在各巷口守候。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她纏著那青年，與他親吻， 厚顏無恥地說：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「我今天剛獻祭還了願， 家裡有平安祭肉，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因此我出來迎接你，尋找你， 終於找到了你！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我已經鋪好了床， 鋪上了埃及的繡花布，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又用沒藥、沉香、肉桂薰了床。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來吧，讓我們通宵暢飲愛情， 讓我們盡情歡愛！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因為我丈夫不在家，出遠門了。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他帶著錢囊去了，月圓才回來。」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淫婦花言巧語勾引他， 用諂媚的話語誘惑他。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那青年立刻隨她而去， 像走向屠宰場的公牛， 又像掉入陷阱的雄鹿，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直等到利箭射穿他的肝。 他像隻自投網羅的飛鳥， 渾然不知要賠上性命！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孩子們啊，你們要聽從我的話， 留意我口中的訓言，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別讓你的心偏向淫婦的道， 步入她的歧途。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因為她使許多人喪命， 被她殺害的數目眾多。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她的家是通往陰間的路， 引人墜入死亡之室。</w:t>
      </w:r>
    </w:p>
    <w:p>
      <w:pPr>
        <w:pStyle w:val="Heading2"/>
      </w:pPr>
      <w:r>
        <w:rPr>
          <w:lang w:val="zh_TW" w:bidi="zh_TW"/>
        </w:rPr>
        <w:t>箴言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智慧不是在呼喚嗎？ 悟性不是在吶喊嗎？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她在路邊高處站立， 她在十字街頭停留，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在城門旁，在入口處大喊：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「世人啊，我呼喚你們， 我向天下人大聲呼籲。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愚昧人啊，要學會謹慎！ 愚頑人啊，要慎思明辨！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你們聽啊，我要說美好的話， 開口談論正直的事。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我的口傳揚真理， 我的嘴憎恨邪惡。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我口中的言語公正， 沒有歪曲錯謬的話。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我的話，智者明白，哲士認同。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要接受我的教誨，而非白銀； 要選擇知識，而非黃金。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因為智慧比寶石更珍貴， 一切美物都不能與之相比。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「我智慧與謹慎同住， 我擁有知識和明辨力。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敬畏耶和華就當憎恨邪惡， 我憎恨驕傲、狂妄、惡道和謊言。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我有謀略和真知， 又有悟性和能力。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君王靠我安邦定國， 首領藉我秉公行義，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王公大臣靠我治理天下， 官宦貴胄憑我公正斷案。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愛我的，我也愛他； 懇切尋求我的，必能尋見。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富貴和尊榮在我， 恆久的財富和公義也在我。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我的果實勝過純金， 我的出產勝過純銀。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我在公義的道上奔走， 在公平的路上前行。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我要賜財富給愛我的人， 使他們的庫房充盈。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「在耶和華造物的起頭， 在太初萬物被造以前， 就已經有我。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從亙古，從太初， 大地還沒有形成以前， 我已經被立。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沒有深淵， 沒有湧流的水泉以前， 我已經誕生。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大山未曾奠定， 小丘未曾形成， 我已經出生。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那時耶和華還沒有造大地和原野， 還沒有造一粒塵土。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祂鋪設諸天的時候，我已在場。 祂在深淵上畫出地平線，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上使穹蒼堅固， 下使深淵的泉源安穩，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設定滄海的界限， 使海水不得越過祂定的範圍， 為大地奠定根基。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那時，我就在祂身旁， 做祂的工程師， 天天成為祂的喜樂， 終日在祂面前歡悅，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因祂所造的人世而歡悅， 因祂所造的世人而喜樂。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「孩子們啊，你們要聽從我， 持守我道路的人有福了。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要聽從教誨，不可輕忽， 要做智者。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人若聽從我、天天在我門口仰望、 在我門邊等候，就有福了。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因為找到我的，便找到了生命， 他必蒙耶和華的恩惠。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沒找到我就是害自己； 憎恨我就是喜愛死亡。」</w:t>
      </w:r>
    </w:p>
    <w:p>
      <w:pPr>
        <w:pStyle w:val="Heading2"/>
      </w:pPr>
      <w:r>
        <w:rPr>
          <w:lang w:val="zh_TW" w:bidi="zh_TW"/>
        </w:rPr>
        <w:t>箴言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智慧建造她的房屋， 她鑿出七根柱子。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她宰了牲口， 調了美酒， 設了宴席，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派婢女出去邀請賓客， 自己在城中高處呼喊：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「愚昧人啊，到這裡來吧！」 她又對無知者說：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「來吃我做的飯， 喝我調的酒吧！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你們要拋棄愚昧，就能存活， 要轉向悟性之道。」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糾正嘲諷者，必自招羞辱； 責備惡人，必自招傷害。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不要責備嘲諷者，免得他恨你； 要責備智者，他必愛你。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教導智者，他就更有智慧； 指教義人，他就更有見識。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智慧始於敬畏耶和華， 認識至聖者便是明智。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智慧可增添你的年日， 加添你的壽數。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人有智慧，自得益處； 人好嘲諷，自食惡果。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愚昧的女人喧嚷，蒙昧，無知。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她坐在自己的家門口， 坐在城中高處的座位上，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招呼著匆匆前行的過客：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「愚昧人啊，到這裡來吧！」 她又對無知者說：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「偷來的水甜，偷來的餅香。」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他們卻不知她那裡亡魂幢幢， 她的客人已落在陰間的深處。</w:t>
      </w:r>
    </w:p>
    <w:p>
      <w:pPr>
        <w:pStyle w:val="Heading2"/>
      </w:pPr>
      <w:r>
        <w:rPr>
          <w:lang w:val="zh_TW" w:bidi="zh_TW"/>
        </w:rPr>
        <w:t>箴言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以下是所羅門的箴言： 智慧兒使父親快樂， 愚昧兒叫母親憂傷。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不義之財毫無益處， 公義救人脫離死亡。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耶和華不讓義人挨餓， 祂使惡人的奢望成空。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遊手好閒招致貧窮， 勤奮努力帶來富足。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精明兒夏季時貯藏， 不肖子收成時酣睡。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祝福臨到義人的頭， 殘暴充滿惡人的口。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義人流芳於世， 惡人名聲敗壞。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心存智慧的接受誡命； 說話愚昧的自招滅亡。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行正道者活得安穩， 走歪路者終必敗露。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擠眉弄眼，帶來憂傷； 胡言亂語，導致滅亡。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義人的口是生命之泉， 惡人的口卻充滿殘暴。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恨能挑起紛爭， 愛能遮掩一切過犯。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明哲口中有智慧， 無知者背上受鞭打。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智者儲藏知識， 愚人口惹禍端。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錢財是富人的堅城， 貧乏帶給窮人毀滅。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義人的報酬是生命， 惡人的果子是懲罰。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聽從教誨的，走生命之路； 拒絕責備的，必步入歧途。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暗藏仇恨的滿口虛謊， 散佈流言的愚不可及。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言多必失，智者慎言。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義人之舌似純銀， 惡人之心無價值。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義人的口滋養眾人， 愚人因無知而死亡。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耶和華的祝福使人富足， 祝福中不加任何憂愁。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愚人以惡為樂， 哲士喜愛智慧。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惡人所怕的必臨到他， 義人的心願必得實現。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暴風掃過， 惡人消逝無蹤， 義人永不動搖。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懶漢讓差他的人難受， 如醋倒牙，如煙薰目。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敬畏耶和華的享長壽， 惡人的壽數必被縮短。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義人的憧憬帶來歡樂， 惡人的希望終必破滅。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耶和華的道保護正直人， 毀滅作惡之人。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義人永不動搖， 惡人無處容身。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義人的口發出智慧， 詭詐的舌必被割掉。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義人說話得體合宜， 惡人口出乖謬之言。</w:t>
      </w:r>
    </w:p>
    <w:p>
      <w:pPr>
        <w:pStyle w:val="Heading2"/>
      </w:pPr>
      <w:r>
        <w:rPr>
          <w:lang w:val="zh_TW" w:bidi="zh_TW"/>
        </w:rPr>
        <w:t>箴言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耶和華憎惡騙人的天平， 喜愛公平的砝碼。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傲慢帶來羞辱， 謙卑者有智慧。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正直人被誠實引導， 奸詐者被奸詐毀滅。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在降怒之日，財富毫無益處， 唯有公義能救人免於死亡。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純全人行義走坦途， 惡人作惡致沉淪。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正直人被義行所救， 奸詐者被私慾所擄。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惡人一死，他的希望就破滅， 他對財勢的冀望轉眼成空。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義人脫離患難， 惡人落入其中。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不敬虔者張口敗壞鄰舍， 義人卻因知識獲得拯救。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義人亨通，全城快樂； 惡人滅亡，人人歡呼。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城因正直人的祝福而興盛， 因惡人的口舌而傾覆。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無知者輕視鄰舍， 明哲保持緘默。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嚼舌者洩露秘密， 忠信者守口如瓶。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缺乏智謀，國必敗亡； 謀士眾多，戰無不勝。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為他人作保，必受虧損； 厭惡當保人，得享平安。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賢淑的女子得到尊榮， 殘暴的男子得到資財。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仁慈的人造福自己， 殘酷的人惹禍上身。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惡人賺來的轉眼成空， 播種公義的必獲獎賞。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堅持行義，必得生命； 追逐罪惡，終必滅亡。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心術不正的人令耶和華憎惡， 純全無過的人蒙耶和華喜愛。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惡人終必受到懲罰， 義人的子孫必得拯救。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女子貌美無內涵， 如同豬鼻掛金環。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義人的願望結出善果， 惡人的希望招致烈怒。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有人樂善好施，反倒越來越富； 有人極其吝嗇，反而越來越窮。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慷慨好施的必得昌盛， 恩待他人的必蒙恩待。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囤糧不賣，惹人咒詛； 樂意賣糧，必蒙祝福。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尋求良善得恩惠， 追求罪惡遭禍患。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倚仗財勢者必衰敗， 義人必興旺如綠葉。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禍害自家，必一無所有， 愚人必做智者的僕役。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義人結果如生命之樹， 智者深得人心。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看啊！義人在世上尚且遭報， 更何況惡人和罪人呢！</w:t>
      </w:r>
    </w:p>
    <w:p>
      <w:pPr>
        <w:pStyle w:val="Heading2"/>
      </w:pPr>
      <w:r>
        <w:rPr>
          <w:lang w:val="zh_TW" w:bidi="zh_TW"/>
        </w:rPr>
        <w:t>箴言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喜愛管教的喜愛知識， 厭惡責備的愚不可及。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善良的人蒙耶和華賜恩， 詭詐的人被耶和華定罪。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人不能靠惡行堅立自己， 義人的根基卻不會動搖。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賢德的妻子是丈夫的冠冕， 無恥的妻子如丈夫的骨瘤。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義人的心思公平正直， 惡人的計謀陰險詭詐。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惡人的言語暗藏殺機， 正直人的口拯救生命。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惡人覆滅不復存在， 義人的家屹立不倒。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人有智慧受稱讚， 心術不正遭唾棄。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地位卑微卻有僕人， 勝過自大卻餓肚子。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義人顧惜自己的牲畜， 惡人的憐憫也是殘忍。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努力耕耘，豐衣足食； 追求虛榮，愚不可及。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惡人貪戀壞人的贓物， 義人的根結出碩果。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惡人被自己的惡言所困， 但義人可以脫離險境。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口出良言，飽嘗美福； 雙手勤勞，終得回報。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愚人自以為是， 智者肯聽勸誡。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愚人難壓怒氣， 明哲忍辱負重。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忠實的證人講真話， 作偽證者滿口謊言。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出言不慎猶如利劍傷人， 智者之言卻能醫治創傷。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誠實的口永遠長存， 撒謊的舌轉瞬即逝。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圖謀惡事的心懷詭詐， 勸人和睦的喜樂洋溢。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義人無災無難， 惡人災禍連連。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耶和華厭惡說謊的嘴， 祂喜愛行為誠實的人。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明哲不露鋒芒， 愚人心吐愚昧。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殷勤的手必掌權， 懶惰者必做奴僕。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憂慮的心使人消沉， 一句良言振奮人心。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義人引人走正路， 惡人領人入歧途。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懶漢不烤獵物， 勤快人得資財。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公義的道上有生命， 公義的路上無死亡。</w:t>
      </w:r>
    </w:p>
    <w:p>
      <w:pPr>
        <w:pStyle w:val="Heading2"/>
      </w:pPr>
      <w:r>
        <w:rPr>
          <w:lang w:val="zh_TW" w:bidi="zh_TW"/>
        </w:rPr>
        <w:t>箴言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智慧兒聽從父訓， 嘲諷者不聽責備。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口出良言嘗善果， 奸徒貪行殘暴事。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說話謹慎，可保性命； 口無遮攔，自取滅亡。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懶惰人空有幻想， 勤快人心想事成。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義人憎惡虛謊， 惡人可憎可恥。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公義守衛正直的人， 邪惡傾覆犯罪之徒。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有人裝作富有， 其實身無分文； 有人假裝貧窮， 卻是腰纏萬貫。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富人用財富贖命， 窮人卻免受驚嚇。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義人的光燦爛， 惡人的燈熄滅。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自高自大招惹紛爭， 虛心受教才是睿智。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不義之財必耗盡， 勤儉積蓄財富增。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盼望無期，使人憂傷； 夙願得償，帶來生機。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蔑視訓言，自招滅亡； 敬畏誡命，必得賞賜。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智者的訓誨是生命之泉， 可使人避開死亡的陷阱。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睿智使人蒙恩惠， 奸徒之路通滅亡。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明哲知而後行， 愚人炫耀愚昧。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奸惡的使者陷入災禍， 忠誠的使者帶來醫治。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不受管教的貧窮羞愧， 接受責備的受到尊崇。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願望實現使心甘甜， 遠離惡事為愚人憎惡。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與智者同行必得智慧， 與愚人結伴必受虧損。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禍患追趕罪人， 義人必得善報。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善人為子孫留下產業， 罪人給義人積聚財富。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窮人的田地出產豐富， 因不公而被搶掠一空。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不用杖管教兒女是憎惡他們， 疼愛兒女的隨時管教他們。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義人豐衣足食， 惡人食不果腹。</w:t>
      </w:r>
    </w:p>
    <w:p>
      <w:pPr>
        <w:pStyle w:val="Heading2"/>
      </w:pPr>
      <w:r>
        <w:rPr>
          <w:lang w:val="zh_TW" w:bidi="zh_TW"/>
        </w:rPr>
        <w:t>箴言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智慧的女子建立家室， 愚昧的女子親手拆毀。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行為正直的人敬畏耶和華， 行事邪僻的人輕視耶和華。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愚人的狂言招來鞭打， 智者的唇舌保護自己。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沒有耕牛槽頭淨， 五穀豐登需壯牛。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忠實的證人不會撒謊， 虛假的證人謊話連篇。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嘲諷者徒然尋智慧， 明哲輕易得知識。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你要遠離愚昧人， 他口中毫無知識。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明哲憑智慧辨道， 愚人被愚昧欺騙。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愚妄人戲看罪惡， 正直人彼此恩待。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心頭的愁苦，唯有自己明白； 心中的喜樂，外人無法分享。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惡人的房屋必遭毀滅， 正直人的帳篷必興盛。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有一條路看似正確， 最終卻通向死亡。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歡笑難消內心的痛苦， 歡樂過後，悲傷猶在。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背棄正道，自食惡果； 善人行善，必得善報。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愚人什麼都信， 明哲步步謹慎。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智者小心謹慎，遠離惡事； 愚人驕傲自負，行事魯莽。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急躁易怒的人做事愚昧， 陰險奸詐之人遭人痛恨。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愚人得愚昧作產業， 明哲得知識為冠冕。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壞人俯伏在善人面前， 惡人俯伏在義人門口。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窮人遭鄰舍厭， 富人朋友眾多。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藐視鄰舍是罪過， 憐憫窮人蒙福樂。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圖謀惡事的步入歧途， 行善的得慈愛與忠誠。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殷勤工作，帶來益處； 滿嘴空談，導致貧窮。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智者以財富為冠冕， 愚人以愚昧為裝飾。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誠實的證人挽救性命， 口吐謊言者欺騙他人。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敬畏耶和華的信心堅定， 他的子孫也有庇護所。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敬畏耶和華是生命之泉， 可使人避開死亡的陷阱。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人口眾多，是君王的榮耀； 沒有臣民，君主必然敗亡。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不輕易發怒者深明事理， 魯莽急躁的人顯出愚昧。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心平氣和，滋潤生命； 妒火中燒，啃蝕骨頭。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欺壓窮人等於侮辱造物主， 憐憫貧弱就是尊敬造物主。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惡人因惡行而滅亡， 義人到死仍有倚靠。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智慧存在哲士心裡， 愚人心中充滿無知。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公義能叫邦國興盛， 罪惡是人民的恥辱。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明智的臣子蒙王喜悅， 可恥的僕人惹王發怒。</w:t>
      </w:r>
    </w:p>
    <w:p>
      <w:pPr>
        <w:pStyle w:val="Heading2"/>
      </w:pPr>
      <w:r>
        <w:rPr>
          <w:lang w:val="zh_TW" w:bidi="zh_TW"/>
        </w:rPr>
        <w:t>箴言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溫和的回答平息怒氣， 粗暴的言詞激起憤怒。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智者的舌頭傳揚知識， 愚人的嘴巴吐露愚昧。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耶和華的眼目無所不在， 無論善人惡人，祂都鑒察。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溫和的言詞是生命樹， 乖謬的話語傷透人心。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愚人蔑視父親的管教， 接受責備的才算明智。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義人家中財富充足， 惡人得利惹來禍患。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智者的嘴傳揚知識， 愚人的心並非如此。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耶和華憎恨惡人的祭物， 悅納正直人的祈禱。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耶和華憎恨惡人的行徑， 喜愛追求公義的人。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背離正道，必遭嚴懲； 厭惡責備，必致死亡。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陰間和死地在耶和華面前尚且無法隱藏， 何況世人的心思呢！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嘲諷者不愛聽責備， 也不願請教智者。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心中喜樂，容光煥發； 心裡悲傷，精神頹喪。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哲士的心追求知識， 愚人的口吞吃愚昧。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困苦人天天受煎熬， 樂觀者常常有喜樂。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財物雖少但敬畏耶和華， 勝過家財萬貫卻充滿煩惱。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粗茶淡飯但彼此相愛， 勝過美酒佳餚卻互相憎恨。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脾氣暴躁，惹起爭端； 忍耐克制，平息糾紛。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懶惰人的路佈滿荊棘， 正直人的道平坦寬闊。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智慧之子使父親歡喜， 愚昧之人卻藐視母親。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無知者以愚昧為樂， 明哲之士遵循正道。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缺乏商討，計劃失敗； 集思廣益，事無不成。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應對得體，心中愉快； 言語合宜，何等美好！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智者循生命之路上升， 以免墜入陰間。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耶和華拆毀傲慢人的房屋， 祂使寡婦的地界完整無損。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耶和華憎恨惡念， 恩言乃是純潔的。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貪不義財，自害己家； 厭惡賄賂，安然存活。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義人三思而後答， 惡人張口吐惡言。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耶和華遠離惡人， 卻聽義人的禱告。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眼神發光令人心喜， 喜訊出來滋潤骨頭。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傾聽生命的訓誡， 使人與智者同列。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不受管教就是輕看自己， 聽從責備才能得到智慧。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敬畏耶和華乃是智訓， 學會謙卑才能得尊榮。</w:t>
      </w:r>
    </w:p>
    <w:p>
      <w:pPr>
        <w:pStyle w:val="Heading2"/>
      </w:pPr>
      <w:r>
        <w:rPr>
          <w:lang w:val="zh_TW" w:bidi="zh_TW"/>
        </w:rPr>
        <w:t>箴言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心中的策劃在於人， 應對之言來自耶和華。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人看自己的行為都純全， 但是耶和華卻衡量人心。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把你的事交托耶和華， 你的計劃必實現。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耶和華所造的萬物各有其用， 連惡人也是為災難之日所造。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耶和華厭惡心驕氣傲者， 他們必逃不過祂的責罰。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慈愛和忠信可讓罪惡得贖， 敬畏耶和華使人遠離罪惡。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人所行的若蒙耶和華喜悅， 耶和華必使仇敵與他和好。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收入微薄但行事公義， 勝過獲利豐厚卻不正當。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人心中籌劃自己的道路， 但耶和華決定他的腳步。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王口中有上帝的話， 斷案時必無差錯。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公道的秤與天平屬於耶和華， 袋中一切的砝碼由祂制定。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君王憎恨惡行， 因王位靠公義而立。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王喜愛公義的言詞， 器重說話正直的人。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王的烈怒是死亡使者， 然而智者能平息王怒。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王的笑容帶給人生命， 他的恩惠像春雨之雲。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得智慧勝過得黃金， 獲悟性勝過獲白銀。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正直人的大道遠離罪惡， 堅守正道的保全性命。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驕橫是淪亡的前奏， 狂傲是敗落的預兆。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寧可謙卑地與貧寒人相處， 也不跟狂傲人共享戰利品。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聽從訓言的人受益匪淺， 信靠耶和華的人蒙祝福。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智者以明辨著稱， 甜言增加說服力。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智慧是智者的生命泉， 愚昧為愚人帶來懲罰。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智者三思而後言， 其言更有說服力。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良言如蜜， 使人心靈甘甜、身體康健。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有一條路看似正確， 最終卻通向死亡。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工人的胃口促他工作， 口腹之需是他的動力。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不務正業的人圖謀惡事， 他的口舌如烈焰般危險。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邪僻的人散播紛爭， 造謠的人破壞友情。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殘暴之徒引誘鄰舍走入歧途。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惡人眯起眼睛圖謀不軌， 歹徒咬著嘴唇策劃惡事。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白髮是榮耀的冠冕， 行為公義方能得到。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不輕易發怒者勝過勇士， 能自我控制勝過攻陷城池。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人可以搖籤求問， 但耶和華決定一切。</w:t>
      </w:r>
    </w:p>
    <w:p>
      <w:pPr>
        <w:pStyle w:val="Heading2"/>
      </w:pPr>
      <w:r>
        <w:rPr>
          <w:lang w:val="zh_TW" w:bidi="zh_TW"/>
        </w:rPr>
        <w:t>箴言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粗茶淡飯但相安無事， 勝過佳餚滿桌卻勾心鬥角。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精明的僕人必管轄家主的不肖子， 並與他們一同承受家業。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鼎煉銀，爐煉金， 耶和華試煉人心。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作惡者留心聽惡言， 說謊者側耳聽壞話。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嘲笑窮人等於侮辱造物主， 幸災樂禍的人必難逃懲罰。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子孫是老人的華冠， 父母是兒女的榮耀。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愚人高談闊論不相宜， 統治者說謊更不合適。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行賄者視賄賂為法寶， 可以使他無往不利。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饒恕過犯的促進友愛； 重提舊怨的破壞友情。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責備哲士一句， 勝過杖打愚人百下。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惡人一心反叛， 殘忍的使者必奉命來懲罰他。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寧願遇見丟失幼崽的母熊， 也不願碰上做蠢事的愚人。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人若以惡報善， 家裡必禍患不斷。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爭端爆發如洪水決堤， 當在爆發前將其制止。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放過罪人的和定罪無辜的， 都為耶和華所憎惡。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愚人無心求智慧， 手中有錢有何用？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朋友時時彼此關愛， 手足生來患難與共。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無知的人才會為他人作保。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喜愛爭鬥的喜愛犯罪， 驕傲自大的自招滅亡。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心術不正，難覓幸福； 口吐謊言，陷入禍患。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生愚昧子帶來憂傷， 愚人之父毫無喜樂。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喜樂的心乃是良藥， 憂傷的靈使骨枯乾。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惡人暗中收受賄賂， 顛倒是非。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哲士追求智慧， 愚人漫無目標。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愚昧兒令父親憂慮， 讓母親苦惱。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責罰義人不妥， 杖責君子不義。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謹言慎行的有知識， 溫和冷靜的有悟性。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愚人緘默可算為智慧， 閉口不言可算為明智。</w:t>
      </w:r>
    </w:p>
    <w:p>
      <w:pPr>
        <w:pStyle w:val="Heading2"/>
      </w:pPr>
      <w:r>
        <w:rPr>
          <w:lang w:val="zh_TW" w:bidi="zh_TW"/>
        </w:rPr>
        <w:t>箴言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孤傲者獨求己願， 他惱恨一切真知。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愚人不喜歡悟性， 只喜歡發表意見。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邪惡與藐視同行， 無恥與羞辱為伴。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人口中的話如同深水， 智慧之泉像涓涓溪流。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袒護惡人不好， 冤枉義人不善。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愚人說話引起紛爭， 他的口招來鞭打。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愚人的口自招滅亡， 他的嘴坑害他自己。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閒言碎語如同美食， 深入人的五臟六腑。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懶惰人與毀壞者意氣相投。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耶和華的名是堅固保障， 義人投奔其中就得安穩。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錢財是富人的堅城， 在他幻想中是高牆。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驕傲是敗亡的前奏， 謙卑是尊榮的先鋒。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未聽先答的人， 自顯愚昧和羞辱。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人的心靈能忍受疾病， 誰能忍受破碎的心靈？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哲士的心得知識， 智者的耳求知識。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禮物為人開路， 領人晉見權貴。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先告狀的看似有理， 一經對質真相大白。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抽籤可以平息爭端， 調解強者間的糾紛。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與結怨的兄弟和解比攻城還難， 爭端難破，如堅城的門閂。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人因口中所說的話而飽足， 因嘴中所出的言語而滿足。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口舌能夠定生死， 多嘴多言食惡果。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得到妻子就是得到珍寶， 也是蒙了耶和華的恩惠。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窮人哀聲懇求， 富人惡言相向。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濫交友，自招損； 得知己，勝手足。</w:t>
      </w:r>
    </w:p>
    <w:p>
      <w:pPr>
        <w:pStyle w:val="Heading2"/>
      </w:pPr>
      <w:r>
        <w:rPr>
          <w:lang w:val="zh_TW" w:bidi="zh_TW"/>
        </w:rPr>
        <w:t>箴言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行為正直的窮人， 勝過言語詭詐的愚人。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熱誠卻無知不足取， 行動急躁難免有錯。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人因愚昧而自毀前程， 他的心卻抱怨耶和華。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財富招來許多朋友， 窮人卻遭朋友拋棄。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作偽證者難免受罰， 撒謊的人罪責難逃。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大家都討好慷慨的人， 人人都結交好施贈的。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窮人被親人厭棄， 朋友都遠遠躲避。 他苦苦哀求，也無人理會。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得到智慧的珍惜生命， 持守悟性的找到福樂。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作偽證者難免受罰， 撒謊的人自取滅亡。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愚人奢華宴樂不相宜， 奴隸管轄王子更離譜。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智者不輕易發怒， 饒恕過犯是他的榮耀。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君王的震怒像雄獅怒吼， 君王的恩澤如草上甘露。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愚昧之子是父親的災殃， 爭鬧之妻如雨滴漏不止。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房屋錢財是祖先的遺產， 賢慧之妻乃耶和華所賜。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懶惰使人沉睡， 懈怠使人挨餓。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遵守誡命的保全性命， 藐視正道的自尋死路。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善待窮人等於借貸給耶和華， 耶和華必回報他的善行。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管教孩子宜早不宜晚， 不可任由他走向滅亡。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脾氣暴躁的人必吃苦頭。 你若救他，一次肯定不夠。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你要受教聽勸， 終必得到智慧。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人心中有許多計劃， 唯耶和華的旨意成就。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人心愛慕忠誠， 受窮勝過撒謊。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敬畏耶和華使人得享生命， 安然滿足，免遭禍患。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懶惰人手放在餐盤， 卻懶得送食物進嘴。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責打嘲諷者，愚人學會謹慎； 責備明哲，他會增長見識。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苛待父親的人可鄙， 逼走母親的人可恥。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孩子啊，你若不聽教誨， 就會偏離知識。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作偽證者嘲諷公義， 惡人的口吞吃罪惡。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刑罰用來對付嘲諷者， 鞭子用來責打愚人背。</w:t>
      </w:r>
    </w:p>
    <w:p>
      <w:pPr>
        <w:pStyle w:val="Heading2"/>
      </w:pPr>
      <w:r>
        <w:rPr>
          <w:lang w:val="zh_TW" w:bidi="zh_TW"/>
        </w:rPr>
        <w:t>箴言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酒使人放肆，烈酒叫人吵鬧。 因酒誤事，實為不智。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君王震怒如獅子咆哮， 觸怒他的人自尋死路。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避免紛爭是光榮， 愚人個個愛爭吵。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懶惰人不按時耕種， 收穫時必一無所得。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人心的謀略如深水， 唯有哲士才能汲取。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人都聲稱自己忠誠， 但誰能找到忠信者？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義人行為正直， 他的後代也蒙福。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王坐在寶座上審判， 他的眼目明察罪惡。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誰敢說：「我心靈潔淨，純潔無罪？」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缺斤少兩、尺寸不足， 都為耶和華所憎惡。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孩童的舉動是否純良， 顯明他的本性。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能聽的耳，能看的眼， 兩者都為耶和華所造。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不要貪睡，免得貧窮； 勤勞工作，糧食豐足。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買主總說貨物不好， 買走後又連連自誇。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世間有黃金和許多寶石， 唯有博學之言才是珍寶。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誰為陌生人作保，就拿去誰的外衣； 誰為外族人作保，誰就要承擔責任。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騙來的餅覺得香甜， 最後卻是滿口泥沙。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集思出良策， 征戰靠智謀。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嚼舌的人洩露秘密， 不可結交多嘴的人。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咒罵父母的人， 他的生命必消逝在黑暗中。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起初輕易得來之財， 最終不會成為祝福。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不要說：「我要以惡報惡」， 要等候耶和華，祂必替你伸冤。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耶和華憎惡缺斤少兩， 祂厭惡騙人的天平。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人的腳步由耶和華所定， 人怎能知道自己的道路？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人向主許願要三思， 免得事後作繭自縛。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明君必篩出惡人， 用石磙碾軋他們。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人的靈是耶和華的燈， 鑒察人的肺腑心腸。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君王靠慈愛和忠信護佑， 他的王位因慈愛而穩固。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力量是青年的榮耀， 白髮是老人的尊榮。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鞭傷能驅除罪惡， 責打能潔淨人心。</w:t>
      </w:r>
    </w:p>
    <w:p>
      <w:pPr>
        <w:pStyle w:val="Heading2"/>
      </w:pPr>
      <w:r>
        <w:rPr>
          <w:lang w:val="zh_TW" w:bidi="zh_TW"/>
        </w:rPr>
        <w:t>箴言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耶和華掌管君王的心， 易如支配壟溝的流水。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人自以為行事正確， 但耶和華衡量人心。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秉公行義比獻祭更蒙耶和華喜悅。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高傲的眼，狂妄的心，惡人的燈， 都是罪惡。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勤勞者的計劃必致富足， 行事急躁的人必致貧困。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騙來的財如過眼雲霧， 使人掉進死亡的陷阱。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惡人的暴力必毀滅自己， 因為他們行事不公不義。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犯罪的人行徑扭曲， 純潔的人行為正直。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寧願住在屋頂的一角， 也不跟爭鬧之妻同屋。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惡人貪戀邪惡， 對鄰舍殘忍無情。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懲罰嘲諷者，愚人得智慧； 訓導智者，他便長見識。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公義的上帝鑒察惡人的家， 並使他們覆滅。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掩耳不聽窮人呼求的， 將來求救必無人回應。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暗中送的禮物能平息憤怒， 塞進懷裡的賄賂止息盛怒。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正義得到伸張， 義人喜，惡人怕。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人偏離明智之道， 終必與陰魂為伍。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貪圖享受必窮困， 奢華宴樂難富足。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惡人作義人的贖價， 奸徒替正直人受罰。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寧願獨居曠野， 不跟吵鬧易怒的女子同住。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智者家中積存寶物和油， 愚人將所有的揮霍一空。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追求公義與慈愛的， 必尋得生命、公義和尊榮。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智者攀上勇士的城池， 摧毀他們倚仗的堅壘。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管住口舌，免遭禍患。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嘲諷者狂妄自大， 行事驕橫無比。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懶人的慾望害死自己， 因為他的手不肯做工。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懶人整天貪得無厭， 義人施捨毫不吝嗇。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惡人的祭物已經可憎， 何況他懷著惡意來獻！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作偽證的終滅亡， 聆聽者的證詞有效。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惡人虛張聲勢， 正直人謹慎行事。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任何智慧、悟性和謀略， 都不能對抗耶和華。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馬為爭戰之日預備， 勝敗由耶和華決定。</w:t>
      </w:r>
    </w:p>
    <w:p>
      <w:pPr>
        <w:pStyle w:val="Heading2"/>
      </w:pPr>
      <w:r>
        <w:rPr>
          <w:lang w:val="zh_TW" w:bidi="zh_TW"/>
        </w:rPr>
        <w:t>箴言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美名勝過巨富， 恩寵好過金銀。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富人和窮人同世而立， 二者皆由耶和華所造。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明哲遇禍躲避， 愚人前去受害。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心存謙卑、敬畏耶和華， 必得財富、尊榮和生命。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奸徒之道有荊棘和陷阱， 想保全生命的必須遠避。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教導孩童走正路， 他到老也不偏離。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富人管轄窮人， 欠債的是債主的僕人。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播種不義的必收災禍， 他暴怒的杖必被折斷。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慷慨的人必蒙福， 因他給窮人食物。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趕走嘲諷者，紛爭平息， 爭吵和羞辱也會消除。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喜愛清心、口吐恩言的人， 必與君王為友。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耶和華的眼目護衛知識， 祂必推翻奸徒的言論。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懶惰人說：「外面有獅子， 我會命喪街頭。」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淫婦的口是深坑， 耶和華憎惡的人必陷進去。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愚昧纏住孩童的心， 教棍能遠遠趕走它。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靠壓榨窮人斂財和送禮給富人的， 都必窮困潦倒。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你要側耳聽智者之言， 專心領受我的教誨，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銘記在心、隨時誦詠， 方為美事。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今天我將這些指示你， 為要使你倚靠耶和華。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關於謀略和知識， 我已寫給你三十條，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要使你認識真理， 好如實答覆差你來的人。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不可仗勢剝削貧窮人， 法庭上不可欺凌困苦者，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因為耶和華必為他們伸冤， 奪去掠奪他們之人的性命。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不可結交脾氣暴躁者， 不要跟易怒之人來往，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免得你沾染他們的惡習， 不能自拔。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不要為人擊掌作保， 不要為欠債的抵押。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如果你還不起， 連你的床也會被抬走。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不可移動祖先定下的界石。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你看那精明能幹的人， 他必侍立在君王面前， 不會效力於泛泛之輩。</w:t>
      </w:r>
    </w:p>
    <w:p>
      <w:pPr>
        <w:pStyle w:val="Heading2"/>
      </w:pPr>
      <w:r>
        <w:rPr>
          <w:lang w:val="zh_TW" w:bidi="zh_TW"/>
        </w:rPr>
        <w:t>箴言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你若與官長同席， 要注意面對的是誰。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如果你是貪吃的人， 就要節制食慾；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不可貪戀他的美食， 這美食是圈套。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別為錢財耗盡心力， 要明智，適可而止。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錢財眨眼之間消逝無蹤， 它必長出翅膀如鷹飛去。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不要吃吝嗇人的飯， 不可貪圖他的美味。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因為他總是精於算計， 嘴上說「請吃，請喝」， 心裡卻另有盤算。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你必嘔出所吃的那點飯， 你說的美言都必枉費。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不要和愚人說話， 他必藐視你的智言。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不可挪移古時的界石， 不可侵佔孤兒的田地。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因他們的救贖主強大， 祂必對付你，替他們伸冤。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你要專心接受教誨， 側耳傾聽博學之言。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不要疏於管教孩子， 杖責不會使他斃命，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杖責能救他脫離死亡。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孩子啊， 你若心裡有智慧， 我心裡也會歡喜。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你的口若說正直的話， 我的內心也歡暢不已。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不要心裡羡慕罪人， 要終日敬畏耶和華。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這樣，你必前途光明， 你的盼望不會幻滅。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孩子啊，聽我的話， 要有智慧，心守正道。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不要結交酒肉朋友，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因為好酒貪吃者必窮困， 貪睡的人必穿破衣爛衫。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要聽從生養你的父親， 不可輕視年老的母親。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要買真理，不可賣掉， 要買智慧、教誨和悟性。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義人的父親喜樂無限， 智慧之子使父母歡欣。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願你使父母快樂， 叫生你的人歡欣。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孩子啊，把你的心交給我， 雙目要緊盯我的道路。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妓女是深坑，淫婦是陷阱；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她像強盜般埋伏， 使世間增添奸徒。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誰有災禍？誰有憂傷？ 誰有爭吵？誰有怨言？ 誰無故受傷？誰兩眼發紅？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就是那些沉迷醉鄉， 品嘗調和酒的人！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雖然鮮紅的酒在杯中閃爍， 喝下去痛快，但不要注視。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它終必像蛇一樣傷你， 像毒蛇一樣咬你。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你的眼會看見怪異的景象， 你會神智不清，胡言亂語。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你好像躺在怒海中， 又像臥在桅桿頂上。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你會說：「人打我，我不痛； 人揍我，我不知。 什麼時候醒了，再乾一杯！」</w:t>
      </w:r>
    </w:p>
    <w:p>
      <w:pPr>
        <w:pStyle w:val="Heading2"/>
      </w:pPr>
      <w:r>
        <w:rPr>
          <w:lang w:val="zh_TW" w:bidi="zh_TW"/>
        </w:rPr>
        <w:t>箴言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不要羡慕惡人， 不要渴望與他們為伍；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因為他們心裡圖謀暴行， 口中談論惡事。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家靠智慧而建立， 靠悟性而穩固，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藉知識而充滿各種珍寶。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智者充滿能力， 哲士力上加力。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出征打仗，要憑智謀； 謀士眾多，才有勝算。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智慧對愚人高不可及， 他在城門口沉默不語。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圖謀作惡的必被稱為陰謀家。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愚人的計謀是罪惡， 人人都厭惡嘲諷者。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逆境中喪膽的必力量衰微。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被拉去屠殺的，你要搶救； 行將被宰殺的，你要攔阻。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你若推說自己毫不知情， 鑒察人心的主豈不洞察？ 保守你生命的豈不知情？ 祂必按你的行為報應你。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孩子啊，你要吃蜜，因蜜美好， 蜂房滴下的蜜甘甜可口。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智慧同樣使你的心靈甘甜； 你若找到智慧，前途必光明， 盼望也不會幻滅。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不要像惡人一樣暗算義人家， 不要破壞他的居所。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因為義人跌倒七次仍會起來， 惡人卻被災禍擊垮。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仇敵跌倒，不要幸災樂禍； 仇敵敗落，不要心裡歡喜。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否則，耶和華看見會不悅， 不再向仇敵發烈怒。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不要因惡人而憤憤不平， 也不要羡慕邪惡之徒；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因為惡人毫無前途， 惡人的燈終必熄滅。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孩子啊，要敬畏耶和華和君王， 不要跟叛逆之徒為伍。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因為災禍必驟然臨到他們， 誰知道耶和華和君王如何毀滅他們？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以下也是智者的箴言： 判案時偏袒實為不善。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判惡人無罪的， 必遭萬民咒詛， 為列國痛恨。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責備惡人的必有歡樂， 美好的福氣必臨到他。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誠實的回答如同友好的親吻。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要安排好外面的事， 把田間的工作準備妥當， 然後建造房屋。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別無故作證害鄰舍， 也不可撒謊欺騙人。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不可說：「別人怎樣待我， 我就怎樣待他； 我要照他所做的報復他。」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我走過懶惰人的田地和無知者的葡萄園，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那裡荊棘遍地， 刺草叢生， 石牆倒塌。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我仔細思想所見之事， 領悟到一個教訓：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再睡一會兒， 再打個盹兒， 再抱著手躺一會兒，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貧窮必像盜賊一樣臨到你， 缺乏必像武士一樣撲向你。</w:t>
      </w:r>
    </w:p>
    <w:p>
      <w:pPr>
        <w:pStyle w:val="Heading2"/>
      </w:pPr>
      <w:r>
        <w:rPr>
          <w:lang w:val="zh_TW" w:bidi="zh_TW"/>
        </w:rPr>
        <w:t>箴言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以下也是所羅門的箴言，由猶大王希西迦的人抄錄。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將事隱藏是上帝的榮耀， 把事查明是君王的光榮。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天之高，地之厚， 君王的心測不透。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除掉銀子裡的渣滓， 銀匠就能鑄造器皿。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清除君王身邊的惡人， 王位必因公義而鞏固。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不可在王面前妄自尊大， 不要佔據大人物的位子。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與其在權貴面前被貶低， 不如等人邀請你坐上座。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不可貿然打官司， 以免被鄰舍羞辱， 無所適從。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遇到跟鄰舍對簿公堂， 不可洩露他人的秘密，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免得聽見的人辱罵你， 你的惡名將永難洗刷。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一句話說得合宜， 就像金蘋果放在銀器裡。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對受教者而言， 智者的責備猶如金耳環和金飾物。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忠信的使者叫主人心裡舒暢， 就像夏收之時有冰雪的涼氣。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誇口送禮物卻食言的人， 就像沒有雨水的風和雲。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堅忍的耐心說服君王， 柔和的舌頭折斷骨頭。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找到蜂蜜要酌量而食， 免得吃多了嘔吐。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不要頻頻去鄰舍家， 免得惹人煩、遭人厭。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作偽證陷害鄰舍的人， 無異於大錘、快刀和利箭。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危難時投靠奸詐之人， 形同倚靠壞牙和跛腳。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對憂傷的人唱歌， 如同天寒脫衣、傷口撒鹽。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你的仇敵若餓了， 就給他吃的； 若渴了，就給他水喝；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因為你這是把炭火堆在他頭上， 耶和華必獎賞你。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北風帶來雨水， 讒言激起憤怒。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寧願住在屋頂的一角， 也不跟爭鬧之妻同屋。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有好消息從遠方傳來， 如涼水滋潤乾渴的人。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義人向惡人低頭， 就像清泉被攪渾， 水井受污染。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蜂蜜吃得太多有害無益， 追求自己的榮耀也不光彩。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無法自制的人就像牆垣被毀之城。</w:t>
      </w:r>
    </w:p>
    <w:p>
      <w:pPr>
        <w:pStyle w:val="Heading2"/>
      </w:pPr>
      <w:r>
        <w:rPr>
          <w:lang w:val="zh_TW" w:bidi="zh_TW"/>
        </w:rPr>
        <w:t>箴言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愚人得尊榮本不合宜， 如夏天降雪、收割時下雨。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麻雀翻飛，燕子翱翔， 咒詛不會無端降臨。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鞭子打馬，韁繩勒驢， 棍棒責打愚人的背。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別照愚人的愚昧回答他， 免得你像他一樣。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要照愚人的愚昧回答他， 免得他自以為有智慧。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靠愚人傳信， 如同砍斷自己的腳， 自討苦吃。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愚人口中說箴言， 如同跛子空有腿。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把尊榮給愚人， 就像把石子綁在甩石器上。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愚人口中說箴言， 如醉漢手握荊棘。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雇用愚人或路人， 如同弓箭手亂箭傷人。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愚人一再重複愚昧事， 就像狗轉身吃自己所吐的。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自以為有智慧的人， 還不如愚人有希望。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懶惰人說：「路上有獅子， 街上有猛獅。」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懶惰人賴在床上滾來滾去， 就像門在門軸上轉來轉去。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懶惰人手放在餐盤， 卻懶得送食物進嘴。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懶惰人自以為比七個善於應對的人更有智慧。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插手他人的糾紛， 猶如揪狗的耳朵。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18-19</w:t>
      </w:r>
      <w:r>
        <w:rPr>
          <w:lang w:val="zh_TW" w:bidi="zh_TW"/>
        </w:rPr>
        <w:t xml:space="preserve"> 欺騙鄰舍還說是開玩笑， 如同瘋子亂拋火把、亂射利箭。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沒有木柴，火自然熄滅； 沒有閒話，爭端便平息。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好鬥之人煽動爭端， 如同餘火加炭、火上加柴。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閒言碎語如同美食， 深入人的五臟六腑。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火熱的嘴，邪惡的心， 猶如瓦器鍍了層銀。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怨恨人的用美言掩飾自己， 心中卻藏著詭詐。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縱然他甜言蜜語，你也不可信他， 因為他心中充滿各種可憎之事。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雖然他用詭計掩飾怨恨， 他的邪惡必被會眾揭穿。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挖陷阱的，必自陷其中； 滾石頭的，必自傷己身。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撒謊的舌恨它所害的人， 諂媚的嘴帶來毀滅。</w:t>
      </w:r>
    </w:p>
    <w:p>
      <w:pPr>
        <w:pStyle w:val="Heading2"/>
      </w:pPr>
      <w:r>
        <w:rPr>
          <w:lang w:val="zh_TW" w:bidi="zh_TW"/>
        </w:rPr>
        <w:t>箴言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不要為明天誇口， 因為你不知一天會怎樣。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讓別人誇獎你，不要開口自誇； 讓外人稱讚你，不要自吹自擂。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石頭沉，沙土重， 不如愚人惹的麻煩重。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暴怒固然殘酷， 憤恨好比狂瀾， 然而嫉妒更是無人能敵。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開誠佈公的責備勝過隱藏的愛。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朋友加的創傷出自真誠， 仇敵連連親吻卻是多餘。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飽足的人連蜂蜜也嫌棄， 饑餓的人吃苦食也甘甜。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離鄉背井的人就像離巢的飛鳥。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膏油和香料使人暢快， 朋友的忠告令人甘甜。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不可拋棄你的朋友和父親的至交。 患難時別投靠兄弟， 近鄰勝過遠親。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孩子啊，你要做智者， 使我的心喜樂， 我好回答譏笑我的人。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明哲遇禍躲避， 愚人前去受害。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誰為陌生人作保，就拿去誰的外衣； 誰為外族人作保，誰就要承擔責任。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清早高聲為鄰舍祝福， 無異於咒詛他。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喋喋不休的妻子， 就像雨天房屋漏個不停；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想制止她猶如制止狂風， 又像用手抓油一樣困難。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朋友互相切磋， 如鐵磨鐵越磨越利。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看護無花果樹的吃無花果， 照顧主人的也必得尊榮。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水能映照人的面貌， 心能反映人的本相。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陰間和死亡填不滿， 人的眼目永不滿足。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鼎煉銀，爐煉金， 讚美也考驗人。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就算把愚人放在臼裡與麥子一起搗碎， 他仍然難脫愚昧。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你要瞭解你的羊群， 小心照料你的牲畜。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因為錢財有用盡時， 冠冕不能萬代長存。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乾草割去，嫩草長出， 山間的野草都被收起來。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小羊的皮毛可做衣服， 賣山羊的錢可買田地，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母山羊的奶足夠你和家人喝， 也夠養活你的僕婢。</w:t>
      </w:r>
    </w:p>
    <w:p>
      <w:pPr>
        <w:pStyle w:val="Heading2"/>
      </w:pPr>
      <w:r>
        <w:rPr>
          <w:lang w:val="zh_TW" w:bidi="zh_TW"/>
        </w:rPr>
        <w:t>箴言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惡人未被追趕也逃竄， 義人坦然無懼如雄獅。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國中有罪，君王常換； 國有哲士，長治久安。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窮人欺壓貧民， 如暴雨沖毀糧食。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背棄律法的稱讚惡人， 遵守律法的抗拒惡人。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邪惡之人不明白公義， 尋求耶和華的全然明白。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行為正直的窮人， 勝過行事邪僻的富人。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遵守律法的是智慧之子， 與貪食者為伍的令父蒙羞。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人放高利貸牟利， 是為濟貧者積財。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人若不聽從律法， 他的禱告也可憎。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引誘正直人走邪道， 必掉進自己設的陷阱； 但純全無過的人必承受福分。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富人自以為有智慧， 卻被明智的窮人看透。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義人得勝，眾民歡騰； 惡人當道，人人躲藏。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自掩其罪，必不亨通； 痛改前非，必蒙憐憫。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常敬畏主的必蒙福， 心裡剛硬的必遭禍。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暴虐的君王轄制窮人， 如咆哮的獅、覓食的熊。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昏庸的君王殘暴不仁， 恨不義之財的享長壽。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背負血債者必終生逃亡， 誰也不要幫他。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純全無過的必蒙拯救， 行為邪僻的轉眼覆滅。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勤奮耕耘，豐衣足食； 追求虛榮，窮困潦倒。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忠信的人必大蒙祝福， 急於發財的難免受罰。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徇私偏袒實為不善， 人卻為一點餅而枉法。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貪婪的人急於發財， 卻不知貧窮即將臨到。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責備人的至終比諂媚者更受愛戴。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竊取父母之財而不知罪者與匪類無異。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貪得無厭的人挑起紛爭， 信靠耶和華的富足昌盛。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愚人心中自以為是， 憑智慧行事的平安穩妥。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賙濟窮人的一無所缺， 視而不見的多受咒詛。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惡人當道，人人躲藏； 惡人滅亡，義人增多。</w:t>
      </w:r>
    </w:p>
    <w:p>
      <w:pPr>
        <w:pStyle w:val="Heading2"/>
      </w:pPr>
      <w:r>
        <w:rPr>
          <w:lang w:val="zh_TW" w:bidi="zh_TW"/>
        </w:rPr>
        <w:t>箴言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屢教不改、頑固不化者， 必突然滅亡，無可挽救。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義人增多，民眾歡騰； 惡人得勢，民眾歎息。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愛慕智慧的使父親歡欣， 結交妓女的必耗盡錢財。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君王秉公行義，國家安定； 他若收受賄賂，國必傾倒。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奉承鄰舍，等於設網羅絆他。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惡人被自己的罪纏住， 義人卻常常歡喜歌唱。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義人關心窮人的冤屈， 惡人對此漠不關心。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狂徒煽動全城， 智者平息眾怒。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智者跟愚人對簿公堂， 愚人會怒罵嬉笑不止。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嗜殺之徒憎惡純全無過的人， 但正直的人保護他們。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愚人盡情發洩怒氣， 智者默然克制怒氣。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君王若聽讒言， 臣僕必成奸徒。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貧窮人和欺壓者有共同點： 他們的眼睛都是耶和華所賜。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君王若秉公審判窮人， 他的王位必永遠堅立。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管教之杖使孩子得智慧， 放縱的子女讓母親蒙羞。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惡人當道，罪惡氾濫； 義人必得見他們敗亡。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好好管教兒子， 他會帶給你平安，使你心裡喜樂。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百姓無神諭便任意妄為， 但遵守律法的人必蒙福。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管教僕人不能單靠言語， 因為他雖明白卻不理會。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言語急躁的人， 還不如愚人有希望。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從小嬌縱的僕人， 最終必反仆為主。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憤怒的人挑起紛爭， 暴躁的人多有過犯。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驕傲的人必遭貶抑， 謙卑的人必得尊榮。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與盜賊為伍是憎惡自己， 他即使發誓也不敢作證。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懼怕人的必自陷網羅， 信靠耶和華的必安穩。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許多人討君王的歡心， 但正義伸張靠耶和華。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為非作歹，義人厭惡； 行為正直，惡人憎恨。</w:t>
      </w:r>
    </w:p>
    <w:p>
      <w:pPr>
        <w:pStyle w:val="Heading2"/>
      </w:pPr>
      <w:r>
        <w:rPr>
          <w:lang w:val="zh_TW" w:bidi="zh_TW"/>
        </w:rPr>
        <w:t>箴言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以下是雅基的兒子亞古珥的箴言。 這人說：上帝啊，我很疲倦； 上帝啊，我很疲倦，精疲力盡。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我比眾人都愚蠢， 不具備人的悟性。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我從未學到智慧， 也不認識至聖者。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誰升上高天又降下來？ 誰將風聚在掌中？ 誰將眾水裹在衣服裡？ 誰定了地的邊界？ 祂叫什麼名字？ 祂兒子叫什麼名字？ 你知道嗎？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上帝的話句句千真萬確， 祂作投靠祂之人的盾牌。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你不可對祂的話有所添加， 免得祂責備你， 揭穿你的虛謊。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上帝啊，我向你求兩件事， 求你在我有生之年賜給我。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求你使虛偽和謊言遠離我， 求你讓我不貧窮也不富足， 賜給我需用的飲食，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免得我因為飽足就不認你， 說：「耶和華是誰呢？」 又恐怕我因窮困而偷竊， 以致辱沒我上帝的名。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別向主人譭謗他的僕人， 免得你受咒詛、擔當罪責。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有一種人咒詛父親， 不為母親祝福。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有一種人自以為純潔， 卻沒有洗掉自己的污穢。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有一種人趾高氣揚， 目空一切。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有一種人牙如劍， 齒如刀， 要吞吃世間的困苦人和貧窮人。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水蛭有兩個女兒， 她們不停地叫：「給我！給我！」 三樣東西從不知足， 永不言「夠」的共有四樣：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陰間、不孕的婦人、 乾旱的土地和燒不夠的火焰。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嘲笑父親、藐視母親教誨的， 眼睛必被谷中的烏鴉啄出， 被禿鷹吃掉。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我測不透的妙事有三樣， 我不明白的事共有四樣：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鷹在空中飛翔之道， 蛇在石上爬行之道， 船在海中航行之道， 男女相愛之道。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淫婦的道是這樣： 她吃完就擦擦嘴， 說，「我沒有做壞事。」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使大地震動的事有三樣， 大地無法承受的事共有四樣：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奴僕做王， 愚人吃飽，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醜惡女子出嫁， 婢女取代主母。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地上有四種動物， 身體雖小卻極其聰明：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螞蟻力量雖小， 卻在夏天儲備糧食；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石獾雖不強壯， 卻在巖石中做窩；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蝗蟲雖無君王， 卻整齊地列隊前進；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壁虎雖易捕捉， 卻居住在王宮大內。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步履威武的有三樣， 走路雄壯的共有四樣：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威震百獸、從不畏縮的獅子，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昂首闊步的雄雞， 公山羊和率領軍隊的君王。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你若行事愚昧、 妄自尊大或圖謀不軌， 就當用手掩口。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激起憤怒會引起爭端， 正如攪牛奶會攪出奶油， 擰鼻子會擰出鼻血。</w:t>
      </w:r>
    </w:p>
    <w:p>
      <w:pPr>
        <w:pStyle w:val="Heading2"/>
      </w:pPr>
      <w:r>
        <w:rPr>
          <w:lang w:val="zh_TW" w:bidi="zh_TW"/>
        </w:rPr>
        <w:t>箴言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以下是利慕伊勒王的箴言， 是他母親給他的教誨：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我兒，我親生的骨肉， 我許願得來的孩子啊， 我該怎樣教導你呢？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不要在女人身上耗費精力， 不要迷戀那些能毀滅王的人。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利慕伊勒啊， 君王不可喝酒， 不可喝酒， 首領不宜喝烈酒，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免得喝酒後忘記律例， 不為困苦人伸張正義。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把烈酒給行將滅亡的人， 把淡酒給心中憂傷的人，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讓他們喝了忘掉自己的貧窮， 不再記得自己的痛苦。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要為不能自辯者說話， 為一切不幸的人伸冤。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你要開口秉公審判， 為貧窮困苦者辯護。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誰能找到賢德之妻？ 她的價值遠勝過珠寶。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她丈夫信賴她， 什麼也不缺乏。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她一生對丈夫有益無損。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她尋找羊毛和細麻， 愉快地親手做衣。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她好像商船， 從遠方運來糧食。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天未亮她就起床， 為全家預備食物， 分派婢女做家事。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她選中田地便買下來， 親手賺錢栽種葡萄園。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她精力充沛， 雙臂有力。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她深諳經營之道， 她的燈徹夜不熄。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她手拿捲線桿， 手握紡線錘。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她樂於賙濟窮人， 伸手幫助困苦者。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她不因下雪而為家人擔心， 因為全家都穿著朱紅暖衣。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她為自己縫製繡花毯， 用細麻和紫布做衣服。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她丈夫在城門口與當地長老同坐， 受人尊重。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她縫製細麻衣裳出售， 又製作腰帶賣給商人。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她充滿力量和尊榮， 她以笑顏迎接未來。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她說的話帶著智慧， 她的訓言充滿慈愛。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她料理一切家務， 從不偷懶吃閒飯。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她的兒女肅立， 為她祝福， 她的丈夫也稱讚她，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說：「世上賢德的女子很多， 唯有你無與倫比。」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豔麗是虛假的， 美貌是短暫的， 唯有敬畏耶和華的女子配得稱讚。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願她享受自己的勞動成果， 願她的事蹟使她在城門口受稱讚。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