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馬太福音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耶穌基督是亞伯拉罕的子孫、大衛的後裔，以下是祂的家譜：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亞伯拉罕生以撒， 以撒生雅各， 雅各生猶大和他的兄弟，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猶大和她瑪生法勒斯和謝拉， 法勒斯生希斯崙， 希斯崙生蘭，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蘭生亞米拿達， 亞米拿達生拿順， 拿順生撒門，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撒門和喇合生波阿斯， 波阿斯和路得生俄備得， 俄備得生耶西，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耶西生大衛王。 大衛和烏利亞的妻子生所羅門，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所羅門生羅波安， 羅波安生亞比雅， 亞比雅生亞撒，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亞撒生約沙法， 約沙法生約蘭， 約蘭生烏西雅，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烏西雅生約坦， 約坦生亞哈斯， 亞哈斯生希西迦，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希西迦生瑪拿西， 瑪拿西生亞們， 亞們生約西亞，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約西亞生耶哥尼雅和他的兄弟， 那時以色列人被擄往巴比倫。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被擄到巴比倫以後， 耶哥尼雅生撒拉鐵， 撒拉鐵生所羅巴伯，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所羅巴伯生亞比玉， 亞比玉生以利亞敬， 以利亞敬生亞所，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亞所生撒督， 撒督生亞金， 亞金生以律，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以律生以利亞撒， 以利亞撒生馬但， 馬但生雅各，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雅各生約瑟。 約瑟就是瑪麗亞的丈夫， 那被稱為基督的耶穌就是瑪麗亞生的。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這樣，從亞伯拉罕到大衛共有十四代，從大衛到被擄至巴比倫也是十四代，從被擄至巴比倫到基督降生也是十四代。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耶穌基督降生的經過記載如下。 耶穌的母親瑪麗亞和約瑟訂了婚，還沒有成親就從聖靈懷了孕。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她未婚夫約瑟是個義人，不願公開地羞辱她，就想暗中和她解除婚約。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他正在考慮這事的時候，主的一位天使在夢中向他顯現，說：「大衛的後裔約瑟，不要怕，把瑪麗亞娶過來，因為她所懷的孕是從聖靈來的。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她將生一個兒子，你要給祂取名叫耶穌，因為祂要把自己的子民從罪惡中救出來。」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這一切應驗了主藉著先知所說的話：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「必有童貞女懷孕生子，祂的名字要叫以馬內利。」以馬內利的意思是「上帝與我們同在」。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約瑟醒來，就遵從主的天使所吩咐的娶瑪麗亞為妻，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只是在她生下孩子之前沒有與她同房。約瑟給孩子取名叫耶穌。</w:t>
      </w:r>
    </w:p>
    <w:p>
      <w:pPr>
        <w:pStyle w:val="Heading2"/>
      </w:pPr>
      <w:r>
        <w:rPr>
          <w:lang w:val="zh_TW" w:bidi="zh_TW"/>
        </w:rPr>
        <w:t>馬太福音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希律王執政期間，耶穌降生在猶太的伯利恆城。 當時有幾位智者從東方來到耶路撒冷，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問道：「那生來做猶太人之王的在哪裡呢？我們在東方看見祂的星，特來朝拜祂。」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希律王聽後，心裡不安，全城的人都感到不安。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希律王就召來祭司長和律法教師，問他們：「基督降生在哪裡呢？」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他們回答說：「在猶太的伯利恆，因為先知這樣記載，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「『猶大地區的伯利恆啊！ 你在猶大各城中並不是最小的， 因為有一位君王要從你那裡出來， 牧養我的以色列子民。』」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於是，希律暗中召見那幾位智者，仔細查問那星出現的準確時間，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然後派他們去伯利恆，並吩咐道：「你們去仔細尋訪那個小孩，找到了，就回來報信，我也好去朝拜祂。」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他們聽了王的吩咐，就去了。忽然，那顆曾在東方出現的星在前引領他們，一直來到小孩所在的地方，然後停在上空。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他們看見那顆星，喜出望外。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他們進了屋子，看見孩子和祂母親瑪麗亞，就俯伏在地上拜祂，並打開盛寶物的盒子獻上黃金、乳香和沒藥作禮物。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他們在夢中得到指示，不可回希律那裡，便改道返回了家鄉。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他們離開之後，主的天使在夢中向約瑟顯現，說：「起來，帶著小孩子和祂母親逃往埃及，住在那裡等候我的通知，因為希律要尋找這孩子，殺害祂。」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於是，約瑟起來帶著孩子和祂母親連夜逃往埃及，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並在那裡一直住到希律死了。這就應驗了主藉著先知所說的話：「我把兒子從埃及召出來。」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希律見自己被智者愚弄，大為惱怒，便照著智者所說的時間推算，下令把伯利恆及附近兩歲以下的男孩殺光。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這正應驗了耶利米先知的話：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「在拉瑪有痛哭哀號的聲音， 是拉結在為兒女哀慟， 不肯接受安慰， 因為他們都死了！」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希律死後，主的天使在夢中向在埃及的約瑟顯現，說：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「起來，帶著孩子和祂母親回以色列去吧！因為要殺害孩子的人已經死了。」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約瑟就起來，帶著孩子和祂母親返回以色列。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但約瑟聽說亞基勞繼承他父親希律的王位統治猶太，就不敢回那裡。這時，他在夢中得到主的指示，便前往加利利地區，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定居在拿撒勒鎮。這應驗了先知的話：「祂將被稱為拿撒勒人。」</w:t>
      </w:r>
    </w:p>
    <w:p>
      <w:pPr>
        <w:pStyle w:val="Heading2"/>
      </w:pPr>
      <w:r>
        <w:rPr>
          <w:lang w:val="zh_TW" w:bidi="zh_TW"/>
        </w:rPr>
        <w:t>馬太福音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那時，施洗者約翰來到猶太的曠野傳道，說：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「悔改吧，因為天國臨近了！」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以賽亞先知曾說：「有人在曠野大聲呼喊，『預備主的道，修直祂的路。』」他指的就是約翰。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約翰身穿駱駝毛的衣服，腰束皮帶，吃的是蝗蟲和野蜜。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那時，耶路撒冷、猶太各地和約旦河一帶的人都來到約翰那裡，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承認他們的罪，在約旦河裡接受他的洗禮。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約翰看見很多法利賽人和撒都該人也來受洗，就對他們說：「你們這些毒蛇的後代！誰指示你們逃避那將臨的烈怒呢？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你們要結出與悔改相稱的果子。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不要心裡說，『我們是亞伯拉罕的子孫。』我告訴你們，上帝可以從這些石頭中興起亞伯拉罕的子孫。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現在斧頭已經放在樹根上了，凡不結好果子的樹都要被砍下，扔進火裡。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我用水給你們施洗，叫你們悔改。但在我之後，有一位比我更有能力的要來，我連給祂提鞋都不配。祂要用聖靈和火給你們施洗。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祂手裡拿著簸箕，要揚淨祂的麥場，把麥子收進倉庫，用不滅的火把糠秕燒盡。」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後來，耶穌從加利利來到約旦河受約翰的洗禮。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約翰想要攔住祂，就說：「我需要受你的洗，你反倒來找我嗎？」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耶穌答道：「你暫且這樣做吧！我們理當這樣履行一切的義。」於是約翰答應了。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耶穌受了洗，剛從水裡上來，天就開了。祂看見上帝的靈像鴿子一樣降在祂身上，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又有聲音從天上傳來：「這是我的愛子，我喜悅祂。」</w:t>
      </w:r>
    </w:p>
    <w:p>
      <w:pPr>
        <w:pStyle w:val="Heading2"/>
      </w:pPr>
      <w:r>
        <w:rPr>
          <w:lang w:val="zh_TW" w:bidi="zh_TW"/>
        </w:rPr>
        <w:t>馬太福音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後來，耶穌隨聖靈的引導來到曠野，受魔鬼的試探。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耶穌禁食了四十晝夜後，很饑餓。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試探者前來對祂說：「你如果是上帝的兒子，就叫這些石頭變成食物吧。」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耶穌回答說：「聖經上說，『人活著不是單靠食物，而是靠上帝口中的每一句話。』」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魔鬼又帶祂進聖城，讓祂站在聖殿的最高處，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說：「你如果是上帝的兒子，就跳下去吧！因為聖經上說，『上帝會吩咐祂的天使用手托住你，不讓你的腳碰在石頭上。』」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耶穌回答說：「聖經上也說，『不可試探主你的上帝。』」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魔鬼再帶耶穌到一座極高的山上，把世上萬國及其榮華展示給祂看，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說：「如果你俯伏敬拜我，我就把這一切都給你。」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耶穌說：「撒旦，走開！聖經上說，『要敬拜主你的上帝，單單事奉祂。』」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於是魔鬼離開了耶穌，這時有天使前來伺候祂。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耶穌聽見約翰被捕入獄，就回到加利利。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後來，祂離開拿撒勒去迦百農居住。迦百農靠近湖邊，在西布倫和拿弗他利地區。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這就應驗了以賽亞先知的話：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「西布倫、拿弗他利、 沿海一帶及約旦河東、外族人居住的加利利啊！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那住在黑暗中的人看見了大光， 活在死蔭之地的人被光照亮了！」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從那時起，耶穌開始傳道：「悔改吧，因為天國臨近了！」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耶穌沿著加利利湖邊走，看見被稱為彼得的西門和他弟弟安得烈正向湖裡撒網。他們是漁夫。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耶穌對他們說：「來跟從我！我要使你們成為得人的漁夫。」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他們立刻撇下漁網，跟從了耶穌。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耶穌再往前走，又看見雅各和約翰兩兄弟正與父親西庇太在船上補網。耶穌呼召他們，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他們馬上離開漁船，辭別父親，跟從了耶穌。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耶穌走遍加利利，在各個會堂裡教導人，傳講天國的福音，醫治人們各樣的疾病。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祂的名聲傳遍了整個敘利亞。人們把一切患病的，就是被各種疾病和疼痛折磨的、癲癇的、癱瘓的，以及被鬼附身的都帶到祂面前，祂就醫治了他們。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因此，有大群的人跟從了祂，他們來自加利利、低加坡里、耶路撒冷、猶太和約旦河東。</w:t>
      </w:r>
    </w:p>
    <w:p>
      <w:pPr>
        <w:pStyle w:val="Heading2"/>
      </w:pPr>
      <w:r>
        <w:rPr>
          <w:lang w:val="zh_TW" w:bidi="zh_TW"/>
        </w:rPr>
        <w:t>馬太福音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耶穌看見大群的人，就上了山，並坐下，門徒走到祂跟前，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祂就開口教導他們，說：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「心靈貧窮的人有福了， 因為天國是他們的。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哀慟的人有福了， 因為他們必得安慰。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謙和的人有福了， 因為他們必承受土地。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切慕公義如饑似渴的人有福了， 因為他們必得飽足。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心存憐憫的人有福了， 因為他們必蒙憐憫。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心靈純潔的人有福了， 因為他們必看見上帝。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使人和睦的人有福了， 因為他們必被稱為上帝的兒女。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為義受迫害的人有福了， 因為天國是他們的。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「人們若因為我的緣故侮辱、迫害、肆意毀謗你們，你們就有福了。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要歡喜快樂，因為你們在天上有大賞賜。他們也曾這樣迫害以前的先知。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「你們是世上的鹽。鹽如果失去鹹味，怎能使它再變鹹呢？它將毫無用處，只會被扔在外面任人踐踏。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你們是世上的光。建在山上的城無法隱藏。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人點亮燈，不會把它放在斗底下，而是放在燈臺上，好照亮全家。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同樣，你們的光也應當照在人面前，好讓他們看見你們的善行，便讚美你們天上的父。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「不要以為我是來廢除律法和先知書，我不是來廢除，而是來成全。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我實在告訴你們，就是到天地都消失了，律法的一點一劃都不會廢除，全都要成就。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所以，誰違背這些誡命中最小的一條，並教導別人違背，誰在天國將被稱為最小的。但誰遵守這些誡命，並教導別人遵守，誰在天國將被稱為大的。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我告訴你們，你們的義若不勝過律法教師和法利賽人的義，你們絕不能進天國。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「你們聽過吩咐古人的話，『不可殺人，殺人的要受審判。』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但我告訴你們，凡無緣無故向弟兄發怒的，要受審判；凡罵弟兄是白癡的，要受公會的審判；凡罵弟兄是笨蛋的，難逃地獄的火。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「所以，你在祭壇前獻祭的時候，要是想起有弟兄和你有過節，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就該把祭物留在祭壇前，先去跟他和好，然後再來獻祭。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「趁著你和告你的人還在去法庭的路上，你要趕緊與對方和解，以免他把你交給審判官，審判官把你交給差役，把你關進監牢。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我實在告訴你，要是有一分錢沒有還清，你絕不能從那裡出來。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「你們聽過這樣的話，『不可通姦。』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但我告訴你們，凡看見婦女就動淫念的，他在心裡已經犯了通姦罪。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如果你的右眼使你犯罪，就剜掉它！寧可失去身體的一部分，也比整個人被扔進地獄好。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如果你的右手使你犯罪，就砍掉它！寧可失去身體的一部分，也比整個人下地獄好。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「還有話說，『人若休妻，必須給她休書』。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但我告訴你們，除非是妻子不貞，否則休妻就是使妻子犯通姦罪，娶被休的女子也是犯通姦罪。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「你們也聽過吩咐古人的話，『不可違背誓言，總要向主遵守所起的誓。』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但我告訴你們，不可起誓。不可指著天起誓，因為天是上帝的寶座。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不可指著地起誓，因為地是上帝的腳凳。不可指著耶路撒冷起誓，因為那是大君王的城。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也不可指著自己的頭起誓，因為你不能使一根頭髮變白或變黑。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你們說話，是就說是，不是就說不是，多說的便是來自那惡者。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「你們聽過這樣的話，『以眼還眼，以牙還牙。』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但我告訴你們，不要跟惡人作對。有人打你的右臉，連左臉也轉過來讓他打。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有人想控告你，要奪你的內衣，連外衣也給他。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有人強迫你走一里路，你就跟他走二里路。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有求你的，就給他；有向你借的，不可拒絕他。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「你們聽過這樣的話，『要愛鄰居，恨仇敵。』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但我告訴你們，要愛你們的仇敵，為迫害你們的人禱告。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這樣，你們才是天父的孩子。因為祂讓陽光照好人也照壞人，降雨給義人也給惡人。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如果你們只愛那些愛你們的人，有什麼值得嘉獎的呢？就是稅吏也會這樣做。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如果你們只問候自己的弟兄，有什麼特別呢？就是外族人也會這樣做。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所以，你們要純全，正如你們的天父是純全的。</w:t>
      </w:r>
    </w:p>
    <w:p>
      <w:pPr>
        <w:pStyle w:val="Heading2"/>
      </w:pPr>
      <w:r>
        <w:rPr>
          <w:lang w:val="zh_TW" w:bidi="zh_TW"/>
        </w:rPr>
        <w:t>馬太福音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「你們要小心，行義的時候不可張揚，故意叫人看見，否則就不能得你們天父的賞賜了。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「因此，賙濟窮人的時候，不要大吹大擂，像那些偽君子在會堂和街市上所行的一樣，以博取人們的讚賞。我實在告訴你們，他們得到的賞賜僅此而已。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你們賙濟窮人的時候，右手所做的別叫左手知道，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要不聲不響地去做。這樣，鑒察隱祕事的天父必賞賜你們。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「你們禱告時，不要像偽君子那樣。他們喜歡站在會堂裡和十字路口上公開禱告，故意讓人看見。我實在告訴你們，他們得到的賞賜不過是人的讚賞。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你們禱告的時候，要進入內室，關上門，向你們肉眼看不見的父祈禱，鑒察隱祕事的父必賞賜你們。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「你們禱告時不可像外族人那樣喋喋不休，他們以為長篇大論，就必蒙垂聽。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不可像他們那樣，因為在你們祈求以前，你們的父已經知道你們的需要了。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「你們應當這樣禱告， 「『我們天上的父， 願你的聖名被尊崇，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願你的國度降臨， 願你的旨意在地上成就，就像在天上成就一樣。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求你今天賜給我們日用的飲食。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饒恕我們的罪， 就像我們饒恕了得罪我們的人。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不要讓我們陷入誘惑， 救我們脫離那惡者。 因為國度、權柄、榮耀都是你的，直到永遠。阿們！』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「如果你們饒恕別人的過犯，你們的天父也必饒恕你們的過犯。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如果你們不饒恕別人的過犯，你們的天父也不會饒恕你們的過犯。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「你們禁食的時候，不要像偽君子那樣愁眉苦臉，因為他們故意蓬頭垢面，好讓別人知道他們在禁食。我實在告訴你們，他們得到的賞賜不過是人的讚賞。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你禁食的時候要梳頭洗臉，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不叫人們看出你在禁食，只讓你肉眼看不見的父知道，鑒察隱祕事的父必賞賜你。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「不要為自己在世上積攢財寶，世上有蟲子咬，會生銹，又有賊闖進來偷。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你們要把財寶積攢在天上，天上沒有蟲子咬，不會生銹，也沒有賊闖進來偷。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要知道，你的財寶在哪裡，你的心也在哪裡。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「眼睛是身體的燈。你的眼睛若明亮，全身就光明；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你的眼睛若昏花，全身就黑暗。如果你裡面的光黑暗了，那黑暗是多麼大啊！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「一個人不能服侍兩位主人，因為他不是恨這位、愛那位，就是重這位、輕那位。你們不能又事奉上帝，又事奉金錢。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「所以我告訴你們，不要為生活憂慮，比如吃什麼、喝什麼，也不要為身體憂慮，比如穿什麼。難道生命不比飲食重要嗎？身體不比穿著重要嗎？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「你們看天上的飛鳥，牠們不種，不收，也不在倉裡積存糧食，你們的天父尚且養活牠們，難道你們還不如飛鳥貴重嗎？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你們誰能用憂慮使自己多活片刻呢？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「何必為穿著憂慮呢？你們看看野地的百合花是如何生長的，它們既不勞苦，也不紡織。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但我告訴你們，就連所羅門王最顯赫時的穿戴還不如一朵百合花！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你們的信心太小了！野地的草今天還在，明天就被扔進爐中，上帝還這樣裝扮它們，何況你們呢？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所以，你們不要憂慮『吃什麼？喝什麼？穿什麼？』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因為這些都是外族人的追求，你們的天父知道你們的需要。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「你們要先尋求上帝的國和祂的義，這一切都會賜給你們。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所以，不要為明天憂慮，因為明天自有明天的憂慮，一天的難處一天擔就夠了。</w:t>
      </w:r>
    </w:p>
    <w:p>
      <w:pPr>
        <w:pStyle w:val="Heading2"/>
      </w:pPr>
      <w:r>
        <w:rPr>
          <w:lang w:val="zh_TW" w:bidi="zh_TW"/>
        </w:rPr>
        <w:t>馬太福音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「不要論斷人，免得你們被論斷。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因為你們怎樣論斷別人，也必照樣被論斷；你們用什麼尺度衡量別人，也要用什麼尺度衡量你們。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為什麼你只看見你弟兄眼中的小刺，卻看不見自己眼中的大梁呢？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既然你自己眼中有大梁，又怎麼能對弟兄說『讓我除去你眼中的小刺』呢？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你這偽君子啊！要先除掉自己眼中的大梁，才能看得清楚，好清除弟兄眼中的小刺。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「不要把聖物給狗，免得狗轉過頭來咬你們；也不要把珍珠扔在豬前，免得豬踐踏珍珠。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「祈求，就會給你們；尋找，就會尋見；叩門，就會給你們開門。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因為凡祈求的，就得到；尋找的，就尋見；叩門的，就給他開門。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「你們誰有兒子求餅，卻給他石頭呢？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求魚，卻給他蛇呢？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你們雖然邪惡，尚且知道把好東西給兒女，你們的天父豈不更要把好東西賜給求祂的人嗎？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「所以，無論何事，想要別人怎樣對待你們，你們就要怎樣對待別人，這是律法和先知的教導。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「你們要進窄門，因為通向滅亡的門寬，路闊，進去的人也多；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但通向永生的門小，路窄，找到的人也少。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「你們要提防假先知，他們披著羊皮到你們當中，骨子裡卻是兇殘的狼。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你們可以憑他們結的果子認出他們。荊棘怎能結出葡萄呢？蒺藜怎能長出無花果呢？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同樣，好樹結好果子，壞樹結壞果子；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好樹結不出壞果子，壞樹也結不出好果子。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凡不結好果子的樹，都要被砍下來扔進火裡。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因此，你們可以憑他們結的果子認出他們。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並不是所有稱呼我『主啊，主啊』的人都能進天國，只有遵行我天父旨意的人才能進去。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在審判那天，很多人會對我說，『主啊，主啊，我們不是奉你的名傳道，奉你的名趕鬼，奉你的名行了許多神蹟嗎？』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我會清楚地告訴他們，『我從來不認識你們，你們這些作惡的人走開！』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「所以，凡聽了我的這些話就去行的人，就像聰明人把房子建在磐石上。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遇到風吹雨打、洪水沖擊，房子仍屹立不倒，因為它建基在磐石上。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凡聽了我這些話不去行的，就像愚昧人把房子建在沙土上。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遇到風吹雨打、洪水沖擊，房子就倒塌了，而且倒塌得很厲害。」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耶穌講完這番話後，眾人對祂的教導感到驚奇，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因為祂教導他們時像個有權柄的人，不像他們的律法教師。</w:t>
      </w:r>
    </w:p>
    <w:p>
      <w:pPr>
        <w:pStyle w:val="Heading2"/>
      </w:pPr>
      <w:r>
        <w:rPr>
          <w:lang w:val="zh_TW" w:bidi="zh_TW"/>
        </w:rPr>
        <w:t>馬太福音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耶穌下山的時候，有許多人跟著。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有一個患痲瘋病的人過來跪在祂跟前，說：「主啊，如果你肯，就能使我潔淨。」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耶穌伸手摸他，說：「我肯，你潔淨了吧！」那人的痲瘋病就立刻潔淨了。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耶穌對他說：「切勿把這事告訴別人，要去讓祭司察看你的身體，並照摩西的規定獻祭，向眾人證明你已經潔淨了。」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耶穌到了迦百農，一個百夫長前來向祂求助，說：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「主啊，我的僕人癱瘓，躺在家裡，非常痛苦。」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耶穌說：「我去醫治他。」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百夫長說：「主啊，你親臨舍下，我不敢當。只要你說一句話，我僕人就會痊癒。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因為我有上司，也有部下。我命令這個部下去，他就去；要那個部下來，他就來。我吩咐奴僕做什麼，他就做什麼。」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耶穌聽了，感到驚奇，便對跟隨祂的人說：「我實在告訴你們，我在以色列從未見過信心這麼大的人。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我告訴你們，將來有許多從東從西來的人會在天國與亞伯拉罕、以撒和雅各一同歡宴。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但那些本應承受天國的人反而會被趕到外面的黑暗裡，在那裡哀哭切齒。」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耶穌對百夫長說：「你回去吧！就照你所信的給你成就。」就在那時候，他的僕人便痊癒了。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耶穌來到彼得家，看見彼得的岳母正在發燒，躺在床上。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耶穌一摸她的手，她的燒就退了，她便起來服侍耶穌。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當晚，有人帶著許多被鬼附身的人來見耶穌。耶穌一句話就把鬼趕出去了，並治好了所有的病人。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這是要應驗以賽亞先知的話：「祂擔當了我們的軟弱，背負了我們的疾病。」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耶穌看到人群圍著祂，就吩咐門徒渡到湖對岸。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這時，有一位律法教師上前對耶穌說：「老師，無論你往哪裡去，我都要跟從你。」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耶穌說：「狐狸有洞，飛鳥有窩，人子卻沒有安枕之處。」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另一個門徒對耶穌說：「主啊，請讓我先回去安葬我的父親。」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耶穌對他說：「你跟從我，讓死人去埋葬他們的死人吧！」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耶穌上了船，門徒也跟著祂上去。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忽然，湖面上狂風大作，波濤洶湧，船快要被巨浪吞沒，耶穌卻在睡覺。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門徒連忙叫醒耶穌，說：「主啊，救命！我們快淹死了！」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耶穌答道：「你們的信心太小了，為什麼害怕呢？」於是祂起來斥責風和浪，風浪就完全平靜了。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門徒很驚奇，說：「祂究竟是什麼人？連風浪都聽祂的！」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耶穌到了對岸加大拉人的地方，遇見兩個被鬼附身的人。他們從墳墓裡出來，非常兇惡，沒有人敢從那裡經過。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他們高喊：「上帝的兒子啊！我們和你有什麼關係？時候還沒有到，你就來叫我們受苦嗎？」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當時，有一大群豬在遠處吃食。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鬼就央求耶穌：「如果你要趕我們出去，就讓我們進入豬群吧！」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耶穌說：「去吧！」 於是，鬼從那二人身上出來，進入豬群，整群豬就一路奔下陡坡，衝進湖裡淹死了。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放豬的人逃進城，把事情的經過以及被鬼附身者的遭遇告訴了城裡的人。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於是，全城的人都出來見耶穌，見到後，便請求祂離開那裡。</w:t>
      </w:r>
    </w:p>
    <w:p>
      <w:pPr>
        <w:pStyle w:val="Heading2"/>
      </w:pPr>
      <w:r>
        <w:rPr>
          <w:lang w:val="zh_TW" w:bidi="zh_TW"/>
        </w:rPr>
        <w:t>馬太福音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耶穌坐船回到湖對岸自己住的城鎮。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有人用擔架把一個癱瘓的人抬到耶穌面前。耶穌看見他們的信心，就對癱瘓的人說：「孩子，放心吧！你的罪得到赦免了。」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幾個律法教師聽了，心裡想：「這個人是在褻瀆上帝。」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耶穌知道他們的心思，就說：「你們為什麼心懷惡念呢？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說『你的罪得到赦免了』容易呢？還是說『你起來行走』容易呢？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如今我要讓你們知道人子在世上有赦罪的權柄。」於是祂對癱瘓的人說：「起來！拿上你的擔架回家去吧。」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那人就站起來，回家去了。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看見的人都充滿了敬畏，就讚美把這樣的權柄賜給人的上帝。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耶穌離開那裡往前走，看見一個名叫馬太的人坐在收稅站裡，便對他說：「跟從我！」馬太就站起來跟從了耶穌。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耶穌在馬太家裡坐席的時候，很多稅吏和罪人前來跟耶穌和祂的門徒一起坐席。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法利賽人看見了，就問耶穌的門徒：「你們的老師為何跟稅吏和罪人一起吃飯？」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耶穌聽見後，答道：「健康的人不需要醫生，有病的人才需要。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聖經上說，『我要的是憐憫，而非祭物』，你們去揣摩這句話的意思吧。我來不是召義人，而是召罪人。」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那時，約翰的門徒來問耶穌：「我們和法利賽人常常禁食，為什麼你的門徒不禁食呢？」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耶穌對他們說：「新郎和賓客還在一起的時候，賓客豈能悲傷？但有一天新郎將被帶走，那時他們就要禁食了。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「沒有人用新布縫補舊衣，因為新布會把舊衣扯破，破洞會更大。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也沒有人把新酒裝在舊皮囊裡，否則皮囊會脹破，酒也漏了，皮囊也毀了。人們總是把新酒裝在新皮囊裡，以便兩樣都能保住。」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耶穌說話的時候，來了一個會堂主管，跪在祂面前，說：「我的女兒剛剛死了，求你去把手按在她身上，她就會活過來。」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耶穌和門徒就起身跟著他去了。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途中，有一個患了十二年血漏病的女人擠到耶穌的背後，摸了祂衣服的穗子，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因為她心想：「我只要摸到祂的衣服，就會痊癒。」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耶穌轉過頭來，看見她，就說：「女兒，放心吧，你的信心救了你。」就在那一刻，她的頑疾痊癒了。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耶穌來到會堂主管的家，看見殯葬的吹樂手和亂嚷嚷的人群，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就吩咐他們：「你們出去吧，這孩子沒有死，只是睡著了。」他們都譏笑祂。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耶穌讓眾人都出去，然後進去拉著女孩的手，女孩就起來了。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這件事傳遍了那一帶。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耶穌從那裡往前走，有兩個瞎眼的跟著祂，高聲呼叫：「大衛的後裔啊，可憐我們吧！」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耶穌進了房子，那兩個瞎眼的來到祂面前。耶穌問他們：「你們相信我能做這事嗎？」他們說：「主啊，我們相信。」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於是，耶穌摸他們的眼睛，並說：「照你們的信心成全你們吧。」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他們的眼睛就看見了。耶穌鄭重地叮囑他們：「切不可張揚這件事。」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但他們出去後把祂所行的事傳遍了那一帶。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他們正要離去，有人帶著一個被鬼附身的啞巴來見耶穌。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耶穌把鬼趕出去後，啞巴就能說話了。眾人都很驚奇，說：「在以色列從未見過這樣的事。」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法利賽人卻說：「祂是靠鬼王趕鬼。」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耶穌走遍了各城各鄉，在會堂裡教導人，傳講天國的福音，醫治各樣的疾病。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祂看見眾人，心裡憐憫他們，因為他們困苦無助，好像沒有牧人的羊。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耶穌對門徒說：「要收割的莊稼很多，工人卻很少。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因此，你們要祈求莊稼的主人派工人去收割祂的莊稼。」</w:t>
      </w:r>
    </w:p>
    <w:p>
      <w:pPr>
        <w:pStyle w:val="Heading2"/>
      </w:pPr>
      <w:r>
        <w:rPr>
          <w:lang w:val="zh_TW" w:bidi="zh_TW"/>
        </w:rPr>
        <w:t>馬太福音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耶穌叫了十二位門徒來，賜他們權柄，能趕出污鬼、醫治各樣的疾病。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以下是這十二位使徒的名字： 首先是西門，又名彼得，還有彼得的兄弟安得烈、西庇太的兒子雅各、雅各的兄弟約翰、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腓力、巴多羅買、多馬、稅吏馬太、亞勒腓的兒子雅各、達太、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激進黨人西門和出賣耶穌的加略人猶大。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耶穌差遣這十二個人出去，囑咐他們：「外族人的地方不要去，撒瑪利亞人的城鎮也不要進，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要到以色列人當中尋找迷失的羊。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「你們要邊走邊傳，『天國臨近了！』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要醫治病人，叫死人復活，使痲瘋病人得潔淨，趕走邪靈。你們白白地得來，也應當白白地給人。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出門時錢袋裡不要帶金、銀、銅幣，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不要帶行李、備用的衣服、鞋或手杖，因為工人理應得到供應。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你們無論到哪座城、哪個村，要在那裡尋找配接待你們的人，然後住在他家，一直住到離開。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你們進他家的時候，要祝他家平安。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如果那家配得平安，你們的平安必臨到那家；如果那家不配，平安仍歸給你們。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如果有人不接待你們，不聽你們傳的道，你們離開那家或那城時，要跺掉腳上的塵土。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我實在告訴你們，在審判之日，那城將比所多瑪和蛾摩拉受更重的刑罰！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「聽著，我差你們出去，就好像把羊送入狼群。所以，你們要像蛇一樣機靈，像鴿子一樣馴良。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「你們要小心謹慎，因為你們將被送上法庭，並在會堂裡被鞭打。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你們要因我的緣故被帶到官長和君王面前，在他們和外族人面前為我作見證。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當你們被押去受審時，不要顧慮如何應對，或說什麼話，那時必賜給你們當說的話。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因為那時候說話的不是你們自己，而是你們父的靈藉著你們說話。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「那時，人將把自己的弟兄置於死地，父親將把兒子置於死地，兒女將反叛父母，置他們於死地。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你們將為我的名被眾人憎恨，但堅忍到底的必定得救。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你們如果在一個地方遭迫害，就逃到另一個地方。我實在告訴你們，沒等你們走遍以色列的城鎮，人子就來了。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「學生不能高過老師，奴僕也不能大過主人。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學生頂多和老師一樣，奴僕頂多和主人一樣。連家主都被罵成是別西卜，更何況祂的家人呢？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「不要害怕那些迫害你們的人。因為掩蓋的事終會暴露出來，隱藏的秘密終會被人知道。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你們要把我暗中告訴你們的公佈於眾，你們要把聽到的耳語在屋頂上傳揚。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那些只能殺害身體，不能毀滅靈魂的，不用怕他們。但要畏懼有權將身體和靈魂一同毀滅在地獄裡的上帝。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兩隻麻雀不是只賣一個銅錢嗎？然而沒有天父的許可，一隻也不會掉在地上。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就連你們的頭髮都被數過了。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所以不要害怕，你們比許多麻雀要貴重！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「凡在人面前承認我的，我在天父面前也必承認他；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凡在人面前否認我的，我在天父面前也必否認他。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「不要以為我來了會讓天下太平，我不是帶來和平，而是帶來刀劍。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因為我來是要叫兒子與父親作對，女兒與母親作對，媳婦與婆婆作對，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家人之間反目成仇。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「愛父母過於愛我的人不配作我的門徒；愛兒女過於愛我的人不配作我的門徒；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不背起自己的十字架跟從我的，不配作我的門徒。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保全自己生命的，必失去生命；但為了我失去生命的，必得到生命。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「誰接待你們，就是接待我；誰接待我，就是接待差我來的那位。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因為某人是先知而接待他的，必得到和先知一樣的賞賜；因為某人是義人而接待他的，必得到和義人一樣的賞賜。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人若接待我門徒中最卑微的人，並因為他是我的門徒而給他一杯涼水喝，我實在告訴你們，那人必得到賞賜。」</w:t>
      </w:r>
    </w:p>
    <w:p>
      <w:pPr>
        <w:pStyle w:val="Heading2"/>
      </w:pPr>
      <w:r>
        <w:rPr>
          <w:lang w:val="zh_TW" w:bidi="zh_TW"/>
        </w:rPr>
        <w:t>馬太福音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耶穌囑咐完十二個門徒，就離開那裡，到附近的城鎮傳道和教導人。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約翰在監獄中聽到基督所做的事，就差門徒去問祂：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「你就是我們所等候的那位嗎？還是我們要等別人呢？」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耶穌回答說：「你們回去把所見所聞告訴約翰，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就是瞎眼的看見，瘸腿的走路，痲瘋病人得潔淨，耳聾的聽見，死人復活，窮人聽到福音。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凡對我篤信不疑的人有福了！」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他們離開後，耶穌對眾人談論約翰，說：「你們從前去曠野要看什麼呢？看隨風搖動的蘆葦嗎？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如果不是，你們出去到底想看什麼？是看穿綾羅綢緞的人嗎？那些穿綾羅綢緞的人在王宮裡。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你們出去究竟想看什麼？看先知嗎？是的，我告訴你們，他不只是先知。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聖經上說，『看啊，我要差遣我的使者在你前面為你預備道路』，這裡所指的就是約翰。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我實在告訴你們，凡婦人所生的，沒有一個興起來比施洗者約翰大，然而天國裡最微不足道的也比他大。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「從施洗者約翰到現在，天國在強勁地擴展著，暴力之徒一直在攻擊它。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因為到約翰為止，所有的先知和律法都在預言天國的事。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如果你們願意接受，約翰就是那要來的以利亞。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有耳朵的，都應當聽。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「我用什麼來比擬這個世代的人呢？他們好像一群在街上玩耍的兒童對別的孩子說，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「『我們吹娶親的樂曲， 你們不跳舞； 我們唱送葬的哀歌， 你們不捶胸。』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約翰來了，也不吃也不喝，他們就說他被鬼附身。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人子來了，又吃又喝，他們就說祂是貪吃好酒之徒，與稅吏和罪人為友。然而智慧通過她的作為顯明為義。」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那時，耶穌開始責備一些城鎮，因為祂在那裡行了許多神蹟，當地的居民仍不肯悔改。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祂說：「哥拉汛啊，你有禍了！伯賽大啊，你有禍了！因為如果把在你們當中所行的神蹟行在泰爾和西頓，那裡的人早就身披著麻衣、頭蒙著灰塵悔改了。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所以我告訴你們，在審判之日，你們將比泰爾和西頓受更重的刑罰！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「迦百農啊，你將被提升到天上嗎？不！你將被打落到陰間。因為如果把在你那裡所行的神蹟行在所多瑪，它肯定會存留到今天。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所以我告訴你們，在審判之日，你們將比所多瑪受更重的刑罰！」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那時，耶穌說：「父啊，天地的主，我頌讚你，因為你把這些事向聰明、有學問的人隱藏起來，卻啟示給像孩童一般的人。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父啊，是的，這正是你的美意。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我父將一切交給了我。除了父，沒有人認識子；除了子和受子啟示的人，沒有人認識父。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「所有勞苦困乏、背負重擔的人啊，到我這裡來吧！我要賜給你們安息。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我心柔和謙卑，你們要負我的軛，向我學習，這樣你們的心靈必得享安息。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因為我的軛容易負，我的擔子很輕省。」</w:t>
      </w:r>
    </w:p>
    <w:p>
      <w:pPr>
        <w:pStyle w:val="Heading2"/>
      </w:pPr>
      <w:r>
        <w:rPr>
          <w:lang w:val="zh_TW" w:bidi="zh_TW"/>
        </w:rPr>
        <w:t>馬太福音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安息日的時候，耶穌經過一片麥田。祂的門徒餓了，便掐些麥穗吃。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法利賽人看見後，對耶穌說：「你看，你的門徒做了安息日不准做的事！」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耶穌回答說：「你們沒有讀過大衛的事蹟嗎？當時他和隨從餓了，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他進入上帝的殿，他們吃了獻給上帝的供餅。這餅只有祭司才可以吃，大衛和隨從是不准吃的。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此外律法書又記載，在安息日，祭司在聖殿裡干犯安息日的規條也不算有罪。你們沒有讀過嗎？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我告訴你們，這裡有一位比聖殿更偉大，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如果你們明白『我要的是憐憫，而非祭物』這句經文的意義，就不會冤枉無辜了。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因為人子是安息日的主。」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耶穌離開那裡，走進猶太人的會堂，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裡面有個人，一隻手是萎縮的。法利賽人企圖控告耶穌，就問祂：「在安息日可以醫病嗎？」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耶穌回答說：「你們如果有一隻羊在安息日掉進坑裡，難道不把牠拉上來嗎？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人比羊要貴重多了！所以在安息日行善合情合理。」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然後，耶穌對那人說：「把手伸出來！」那人一伸手，手就復原了，跟另一隻手一樣健康。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法利賽人卻走了出去，策劃怎樣除掉耶穌。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耶穌知道了，就離開那裡。很多人跟隨祂，耶穌治好了所有患病的人，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叮囑他們不要洩露祂的身分。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這是要應驗以賽亞先知的話：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「看啊！我所揀選、 所眷愛、所喜悅的僕人， 我要將我的靈賜給祂， 祂要向萬邦宣揚正義。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祂不爭競，不喧嚷， 街上也聽不見祂的聲音。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壓傷的蘆葦，祂不折斷； 將殘的燈火，祂不吹滅； 祂終必使正義得勝。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普世都要仰望祂的聖名。」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有人帶一個被鬼附身、又瞎又啞的人來見耶穌，耶穌便醫治他，使他能說能看。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眾人都很驚奇，就說：「這人會不會是大衛的那個後裔？」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法利賽人聽見後卻說：「祂不過是靠鬼王別西卜趕鬼罷了。」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耶穌知道他們的心思，就說：「一個國內部自相紛爭，必然滅亡；一座城、一個家內部自相紛爭，必無法堅立。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若撒旦驅逐撒旦，就是自相紛爭，牠的國怎能維持呢？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我若是靠別西卜趕鬼，你們的子弟又是靠誰趕鬼呢？因此，他們要審判你們。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但我若是靠上帝的靈趕鬼，就是上帝的國已降臨在你們中間了。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「人如何進入壯漢家裡搶奪他的財物呢？除非先把那壯漢捆綁起來，才能搶劫他的家。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「誰不與我為友，就是與我為敵；誰不和我一起收聚，就是在拆散。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所以我告訴你們，一切罪和褻瀆的話都可以得到赦免，但褻瀆聖靈的罪必得不到赦免。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說話得罪人子的，還可以得到赦免；但說話冒犯聖靈的，今生永世都得不到赦免。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「好樹結好果子，壞樹結壞果子，看果子就能知道樹的好壞。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你們這些毒蛇的後代！你們既然邪惡，又怎能講出好話呢？因為心裡充滿的，口裡自然會說出來。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善人心存良善，就從他裡面發出良善；惡人心存邪惡，就從他裡面發出邪惡。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我告訴你們，在審判之日，人將為自己所說的每一句閒話負責，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因為將憑你口中的話來判斷你是否有罪。」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當時，有幾個律法教師和法利賽人對耶穌說：「老師，我們想要看你行個神蹟。」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耶穌回答說：「一個邪惡淫亂的世代想看神蹟，但除了約拿先知的神蹟以外，再沒有神蹟給他們看。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約拿在大魚腹中三日三夜，人子也要在地裡三日三夜。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在審判的日子，尼尼微人要起來定這個世代的罪，因為他們聽到約拿的宣告，就悔改了。看啊！這裡有一位比約拿更大。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在審判的日子，南方的女王和這世代的人都要起來，她要定這個世代的罪，因為她曾不遠千里來聽所羅門王的智言慧語。看啊！這裡有一位比所羅門王更大。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「有個污鬼離開了牠所附的人，在乾旱無水之地四處遊蕩，尋找安歇之處，卻沒有找到。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於是牠說，『我要回到老地方。』牠回去後，看見裡面空著，打掃得又乾淨又整齊，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就去帶來七個比自己更邪惡的鬼一起住在那裡。那人的下場比從前更慘了。這個邪惡的世代也會這樣。」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耶穌還在和眾人說話的時候，祂的母親和兄弟站在外面，想要跟祂說話。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有人告訴祂：「你的母親和兄弟站在外面有話要跟你說。」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耶穌說：「誰是我的母親？誰是我的兄弟？」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祂伸出手來指著門徒說：「看啊，我的母親和我的兄弟！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凡遵行我天父旨意的人都是我的弟兄、姊妹和母親。」</w:t>
      </w:r>
    </w:p>
    <w:p>
      <w:pPr>
        <w:pStyle w:val="Heading2"/>
      </w:pPr>
      <w:r>
        <w:rPr>
          <w:lang w:val="zh_TW" w:bidi="zh_TW"/>
        </w:rPr>
        <w:t>馬太福音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當天，耶穌離開房子，坐在湖邊。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有一大群人聚集到祂周圍，祂只好上船坐下，眾人都站在岸上。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祂用比喻給他們講許多道理，說：「有一個農夫出去撒種。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撒種的時候，有些種子落在路旁，被飛鳥吃掉了；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有些落在石頭地上，因為泥土不深，種子很快就發芽了，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然而因為沒有根，被太陽一曬，就枯萎了；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有些落在荊棘叢中，荊棘長起來便把幼苗擠住了；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有些落在沃土裡，就結出果實，有的多達一百倍，有的六十倍，有的三十倍。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有耳朵的，都應當聽。」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門徒上前問耶穌：「你為什麼要用比喻來教導他們呢？」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耶穌回答說：「天國的奧祕只讓你們知道，不讓他們知道。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因為凡有的，還要給他更多，讓他豐富有餘；凡沒有的，連他僅有的也要奪去。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我用比喻教導他們是因為他們視而不見，聽而不聞，聞而不悟。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以賽亞的預言正應驗在他們身上， 「『你們聽了又聽，卻不明白； 看了又看，卻不領悟。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因為這些人心靈麻木， 耳朵發背，眼睛昏花， 以致眼睛看不見，耳朵聽不見， 心裡不明白，無法回心轉意， 得不到我的醫治。』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「但你們的眼睛是有福的，因為看得見；你們的耳朵也是有福的，因為聽得見。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我實在告訴你們，以前有許多先知和義人曾渴望看見你們所看見的，聽見你們所聽見的，卻未能如願。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「所以，你們應當留心這撒種的比喻。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種子落在路旁，是指人聽了天國的道理卻不明白，魔鬼乘虛而入，把撒在他心裡的奪走了。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種子落在石頭地上，是指人聽了道後，立刻歡喜地接受了，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但他們心裡沒有根基，不過是暫時接受，一旦為道遭受患難或迫害，就立刻放棄了。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種子落在荊棘叢中，是指人雖然聽過道，但生活的憂慮和錢財的迷惑把道擠住了，以致不能結出果實。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種子落在沃土裡，是指人聽了道，並明白了道，就結出果實，有的多達一百倍，有的六十倍，有的三十倍。」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耶穌又給他們講了一個比喻，說：「天國就像一個人，將好種子撒在田裡。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人們睡覺的時候，仇敵過來把毒麥撒在他的麥田裡，就走了。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當麥子長苗吐穗時，毒麥也長起來了。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奴僕看見了就來對主人說，『主人啊！你不是把好種子撒在田裡了嗎？從哪裡來的毒麥呢？』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「主人回答說，『這是仇敵做的。』奴僕問道，『要我們去拔掉它們嗎？』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「主人說，『不用了，因為拔毒麥會連麥子一起拔掉。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讓它們一起生長吧。到收割的時候，我會吩咐收割的工人先把毒麥拔出來，紮成捆，留著燒，然後將麥子存入穀倉。』」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耶穌又給他們講了一個比喻：「天國就像一粒芥菜種，人把它種在田裡。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它雖然是種子中最小的，長起來之後卻比其他蔬菜都大，並且長成一棵樹，飛鳥也來在它枝頭棲息。」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祂又給他們講了個比喻：「天國就像麵酵，婦人拿來摻在三斗麵裡，直到整團麵都發起來。」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耶穌用比喻對眾人講這些事，祂每次對他們講話時都用比喻。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這是要應驗先知的話：「我要開口講比喻，道出創世以來隱藏的事。」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後來，耶穌離開人群，進到屋裡。門徒來到祂面前，說：「請給我們解釋田間毒麥的比喻。」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耶穌說：「那撒下好種子的就是人子，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麥田代表世界，那些好種子就是天國的子民。毒麥就是那些屬魔鬼的人，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撒毒麥的仇敵就是魔鬼。收割的日子便是世界的末日，收割的工人就是天使。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「毒麥怎樣被拔出來扔進火裡燒，在世界末日的時候也是一樣，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人子將派天使把一切引人犯罪的和作惡的從祂國裡挑出來，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扔進火爐裡。他們將在那裡哀哭切齒。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那時，義人在他們天父的國度要像太陽一樣發出光輝。有耳朵的，都應當聽。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「天國就像藏在地裡的寶貝，有人發現了，就把它埋好，然後歡然變賣他所有的財產去買那塊地。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「天國又像一個四處搜購貴重珍珠的商人。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他找到一顆極貴重的珍珠，就去變賣了一切產業，把它買下來。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「天國又像一張漁網，撒在海裡捕到了各種魚。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網滿了，人們把網拉上岸，然後坐下來挑選，好的就收進筐裡，不好的就丟掉。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世界末日的時候也是這樣。天使必把惡人從義人中揀出來，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扔進火爐裡，他們將在那裡哀哭切齒。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你們明白這些事了嗎？」 他們回答說：「明白了。」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耶穌說：「律法教師成為天國的門徒後，就像一個家主從他的庫房裡拿出新的和舊的東西來。」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耶穌講完了這些比喻，就離開那裡，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回到自己的家鄉，在會堂裡教導人。人們很驚奇，說：「這個人從哪裡得到如此的智慧和異能呢？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這不是那木匠的兒子嗎？祂母親不是瑪麗亞嗎？祂的弟弟不是雅各、約瑟、西門和猶大嗎？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祂的妹妹們不也都在我們這裡嗎？祂究竟從哪裡得了這些能力呢？」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他們就對祂很反感。 耶穌對他們說：「先知到處受人尊敬，只有在本鄉本家例外。」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因為他們不信，耶穌就沒有在那裡多行神蹟。</w:t>
      </w:r>
    </w:p>
    <w:p>
      <w:pPr>
        <w:pStyle w:val="Heading2"/>
      </w:pPr>
      <w:r>
        <w:rPr>
          <w:lang w:val="zh_TW" w:bidi="zh_TW"/>
        </w:rPr>
        <w:t>馬太福音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那時，分封王希律聽見耶穌的名聲，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就對臣僕說：「這個人是施洗者約翰！他從死裡復活了，所以能行這些神蹟。」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原來希律為他兄弟腓力的妻子希羅底的緣故，拘捕了約翰，把他捆綁起來關在監牢。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因為約翰曾多次對他說：「你娶這個婦人不合法。」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他想殺掉約翰，但怕觸怒百姓，因為他們都認為約翰是先知。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在希律的生日那天，希羅底的女兒在眾人面前跳舞。希律非常高興，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就起誓答應她無論要什麼都可以。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她受了母親的指使，說：「請把施洗者約翰的頭放在盤子裡送給我。」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希律感到為難，但既然在眾賓客面前起了誓，只好下令給她。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他派人進監牢砍了約翰的頭，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放在盤子裡送給女孩，她又轉送給她母親。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約翰的門徒把屍體領回安葬後，就去告訴耶穌。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耶穌聽見這個消息，就獨自坐船退到一處荒僻的地方。眾人得知後，就從各城步行來跟隨祂。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耶穌上了岸，看見一大群人，心裡憐憫他們，就治好了他們當中的病人。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黃昏時，門徒過來對耶穌說：「這裡是荒郊野外，天又晚了，請遣散眾人，好讓他們到村莊去自己買些吃的。」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耶穌回答說：「他們不用離開，你們給他們吃的吧。」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門徒答道：「我們這裡只有五個餅和兩條魚。」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耶穌說：「拿來給我。」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於是，祂叫眾人坐在草地上，然後拿起那五個餅和兩條魚，舉目望著天祝謝後，掰開餅遞給門徒，讓他們分給眾人。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大家都吃飽了，把剩下的零碎收拾起來，裝滿了十二個籃子。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當時吃飯的，除了婦女和小孩，約有五千男人。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隨後，耶穌催門徒上船，叫他們先渡到湖對岸，祂則遣散眾人。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等眾人都離開了，祂就獨自上山去禱告，在那裡一直待到晚上。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那時，門徒的船離岸已遠，遇到逆風，船身被波浪撞擊得搖擺不定。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天將破曉的時候，耶穌從水面上朝門徒走去。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門徒看見祂在湖面上走，都嚇壞了，說：「是幽靈！」他們害怕得又喊又叫。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耶穌立刻對他們說：「放心吧！是我，不要怕。」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彼得說：「主啊！如果真的是你，就叫我從水面上走到你那裡。」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耶穌說：「你來吧！」 於是，彼得就從船上下去，走在湖面上，要去耶穌那裡。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他看到風浪很大，就害怕起來，身體開始往下沉，便大喊：「主啊，救我！」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耶穌馬上伸手拉住他，說：「你信心太小了！為什麼懷疑呢？」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他們上了船，風浪就平靜了。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船上的人都敬拜祂，說：「你真是上帝的兒子。」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他們渡到湖對岸，來到革尼撒勒。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當地的人認出是耶穌，就派人去把附近所有的病人都帶到祂面前，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求耶穌讓他們只摸一摸祂衣服的穗子，所有摸過的病人都好了。</w:t>
      </w:r>
    </w:p>
    <w:p>
      <w:pPr>
        <w:pStyle w:val="Heading2"/>
      </w:pPr>
      <w:r>
        <w:rPr>
          <w:lang w:val="zh_TW" w:bidi="zh_TW"/>
        </w:rPr>
        <w:t>馬太福音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有幾個法利賽人和律法教師從耶路撒冷來質問耶穌：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「為什麼你的門徒吃飯前不行洗手禮，破壞祖先的傳統呢？」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耶穌回答說：「為什麼你們因拘守傳統而違背上帝的誡命呢？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上帝說，『要孝敬父母』，又說，『咒罵父母的，必被處死。』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你們卻說，『人如果宣佈把供養父母的錢奉獻給上帝，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他就不必孝敬父母了。』你們這是用傳統來廢掉上帝的誡命。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你們這些偽君子，以賽亞針對你們說的預言一點沒錯，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「『這些人嘴上尊崇我， 心卻遠離我，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他們的教導無非是人的規條， 他們敬拜我也是枉然。』」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耶穌召集了眾人，對他們說：「你們要聽，也要明白。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入口的東西不會使人污穢，從口中出來的才會使人污穢。」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門徒上前對祂說：「你知道嗎？法利賽人聽見你的話很反感。」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耶穌回答說：「凡不是我天父栽種的都要被連根拔起來。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隨便他們吧！他們是瞎眼的嚮導。瞎眼的給瞎眼的領路，二人都會掉進坑裡。」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彼得對耶穌說：「請給我們解釋一下這個比喻。」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耶穌說：「你們也還是這樣糊塗嗎？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豈不知入口的東西都是進到肚子裡，然後排進廁所嗎？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可是，從口中出來的乃是發自內心，會使人污穢。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因為從心裡出來的有惡念、謀殺、通姦、淫亂、偷盜、假見證和毀謗，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這些東西才使人污穢。不洗手吃飯並不會使人污穢。」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耶穌從那裡退到泰爾和西頓境內。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那地方有個迦南的婦人前來大聲懇求耶穌：「主啊！大衛的後裔啊！可憐我吧！我的女兒被鬼附身，受盡折磨！」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耶穌卻一言不答。門徒上前求祂說：「請讓她走吧！她老是在我們後面喊叫。」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耶穌說：「我奉差遣只是來尋找以色列家迷失的羊。」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那婦人上前跪下，說：「主啊！求你幫幫我吧！」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耶穌答道：「把兒女的食物丟給狗吃，不合適。」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婦人說：「主啊，不錯，可是狗也吃主人飯桌上掉下來的碎渣呀！」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耶穌說：「婦人，你的信心真大！我答應你的要求。」就在那一刻，她女兒痊癒了。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耶穌離開那裡，來到加利利湖邊，上了山，在那裡坐下。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大群的人把瘸腿的、瞎眼的、殘疾的、啞巴及許多別的病人帶來，放在祂腳前，祂就醫治了他們。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眾人看見啞巴說話，殘疾的復原，瘸腿的走路，瞎眼的看見，都很驚奇，就讚美以色列的上帝。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耶穌把門徒召集過來，對他們說：「我憐憫這些人，他們跟我在一起已經三天，沒有任何吃的。我不願讓他們餓著肚子回去，以免他們在路上體力不支。」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門徒說：「在這荒郊野外，我們到哪裡找足夠的食物給這麼多人吃呢？」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耶穌問：「你們有多少餅？」 門徒答道：「七個，還有幾條小魚。」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耶穌便吩咐眾人坐在地上。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祂拿著那七個餅和幾條魚祝謝後，掰開，遞給門徒，門徒再分給眾人。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大家都吃了，並且吃飽了，剩下的零碎裝滿了七個筐子。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當時吃飯的，除了婦女和小孩，共有四千男人。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耶穌遣散眾人以後，就坐船去了馬加丹地區。</w:t>
      </w:r>
    </w:p>
    <w:p>
      <w:pPr>
        <w:pStyle w:val="Heading2"/>
      </w:pPr>
      <w:r>
        <w:rPr>
          <w:lang w:val="zh_TW" w:bidi="zh_TW"/>
        </w:rPr>
        <w:t>馬太福音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有幾個法利賽人和撒都該人來試探耶穌，要求祂顯個天上的神蹟給他們看。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耶穌回答說：「傍晚的時候，你們說，『天上有紅霞，明天必晴朗。』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早晨的時候，你們說，『天色又紅又暗，今天必有風雨。』你們懂得分辨天色，卻不能分辨時代的徵兆。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一個邪惡淫亂的世代想看神蹟，但除了約拿的神蹟以外，再沒有神蹟給他們看。」於是耶穌離開他們走了。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門徒渡到湖對岸，忘記帶餅了。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耶穌對他們說：「你們要小心提防法利賽人和撒都該人的酵。」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門徒彼此議論說：「這是因為我們沒有帶餅吧。」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耶穌知道他們的心思，就說：「你們的信心太小了！為什麼議論沒有帶餅的事呢？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你們還不明白嗎？你們不記得那五個餅讓五千人吃飽，又裝滿多少籃子嗎？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也不記得那七個餅給四千人吃飽，又裝滿多少筐子嗎？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我並非和你們談論餅，你們怎麼不明白呢？你們要提防法利賽人和撒都該人的酵。」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門徒這才恍然大悟，知道耶穌不是叫他們當心什麼麵酵，而是要提防法利賽人和撒都該人的教導。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到了凱撒利亞·腓立比境內，耶穌問門徒：「人們說人子是誰？」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門徒回答說：「有人說是施洗者約翰，有人說是以利亞，還有人說是耶利米或其他某位先知。」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耶穌問：「那麼，你們說我是誰？」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西門·彼得回答說：「你是基督，是永活上帝的兒子！」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耶穌對他說：「約拿的兒子西門啊，你是有福的！因為這件事不是屬血肉的人告訴你的，而是我天上的父啟示你的。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我告訴你，你是彼得，我要在這磐石上建立我的教會，陰間的勢力不能勝過它。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我要把天國的鑰匙交給你。凡你在地上捆綁的，在天上也要捆綁；凡你在地上釋放的，在天上也要釋放。」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當下，耶穌叮囑門徒不可告訴別人祂就是基督。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從此以後，耶穌開始清楚地指示門徒，祂必須去耶路撒冷，受長老、祭司長和律法教師許多的迫害，並且被殺害，但第三天必復活。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彼得把耶穌拉到一邊，勸阻祂說：「主啊，千萬不可！這件事絕不會發生在你身上！」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耶穌轉過身來對彼得說：「撒旦，退到我後面去！你是我的絆腳石，因為你不考慮上帝的意思，只考慮人的意思。」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於是耶穌對門徒說：「人若想跟從我，就當捨己，背起他的十字架跟從我。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因為想救自己生命的，必失去生命；但為了我失去生命的，必得到生命。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人就算賺得全世界，卻喪失自己的生命，又有什麼益處呢？人還能拿什麼換回自己的生命呢？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「因為人子要在祂父的榮耀中與眾天使一起降臨，那時，祂將按照各人的行為報應各人。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我實在告訴你們，有些站在這裡的人會在有生之年看見人子降臨在祂的國度裡。」</w:t>
      </w:r>
    </w:p>
    <w:p>
      <w:pPr>
        <w:pStyle w:val="Heading2"/>
      </w:pPr>
      <w:r>
        <w:rPr>
          <w:lang w:val="zh_TW" w:bidi="zh_TW"/>
        </w:rPr>
        <w:t>馬太福音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六天後，耶穌帶著彼得、雅各和雅各的兄弟約翰單獨登上一座高山。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耶穌在他們面前改變了形像，面貌如太陽一樣發光，衣服潔白如光。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忽然，摩西和以利亞向他們顯現，他們在跟耶穌談話。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彼得對耶穌說：「主啊，我們在這裡真好！如果你願意，我就在這裡搭三座帳篷，一座給你，一座給摩西，一座給以利亞。」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他正在說話的時候，一朵燦爛的雲彩籠罩他們。雲彩中有聲音說：「這是我的愛子，我喜悅祂，你們要聽從祂。」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門徒聽見這聲音，便俯伏在地，非常懼怕。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耶穌就過來摸他們，說：「起來吧，別害怕。」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他們抬眼一看，只見耶穌一人。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下山時，耶穌叮囑他們：「人子從死裡復活以前，不要把剛才看見的告訴別人。」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門徒問耶穌：「律法教師為什麼說以利亞必須先來？」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耶穌回答說：「以利亞的確要來，他將復興一切。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但我告訴你們，以利亞已經來了，人們卻不認識他，甚至還任意對待他。人子同樣也會在他們手下受苦。」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門徒這才明白耶穌所說的是指施洗者約翰。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他們來到山下眾人聚集的地方。有一個人過來跪在耶穌跟前，說：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「主啊！救救我的兒子吧！他患了癲癇，痛苦極了，經常跌進火中，掉進水裡。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我帶他去見你的門徒，但他們不能醫治他。」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耶穌說：「唉！這又不信又敗壞的世代啊，我要跟你們在一起待多久？我要容忍你們多久呢？把他帶到我這裡來吧。」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耶穌斥責附在孩子身上的鬼，鬼就離開了那孩子，他立刻就好了。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事後，門徒私下問耶穌：「我們為什麼趕不走那鬼呢？」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耶穌說：「你們的信心太小了。我實在告訴你們，你們若有像芥菜種那樣大的信心，就算叫這座山從這裡移到那裡，它也會移開，你們將沒有辦不到的事。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至於這一類的鬼，你們必須禱告和禁食才能把牠趕走。」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他們聚集在加利利的時候，耶穌對他們說：「人子將被交在人手中。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他們將殺害祂，第三天祂將復活。」門徒聽了，十分憂愁。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他們來到迦百農，有幾個收聖殿稅的來問彼得：「你們的老師不納聖殿稅嗎？」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彼得說：「納！」他進了屋，還沒開口，耶穌便問他：「西門，你有何看法？世上的君王向誰徵收賦稅？向自己的兒子呢，還是向外人呢？」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彼得答道：「向外人。」 耶穌說：「所以兒子不用納稅。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但為了避免得罪這些人，你就去湖邊釣魚，把釣上來的第一條魚的嘴打開，裡面有一個錢幣，拿它去繳你我的稅好了。」</w:t>
      </w:r>
    </w:p>
    <w:p>
      <w:pPr>
        <w:pStyle w:val="Heading2"/>
      </w:pPr>
      <w:r>
        <w:rPr>
          <w:lang w:val="zh_TW" w:bidi="zh_TW"/>
        </w:rPr>
        <w:t>馬太福音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這時，門徒上前來，問耶穌：「在天國誰最偉大？」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耶穌叫了一個小孩子來站在他們當中，然後說：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「我實在告訴你們，你們若不回轉，變得像小孩子那樣，絕不能進天國。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所以，凡像這小孩子一樣謙卑的人，在天國才是最偉大的。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「誰為了我的名接待這樣一個小孩子，就是接待我。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不論誰使這樣一個小信徒失足犯罪，他的下場比把大磨石拴在他脖子上沉到深海裡還要慘。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這世界有禍了！因為裡面充滿了引人犯罪的事。這樣的事是免不了的，但引人犯罪的人有禍了！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「如果你的手或腳使你犯罪，就把它砍下來扔掉！肢體殘缺著進入永生，勝過四肢健全卻被扔進永遠不滅的火中。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如果你的一隻眼睛使你犯罪，就剜出來丟掉它！獨眼進入永生，勝過雙目健全卻被扔進地獄的火中。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你們切不可輕視任何一位卑微的人。我告訴你們，他們的天使在天上常見我天父的面。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「人子到世界來是要拯救迷失的人。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如果一個人有一百隻羊，其中有一隻走迷了路，你們認為他會怎麼辦呢？難道不會把那九十九隻撇在山上，去找那隻迷失的羊嗎？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我實在告訴你們，如果找到了，他會非常歡喜，甚至比有那九十九隻沒有迷失的羊還歡喜。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同樣，你們的天父也不願任何一個卑微的人失喪。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「如果你的弟兄得罪了你，你要找個機會跟他單獨在一起，指出他的錯處。如果他肯接受勸告，你就贏得了你的弟兄。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如果他不聽，你就帶一兩位弟兄去見他，這樣任何事有兩三個證人作證才能定案。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如果他仍然不聽，你就應當告訴教會。如果他連教會也不聽，你就把他看作異教徒或稅吏。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我實在告訴你們，你們在地上捆綁的，在天上也要捆綁；你們在地上釋放的，在天上也要釋放。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「況且，我實在告訴你們，如果你們當中有兩個人在地上同心合意地祈求，不論求什麼，我天上的父必為你們成就。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因為哪裡有兩三個人奉我的名聚會，我就在哪裡與他們同在。」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那時，彼得上前問耶穌：「主啊，如果我的弟兄得罪了我，我該饒恕他多少次呢？七次夠了吧？」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耶穌回答說：「我告訴你，不是七次，是七十個七次。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「因此，天國就像一個王，他要跟奴僕清算債務。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正開始清算的時候，有人帶著一個欠了六千萬銀幣的人進來。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因為這個人無法清還債款，主人就下令把他及其妻兒和所有財產全部賣掉還債。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那奴僕跪在王面前乞求說，『請寬容我，我會把債務全部還清的。』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主人可憐他，不但釋放了他，而且免了他全部的債。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「可是，那奴僕出去後，遇見一位欠他一百個銀幣的同伴，就揪住他，掐著他的喉嚨說，『還我錢！』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同伴跪下哀求道，『請寬容我，我會還你的。』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「那奴僕卻不肯，竟把同伴送進監獄，直到他還清債務為止。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其他奴僕目睹這一切，都憤憤不平，就去把這件事告訴了主人。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「於是，主人把那奴僕召來，說，『你這可惡的奴才！你哀求我，我就免了你所有的債。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難道你不應該憐憫你的同伴，就像我憐憫你一樣嗎？』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主人大怒，把他交給獄卒受刑，直到他還清全部的債務。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如果你們每個人不從心裡饒恕自己的弟兄，我的天父也要這樣對待你們。」</w:t>
      </w:r>
    </w:p>
    <w:p>
      <w:pPr>
        <w:pStyle w:val="Heading2"/>
      </w:pPr>
      <w:r>
        <w:rPr>
          <w:lang w:val="zh_TW" w:bidi="zh_TW"/>
        </w:rPr>
        <w:t>馬太福音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耶穌說完這番話，就離開加利利來到約旦河東岸的猶太地區。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有一大群人跟著祂，祂就在那裡治好了他們的病。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有幾個法利賽人到耶穌那裡想試探祂，便問祂：「男人可以用任何理由休妻嗎？」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耶穌回答說：「你們沒有讀過嗎？太初，造物主造了男人和女人，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並且說，『因此，人要離開父母，與妻子結合，二人成為一體。』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這樣，夫妻不再是兩個人，而是一體了。因此，上帝配合的，人不可分開。」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他們追問：「那麼，為什麼摩西說，只要給妻子休書，就可以休她呢？」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耶穌說：「因為你們心裡剛硬，摩西才准許你們休妻。但起初並不是這樣。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我告訴你們，除非是妻子不貞，否則任何人休妻另娶，就是犯通姦罪。」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門徒對耶穌說：「如果夫妻關係是這樣，還不如不結婚。」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耶穌說：「這話不是每個人都能接受的，只有那些得到這種恩賜的人才能接受。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人不結婚的原因很多，有些是因為先天的缺陷，有些是被人閹了，也有些是為了天國而自己放棄結婚的權利。誰能接受，就讓他接受吧。」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有人帶著小孩子來見耶穌，要讓耶穌為他們按手禱告，卻受到門徒的責備。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耶穌說：「讓小孩子到我這裡來，不要阻止他們，因為天國屬於這樣的人。」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於是，祂為他們按手，然後才離開那裡。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有一個人來請教耶穌：「老師，我該做什麼善事才能得到永生呢？」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耶穌說：「你為什麼問我何為善事？善者只有一位，你如果想進入永生，就必須遵守誡命。」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那人問：「什麼誡命呢？」 耶穌答道：「不可殺人，不可通姦，不可偷盜，不可作偽證，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要孝敬父母，並且愛鄰如己。」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那青年說：「這一切我早已遵守了，還缺什麼呢？」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耶穌告訴他：「你如果想做到純全，就去變賣所有的產業，送給窮人，你必有財寶存在天上，然後你來跟從我。」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那青年聽後，便憂傷地走了，因為他有許多產業。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耶穌對門徒說：「我實在告訴你們，有錢人很難進天國。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我再告訴你們，駱駝穿過針眼比有錢人進上帝的國還容易呢！」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門徒聽了，十分驚奇，便問：「這樣，誰能得救呢？」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耶穌看著他們說：「對人而言，這不可能；但對上帝而言，凡事都可能。」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彼得問道：「你看，我們已經撇下一切來跟從你了，將來會有什麼獎賞呢？」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耶穌說：「我實在告訴你們，到萬物更新、人子坐在祂榮耀的寶座上時，你們這些跟從我的人也要坐在十二個寶座上，審判以色列的十二個支派。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任何人為了我的名撇下房屋、弟兄、姊妹、父母、兒女或田地，都要得到百倍的賞賜，而且承受永生。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然而，許多為首的將要殿後，殿後的將要為首。」</w:t>
      </w:r>
    </w:p>
    <w:p>
      <w:pPr>
        <w:pStyle w:val="Heading2"/>
      </w:pPr>
      <w:r>
        <w:rPr>
          <w:lang w:val="zh_TW" w:bidi="zh_TW"/>
        </w:rPr>
        <w:t>馬太福音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耶穌接著說：「因為天國就像一個園主清早去外面僱工人到他的葡萄園做工。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他跟工人講好一天的工錢是一個銀幣，然後派他們去葡萄園。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「大約上午九點鐘，園主出去看見還有人站在街市上無所事事，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就對他們說，『你們也到我的葡萄園來工作吧，我會給你們合理的工錢。』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「他們便去了。大約正午和下午三點鐘，他又出去僱傭工人。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到了下午五點鐘的時候，他再次出去，看見還有人閒站在那裡，就問他們，『為什麼你們一整天站在這裡無所事事呢？』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他們回答說，『因為沒有人僱用我們。』園主說，『你們也到我的葡萄園來吧！』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「到了傍晚，園主對工頭說，『叫工人來領工錢吧，最晚來的先領，最先來的後領。』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「下午五點來的工人每人得了一個銀幣。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最早來的工人來領的時候，以為可以多得一點工錢，誰知也各得一個銀幣。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「他們拿著工錢滿腹牢騷地對園主說，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『那些最晚來的人只工作了一小時，而我們在烈日下辛苦了一整天，怎麼會領同樣的工錢呢？』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「園主對他們當中的一個人說，『朋友，我並沒有欠你呀！我們不是講好付你一個銀幣嗎？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拿著你的工錢走吧。我給那後來的和你一樣的工錢，是我願意。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難道我不可隨意使用自己的錢嗎？因為我慷慨，你就嫉妒嗎？』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因此，為首的將要殿後，殿後的將要為首。」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在去耶路撒冷的路上，耶穌把十二個門徒帶到一邊，對他們說：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「看啊，我們現在前往耶路撒冷，人子將被交給祭司長和律法教師。他們要判祂死刑，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把祂交給外族人嘲弄、鞭打、釘在十字架上。但第三天祂必復活。」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當時，西庇太的妻子帶著兩個兒子上前，跪在耶穌面前，有事要求祂。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耶穌問她：「你要什麼呢？」 她說：「在你的國度，請讓我這兩個兒子一個坐在你右邊，一個坐在你左邊。」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耶穌回答說：「你們不知道自己在求什麼。我要喝的那杯，你們能喝嗎？」 他們說：「我們能。」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耶穌對他們說：「我要喝的那杯，你們也要喝。不過誰坐在我的左右不是我來定，而是我父為誰預備的，就讓誰坐。」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其他十個門徒聽見這事，都對他們兄弟二人十分惱火。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於是，耶穌把他們叫來，說：「你們知道，外族人有君王統治他們，有大臣管理他們。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但你們不可這樣。你們中間，誰想當首領，誰就要做大家的僕人；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誰想居首位，誰就要做大家的奴僕。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正如人子不是來受人服侍，而是來服侍人，並且犧牲性命，作許多人的贖價。」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耶穌和祂的門徒離開耶利哥時，有一大群人跟著祂。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有兩個瞎眼的正坐在路旁，聽說耶穌經過，就高聲喊叫：「主啊，大衛的後裔啊，可憐我們吧！」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眾人責備他們，叫他們不要出聲，他們卻喊得更大聲了：「主啊，大衛的後裔啊，可憐我們吧！」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耶穌停下腳步，叫了他們來，問他們：「你們要我為你們做什麼？」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他們說：「主啊，我們想看見。」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耶穌就動了慈心，摸他們的眼睛，他們立刻得見光明，並跟從了耶穌。</w:t>
      </w:r>
    </w:p>
    <w:p>
      <w:pPr>
        <w:pStyle w:val="Heading2"/>
      </w:pPr>
      <w:r>
        <w:rPr>
          <w:lang w:val="zh_TW" w:bidi="zh_TW"/>
        </w:rPr>
        <w:t>馬太福音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耶穌和門徒將近耶路撒冷，來到橄欖山的伯法其。耶穌派了兩個門徒，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並囑咐說：「你們到前面的村莊去，就會看見一頭母驢拴在那裡，旁邊還有一頭驢駒。你們把牠們解開，牽到我這裡。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要是有人問起，你們就說，『主要用牠們』，那人會立刻讓你們牽來。」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這件事發生是要應驗先知的話：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「要對少女錫安說，『看啊，你的君王來了！祂謙卑地騎著驢，騎著一頭驢駒。』」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兩個門徒照著耶穌的吩咐去了，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把母驢和驢駒帶了回來。他們把衣服搭在驢背上，讓耶穌騎上去。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許多人把衣服鋪在路上，還有些人砍下樹枝鋪在路上。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眾人前呼後擁，高喊道： 「和散那歸於大衛的後裔！」 「奉主名來的當受稱頌！」 「和散那歸於至高之處的上帝！」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耶穌進耶路撒冷時，全城轟動，說：「這是誰？」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眾人說：「祂是先知耶穌，來自加利利的拿撒勒。」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耶穌進入聖殿，趕走裡面所有做買賣的人，推翻兌換錢幣之人的桌子和賣鴿子之人的凳子。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耶穌斥責他們說：「聖經上說，『我的殿必稱為禱告的殿。』你們竟把它變成了賊窩。」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殿中瞎眼的和瘸腿的都來到耶穌面前，祂便治好了他們。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祭司長和律法教師看見祂所行的奇事，又聽見小孩子在聖殿裡高聲喊著：「和散那歸於大衛的後裔！」便十分惱怒。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他們責問耶穌說：「你聽見這些人說的了嗎？」 耶穌說：「我聽見了。聖經上說，『你使孩童和嬰兒口中發出頌讚』，你們從未讀過嗎？」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然後，祂便離開他們，出城前往伯大尼，在那裡住宿。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清早，耶穌在回城的路上餓了。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祂看見路旁有一棵無花果樹，便走過去，卻發現除了葉子外什麼也沒有。 祂對那棵樹說：「你永遠不會再結果子！」那棵樹立刻枯萎了。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門徒見了就驚奇地問：「這棵樹怎麼一下子枯萎了？」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耶穌回答說：「我實在告訴你們，你們如果有信心、不懷疑，不但能使無花果樹枯萎，就算對這座山說，『從這裡挪開，投進大海裡！』也照樣可以實現。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所以，只要相信，你們無論禱告求什麼，都必得到。」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耶穌進了聖殿，正在教導人的時候，祭司長和百姓的長老上前質問祂：「你憑什麼權柄做這些事？誰授權給你了？」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耶穌說：「我也要問你們一個問題，你們回答了，我就告訴你們我憑什麼權柄做這些事。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約翰的洗禮是從哪裡來的？從天上來的，還是從人間來的？」 他們便彼此議論說：「如果我們說『是從天上來的』，祂一定會問我們，『那你們為什麼不信他？』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但如果我們說『是從人間來的』，又怕觸怒百姓，因為他們都相信約翰是先知。」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於是，他們回答耶穌說：「我們不知道。」 耶穌說：「我也不告訴你們我憑什麼權柄做這些事。」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耶穌又說：「你們怎樣看這件事？某人有兩個兒子。他對大兒子說，『孩子，你今天到葡萄園工作吧！』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「大兒子回答說，『我不去！』但後來他改變了主意，就去了。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「那父親又去對小兒子說同樣的話。小兒子回答說，『好的，父親』，卻沒有去。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「這兩個兒子到底哪一個服從父親呢？」 他們回答道：「大兒子。」 耶穌說：「我實在告訴你們，稅吏和娼妓要比你們先進上帝的國。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因為約翰來指示你們當行的正路，你們不信他，但稅吏和娼妓信了。你們親眼看見了這些事，竟然還是執迷不悟，不肯信他。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「你們再聽一個比喻。有個園主開墾了一個葡萄園，在園子的四周圍上籬笆，又在園中挖了一個榨酒池，建了一座瞭望臺，然後把葡萄園租給佃戶，就出遠門了。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到了收穫的季節，園主派奴僕去佃戶那裡收取他的那份果實。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佃戶卻抓住他的奴僕，打傷一個，殺死一個，又用石頭打死了一個。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於是，園主又派去更多奴僕，結果也遭到同樣的對待。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最後，園主派了自己的兒子去，心想，『他們肯定會尊重我的兒子。』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可是那些佃戶看見園主的兒子，就彼此商量說，『這是產業繼承人。來吧！我們殺掉他，佔了他的產業！』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於是，他們抓住他，把他扔到葡萄園外殺了。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那麼，當園主回來的時候，他會怎樣處置那些佃戶呢？」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他們說：「他會毫不留情地除掉那些惡人，然後把葡萄園租給其他按時交果子的佃戶。」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耶穌說： 「『工匠丟棄的石頭已成了房角石。 這是主的作為，在我們看來奇妙莫測。』 你們從未讀過這段經文嗎？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所以，我告訴你們，上帝將把祂的國從你們那裡奪去，賜給結果子的人。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凡跌在這石頭上的人，都會粉身碎骨；這石頭落在誰身上，會把誰砸爛。」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祭司長和法利賽人聽了耶穌的比喻，明白祂是針對他們講的。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他們試圖逮捕耶穌，但又害怕百姓，因為百姓都認為耶穌是先知。</w:t>
      </w:r>
    </w:p>
    <w:p>
      <w:pPr>
        <w:pStyle w:val="Heading2"/>
      </w:pPr>
      <w:r>
        <w:rPr>
          <w:lang w:val="zh_TW" w:bidi="zh_TW"/>
        </w:rPr>
        <w:t>馬太福音 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耶穌又用比喻對他們說：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「天國就像一個王為兒子籌備婚宴。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他派奴僕去請受邀的客人，可是客人都不肯來。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王再派其他奴僕去，說，『去告訴被邀請的人，我的宴席已經備好，公牛和肥畜都宰了，一切都預備妥當，來赴婚宴吧！』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那些人卻毫不理會地走了，一個去種田，一個去做買賣，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其餘的竟然抓住王的奴僕，把他們羞辱一番後殺了。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王大怒，派軍隊去剿滅兇手，燒毀他們的城。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「然後，他對奴僕說，『婚宴已預備好了，只是被邀請的人不配。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所以你們到街頭巷尾，把所有見到的人都請到宴席上來。』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奴僕到街上把遇到的人都請了來，好人壞人都有，婚宴大廳裡滿了客人。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「王出來會見在座的客人，發現有一個人沒有穿禮服，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就問他，『朋友，你來這裡怎麼不穿婚宴的禮服呢？』那人無言以對。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王便吩咐侍從，『把他手腳綁起來丟到外面的黑暗裡，讓他在那裡哀哭切齒。』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「因為被邀請的人多，選上的人少。」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那時，法利賽人出去策劃怎樣從耶穌的話裡找把柄陷害祂。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他們派了自己的門徒跟希律黨人一同去問耶穌：「老師，我們知道你誠實無偽，按真理傳上帝的道，不徇情面，因為你不以貌取人。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那麼請告訴我們，你認為向凱撒納稅對不對呢？」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耶穌看出了他們的惡意，就說：「你們這些偽君子，為什麼試探我呢？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拿一個納稅用的錢幣來給我看。」他們就拿給祂一個銀幣。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耶穌問他們：「上面刻的是誰的像和名號？」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他們說：「凱撒的。」 耶穌說：「那麼，屬於凱撒的東西應該給凱撒，屬於上帝的東西應該給上帝。」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他們聽了很驚奇，只好離開祂走了。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同一天，不相信死人會復活的撒都該人也來問耶穌，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說：「老師，摩西說，『如果一個人死了，沒有兒女，只留下妻子，他的兄弟就當娶嫂嫂，替哥哥傳宗接代。』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從前，我們這裡有弟兄七人，老大結了婚，沒有孩子就死了，把妻子留給了弟弟。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二弟、三弟一直到七弟都相繼娶了嫂嫂。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最後，那女人也死了。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那麼，到復活的時候，她將是誰的妻子呢？因為他們都娶過她。」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耶穌說：「你們弄錯了。你們不明白聖經，也不知道上帝的能力。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因為到復活的時候，人不娶也不嫁，就像天上的天使一樣。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「關於死人復活的事，你們沒有讀過上帝對你們說過的話嗎？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祂說，『我是亞伯拉罕的上帝，以撒的上帝，雅各的上帝。』上帝不是死人的上帝，而是活人的上帝。」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眾人聽到祂的教導都很驚奇。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法利賽人聽見耶穌使撒都該人無言以對，就聚集在一起。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其中有位律法專家試探耶穌說：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「老師，請問律法中哪一條誡命最重要呢？」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耶穌回答說：「『你要全心、全情、全意愛主你的上帝』，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這是第一條也是最重要的誡命。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第二條也相似，就是『要愛鄰如己』。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律法和先知的全部教導都以這兩條誡命為基礎。」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耶穌趁著法利賽人聚在那裡，就問他們：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「你們對基督有何看法？祂是誰的後裔？」他們答道：「大衛的後裔。」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耶穌說：「那麼，為什麼大衛受聖靈感動，稱祂為主呢？大衛曾說，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「『主對我主說， 你坐在我的右邊， 等我把你的仇敵放在你腳下。』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既然大衛稱基督為主，基督又怎麼會是大衛的後裔呢？」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沒人能回答耶穌的問題。此後，再沒人敢用問題刁難耶穌。</w:t>
      </w:r>
    </w:p>
    <w:p>
      <w:pPr>
        <w:pStyle w:val="Heading2"/>
      </w:pPr>
      <w:r>
        <w:rPr>
          <w:lang w:val="zh_TW" w:bidi="zh_TW"/>
        </w:rPr>
        <w:t>馬太福音 23:1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隨後，耶穌對眾人和門徒說：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「律法教師和法利賽人坐在摩西的位子上講授律法。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你們要謹遵他們的教導，但不要效法他們的行為，因為他們言行不一。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他們把難負的重擔捆好，放在別人肩上，而自己連一根指頭也不肯動！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「他們的所作所為是為了給人看的，他們把額上佩戴的經文盒子加寬了，又將衣服的穗子加長了。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他們喜歡宴席中的上座和會堂裡的首位。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他們喜歡別人在街市上問候他們，稱呼他們為老師。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但你們不要讓別人稱呼你們為老師，因為你們只有一位老師，你們彼此都是弟兄。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不要稱呼地上的人為父親，因為你們只有一位父親，祂在天上。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不要讓人稱你們為導師，因為你們只有一位導師基督。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你們當中誰位分最大，誰就要作你們的僕人。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自高的人必遭貶抑，謙卑的人必得尊榮。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「虛偽的律法教師和法利賽人啊，你們有禍了！因為你們當著人們的面關閉天國之門，自己不進去，也不讓別人進去。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「虛偽的律法教師和法利賽人啊，你們有禍了！因為你們侵吞寡婦的家產，還假意做冗長的禱告。因此，你們會受到更嚴厲的刑罰。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「虛偽的律法教師和法利賽人啊，你們有禍了！因為你們走遍海洋和陸地去引人入教，等人入了教，卻使他淪為地獄之子，比你們還壞一倍。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「瞎眼的嚮導啊，你們有禍了！你們說，『指著聖殿發誓，不算數；但是指著聖殿裡的金子發誓，就要遵守誓言。』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瞎眼的愚昧人啊！金子重要呢？還是使金子神聖的聖殿重要呢？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你們又說，『指著祭壇發誓不算數，但是指著壇上的供物發誓，就要遵守誓言。』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瞎眼的人啊！供物重要呢？還是使供物神聖的祭壇重要呢？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其實指著祭壇發誓，就是指著祭壇和壇上的一切東西發誓。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指著聖殿發誓，就是指著聖殿和住在裡面的上帝發誓。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指著天發誓，就是指著上帝的寶座和坐在寶座上的那位發誓。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「虛偽的律法教師和法利賽人啊，你們有禍了！你們把薄荷、茴香、芹菜獻上十分之一，卻忽略了律法中更重要的事——公正、憐憫、信實。後者是你們本該做的，前者也不可忽略。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瞎眼的嚮導啊！你們濾出蚊蟲，卻吞下駱駝。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「虛偽的律法教師和法利賽人啊，你們有禍了！你們洗淨杯盤的外面，裡面卻盛滿了貪婪和放縱。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瞎眼的法利賽人啊！要先洗淨杯盤的裡面，好讓外面也乾淨。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「虛偽的律法教師和法利賽人啊，你們有禍了！你們好像粉飾的墳墓，外表好看，裡面卻裝滿了死人的骨頭和各種污穢之物。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所以你們虛有公義的外表，內心卻充滿了虛偽和罪惡。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「虛偽的律法教師和法利賽人啊，你們有禍了！你們為先知建墓，為義人修碑，並且說，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『我們如果活在我們祖先的時代，絕不會和他們一起去殺害先知。』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這樣，你們自己證明自己是殺害先知之人的後代。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去填滿你們祖先的罪惡吧！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你們這些蛇，這些毒蛇的後代啊，你們怎能逃脫地獄的刑罰呢？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「看啊，我派先知、智者和律法教師到你們當中，有的會遭到你們的殺害，被你們釘在十字架上；有的會在會堂裡被你們鞭打，被你們從這城追到那城。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因此，所有義人在地上所流的血，就是從義人亞伯的血，直到你們在聖所和祭壇之間所殺的巴拉加的兒子撒迦利亞的血，都要歸到你們身上。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我實在告訴你們，這一切罪責都要歸到這個世代。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「耶路撒冷啊！耶路撒冷啊！你常殺害先知，又用石頭打死派到你那裡的使者。我多次想要招聚你的兒女，像母雞把小雞聚集在翅膀底下，可是你們卻不肯。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看啊！你們的家園將一片荒涼。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我告訴你們，從現在起，直到你們說『奉主名來的當受稱頌』那天之前，你們再也見不到我了。」</w:t>
      </w:r>
    </w:p>
    <w:p>
      <w:pPr>
        <w:pStyle w:val="Heading2"/>
      </w:pPr>
      <w:r>
        <w:rPr>
          <w:lang w:val="zh_TW" w:bidi="zh_TW"/>
        </w:rPr>
        <w:t>馬太福音 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耶穌離開聖殿，正往外走的時候，門徒上前把聖殿建築指給祂看。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耶穌對他們說：「你們看見這殿宇了嗎？我實在告訴你們，將來它要被完全拆毀，找不到兩塊疊在一起的石頭。」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耶穌正坐在橄欖山上，門徒私下來問祂：「請告訴我們，這事什麼時候會發生？你再來和世界末日的時候會有什麼預兆？」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耶穌回答說：「你們要小心，免得被人迷惑。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因為將來會有許多人冒我的名來，說，『我是基督』，欺騙許多人。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你們聽見戰爭爆發、戰訊頻傳時，切不可驚慌，因為這些事必然發生，只是末日還沒有到。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民族將攻打民族，國家將攻打國家，各處將有饑荒和地震。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這些只是災難的開始。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「那時，你們將遭人迫害、殺害，並因我的名而被萬民憎恨。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那時，許多人會放棄信仰，互相出賣，彼此憎恨。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許多假先知也會出現，迷惑許多人。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由於罪惡氾濫，許多人的愛心逐漸冷淡。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但堅忍到底的必定得救。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這天國的福音將傳遍天下，讓萬民都聽見，然後末日才會來臨。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「當你們看見但以理先知所說的『那帶來毀滅的可憎者』站立在聖地的時候（讀者須會意），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猶太地區的人要逃到山上去，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在屋頂上的人不要下來拿屋內的東西，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在田間的人也不要回家取外衣。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那時，孕婦和哺育嬰兒的母親們可就遭殃了！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你們要祈求上帝，不要讓你們逃難的時候遇上冬天或安息日。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因為那時世上將有空前絕後的大災難。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如果不縮短災期，恐怕沒有人能活命。但為了上帝的選民，災期必被縮短。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「那時，如果有人對你們說，『看啊，基督在這裡！』或說，『基督在那裡！』你們不要相信。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因為假基督和假先知將出現，行很大的神蹟奇事來迷惑人，如果可能，甚至要迷惑上帝的選民。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你們要記住，我已經預先告訴你們了。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「因此，如果有人對你們說，『看啊，基督在曠野！』你們不要出去；或者說，『看啊！基督在內室』，你們也不要相信。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因為人子降臨時的情形就像閃電從東方發出一直照到西方。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屍體在哪裡，禿鷹就會聚集在哪裡。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「當災難的日子一過， 「『太陽昏暗， 月亮無光， 星宿隕落， 天體震動。』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「那時，天上會出現人子降臨的預兆，地上的萬族都要哀哭，他們將看見人子帶著能力和極大的榮耀駕著天上的雲降臨。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在響亮的號聲中，祂將差遣天使從四面八方、天涯海角招聚祂揀選的人。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「你們可以從無花果樹學個道理。當無花果樹發芽長葉的時候，你們就知道夏天快來了。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同樣，當你們看見這一切事發生時，就知道人子快來了，就在門口。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我實在告訴你們，這個世代還沒有過去，這一切都要發生。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天地都要消逝，但我的話永不消逝。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「但沒有人知道那日子和時辰何時來到，連天上的天使也不知道，人子也不知道，只有天父知道。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人子降臨時的情形將像挪亞的時代。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洪水來臨之前的日子裡，人們吃吃喝喝，男婚女嫁，一直到挪亞進方舟那天；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他們懵然不知，直到洪水來把他們全沖走了。人子降臨時的情形也是這樣。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那時，兩個人在田裡，一個將被接去，一個將被撇下；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兩個女人推磨，一個將被接去，一個將被撇下。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所以，你們要警醒，因為你們不知道你們的主會在哪一天來。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你們都知道，家主若知道賊會在夜裡幾點來，就必警醒，不讓賊入屋偷竊。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同樣，你們也要做好準備，因為在你們意想不到的時候，人子就來了。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「那麼，誰是那個受主人委託管理家中大小僕役、按時分糧食給他們、又忠心又精明的奴僕呢？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主人回家時，看見他盡忠職守，他就有福了。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我實在告訴你們，主人一定會把所有產業都交給他管理。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但如果奴僕邪惡，以為主人不會那麼快回來，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就動手毆打同伴，跟醉漢一起吃喝玩樂，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主人會在他想不到的日子、不知道的時辰回來，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嚴厲地懲罰他，判他和偽君子同樣的罪。他必在那裡哀哭切齒。</w:t>
      </w:r>
    </w:p>
    <w:p>
      <w:pPr>
        <w:pStyle w:val="Heading2"/>
      </w:pPr>
      <w:r>
        <w:rPr>
          <w:lang w:val="zh_TW" w:bidi="zh_TW"/>
        </w:rPr>
        <w:t>馬太福音 25:1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「那時，天國就像十個伴娘提著燈去迎接新郎，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其中五個是糊塗的，五個是聰明的。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五個糊塗的只顧拿著燈，卻不預備油；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那些聰明的不但拿著燈，還用器皿預備了油。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新郎遲遲未到，她們等得困倦，便打盹睡著了。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「到了半夜，忽然聽見有人喊道，『新郎來了！出來迎接吧！』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伴娘們醒來，把燈點亮。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糊塗的伴娘對聰明的伴娘說，『請給我們一些油吧，因為我們的燈快要滅了！』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「聰明的伴娘回答說，『不行，我們的油不夠大家用的，不如你們自己去油店買吧！』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「當糊塗的伴娘去買油的時候，新郎來了。那些預備好的伴娘跟他一同進去參加婚宴，門就關了。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後來，其他伴娘回來了，喊道，『主啊！主啊！給我們開門吧！』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「新郎卻說，『我實在告訴你們，我不認識你們。』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「所以，你們要警醒，因為你們不知道我回來的日子和時辰。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「天國就像一個人即將遠行，他召來自己的奴僕，把產業託付給他們，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按各人的才幹分別交給一個人五千銀幣，一個人兩千銀幣，一個人一千銀幣，然後便離開了。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得到五千銀幣的立刻去做買賣，結果賺了五千。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同樣，得到兩千銀幣的也賺了兩千。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可是得到一千銀幣的卻挖了一個洞，把主人的錢藏在地裡。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過了很久，這些奴僕的主人回來了，要跟他們結帳。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得到五千銀幣的奴僕帶來了另外的五千，說，『主人，你交給我五千銀幣，請看，我又賺了五千。』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「主人說，『做得好！你真是個又良善又忠心的奴僕。既然你在一點事上忠心，我要把更多的事交給你。進來分享你主人的快樂吧！』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「得到兩千銀幣的奴僕也上前說，『主人，你交給我兩千銀幣，請看，我又賺了兩千。』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「主人說，『做得好！你真是個又良善又忠心的奴僕，既然你在一點事上忠心，我要把更多的事交給你。進來分享你主人的快樂吧！』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「得到一千銀幣的奴僕也上前說，『主人，我知道你為人苛刻，沒有播種的地方也要收割，沒有撒種的地方也要收穫。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我很害怕，就去把你的錢藏在地裡。請看，這是你的錢。』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「主人說，『你這又可惡又懶惰的奴僕！你既然知道我沒有播種的地方也要收割，沒有撒種的地方也要收穫，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就應該把錢存入錢莊，等我回來可以連本帶利還給我。』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「『所以收回他的一千銀幣，給那個有一萬銀幣的奴僕。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因為凡有的，還要給他更多，讓他豐富有餘；凡沒有的，連他僅有的，也要奪去。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把這沒用的奴僕扔進外面的黑暗裡，他必在那裡哀哭切齒。』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「當人子在祂的榮耀中與眾天使降臨的時候，祂要坐在祂榮耀的寶座上，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萬民要聚集在祂面前。祂要把他們分開，就像牧人把綿羊和山羊分開一樣。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祂要把綿羊放在右邊，山羊放在左邊。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那時，王會對右邊的人說，『我父所賜福的人啊，來承受創世以來為你們預備的國度吧。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因為我饑餓時，你們給我吃的；我口渴時，你們給我喝的；我身在異鄉時，你們接待我；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我赤身露體時，你們給我穿的；我生病時，你們照顧我；我坐牢時，你們來看我。』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「那些義人會回答說，『主啊！我們什麼時候見你餓了就給你吃的？見你渴了就給你喝的？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見你身在異鄉就接待你？見你赤身露體就給你穿的呢？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我們又什麼時候見你生病或坐牢，就去看你呢？』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「王會回答說，『我實在告訴你們，你們這樣對待我最卑微的一個弟兄，就是對待我了。』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「王又對左邊的人說，『你們這些被咒詛的人，走開！到專為魔鬼及其使者預備的永遠不滅的火裡去吧！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因為我饑餓時，你們不給我吃的；我口渴時，你們不給我喝的；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我身在異鄉時，你們不接待我；我赤身露體時，你們不給我衣服；我生病和我坐牢時，你們不來照顧我。』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「他們會問，『主啊，我們什麼時候見你餓了，或渴了，或身在異鄉，或赤身露體，或病了，或坐牢，卻沒有幫助你呢？』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「王會回答說，『我實在告訴你們，你們沒有幫助我最卑微的一個弟兄，就是沒有幫助我。』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這些人要受永遠的刑罰，但義人要得到永遠的生命。」</w:t>
      </w:r>
    </w:p>
    <w:p>
      <w:pPr>
        <w:pStyle w:val="Heading2"/>
      </w:pPr>
      <w:r>
        <w:rPr>
          <w:lang w:val="zh_TW" w:bidi="zh_TW"/>
        </w:rPr>
        <w:t>馬太福音 26:1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耶穌講完了這番話後，對門徒說：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「你們知道，兩天後就是逾越節，到時人子會被出賣，被釘在十字架上。」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那時，祭司長和百姓的長老正聚集在大祭司該亞法的府裡，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策劃暗中逮捕、殺害耶穌。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但他們認為在節日期間不宜下手，因為可能會在百姓中引起騷亂。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當耶穌在伯大尼患過痲瘋病的西門家裡時，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有個女人趁著祂坐席的時候，把一玉瓶珍貴的香膏倒在祂頭上。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門徒看見後，生氣地說：「何必這樣浪費？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這瓶香膏能賣很多錢來賙濟窮人。」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耶穌知道他們的心思，便說：「何必為難這女子？她在我身上做的是一件美事。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因為你們身邊總會有窮人，可是你們身邊不會總有我。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她把香膏澆在我身上是為我的安葬做準備。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我實在告訴你們，無論福音傳到世界哪個角落，人們都會傳揚這女人的事蹟，記念她。」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後來，十二使徒中的加略人猶大去見祭司長，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說：「如果我把耶穌交給你們，你們肯出多少錢？」他們就給了他三十塊銀子。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從那時起，猶大就伺機出賣耶穌。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除酵節的第一天，門徒來問耶穌：「你想讓我們在哪裡為你預備逾越節吃的晚餐呢？」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耶穌說：「你們進城去，到某人那裡對他說，『老師說祂的時候快到了，祂要與門徒在你家中過逾越節。』」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門徒照耶穌的吩咐預備了逾越節的晚餐。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傍晚，耶穌和十二使徒吃晚餐。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席間，耶穌說：「我實在告訴你們，你們中間有一個人要出賣我。」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他們都非常憂愁，相繼追問耶穌，說：「主啊，肯定不是我吧？」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祂說：「那和我一同在碗裡蘸餅吃的就是要出賣我的人。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人子要離世了，正如聖經對祂的記載，但那出賣人子的人有禍了，他還不如不生在這世上！」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出賣耶穌的猶大問祂：「老師，是我嗎？」 耶穌說：「你自己說了。」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他們吃的時候，耶穌拿起餅來，祝謝後，掰開分給門徒，說：「拿去吃吧，這是我的身體。」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接著祂又拿起杯來，祝謝後遞給他們，說：「你們都喝吧，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這是我為萬人所流的立約之血，為了使罪得到赦免。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我告訴你們，從今天起，一直到我在我父的國與你們共飲新酒的那一天之前，我不會再喝這葡萄酒。」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他們唱完聖詩，就出門去了橄欖山。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耶穌對門徒說：「今天晚上，你們都要背棄我。因為聖經上說，『我要擊打牧人，羊群將四散。』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但我復活後，要先你們一步去加利利。」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彼得說：「即使所有的人都背棄你，我也永遠不會背棄你！」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耶穌說：「我實在告訴你，今夜雞叫以前，你會三次不認我。」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彼得說：「就算我必須跟你一起死，我也不會不認你！」其他門徒也都這樣說。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耶穌和門徒到了一個叫客西馬尼的地方，祂對門徒說：「你們坐在這裡，我到那邊去禱告。」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祂帶了彼得和西庇太的兩個兒子一起去。祂感到憂傷和痛苦，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就對他們說：「我心裡非常憂傷，幾乎要死，你們留在這裡跟我一起警醒。」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祂稍往前走，俯伏在地上禱告：「我父啊！如果可以，求你撤去此杯。然而，願你的旨意成就，而非我的意願。」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耶穌回到三個門徒那裡，見他們都睡著了，就對彼得說：「難道你們不能跟我一同警醒半個時辰嗎？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你們要警醒禱告，免得陷入誘惑。你們的心靈雖然願意，肉體卻很軟弱。」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祂第二次去禱告說：「我父啊！如果此杯不能撤去，必須我喝，願你的旨意成就。」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祂回來時見他們又睡著了，因為他們睏得眼皮發沉。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耶穌再次離開他們，第三次去禱告，說了同樣的話。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然後，祂回到門徒那裡，對他們說：「你們還在睡覺，還在休息嗎？看啊！時候到了，人子要被交在罪人手中了。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起來，我們走吧。看啊，出賣我的人已經來了！」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耶穌還在說話的時候，十二使徒中的猶大來了，同來的還有祭司長和百姓的長老派來的一大群拿著刀棍的人。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出賣耶穌的猶大預先和他們定了暗號，說：「我親吻誰，誰就是耶穌，你們把祂抓起來。」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猶大隨即走到耶穌跟前，說：「老師，你好！」然後親吻耶穌。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耶穌對他說：「朋友，你要做的事，動手吧。」於是那些人上前，下手捉拿耶穌。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耶穌的跟隨者中有人伸手拔出刀朝大祭司的奴僕砍去，削掉了他一隻耳朵。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耶穌對他說：「收刀入鞘吧！因為動刀的必死在刀下。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難道你不知道，我可以請求我父馬上派超過十二營的天使來保護我嗎？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我若這樣做，聖經上有關此事必這樣發生的話又怎能應驗呢？」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那時，耶穌對眾人說：「你們像對付強盜一樣拿著刀棍來抓我嗎？我天天在聖殿裡教導人，你們沒有抓我。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不過這一切事的發生，是要應驗先知書上的話。」那時，所有門徒都丟下祂逃走了。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捉拿耶穌的人把祂押到大祭司該亞法那裡。律法教師和長老已聚集在那裡。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彼得遠遠地跟著耶穌，一直進到大祭司的院子裡。他坐在衛兵當中，想知道事情的結果。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祭司長和全公會的人正在尋找假證據來控告耶穌，好定祂死罪。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很多假證人誣告祂，但都找不到真憑實據。最後有兩個人上前說：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「這個人曾經說過，『我能拆毀上帝的殿，三天內把它重建起來。』」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大祭司站起來質問耶穌：「你不回答嗎？這些人作證控告你的是什麼呢？」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耶穌還是沉默不語。 大祭司又對祂說：「我奉永活上帝的名命令你起誓告訴我們，你是不是上帝的兒子基督？」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64</w:t>
      </w:r>
      <w:r>
        <w:rPr>
          <w:lang w:val="zh_TW" w:bidi="zh_TW"/>
        </w:rPr>
        <w:t xml:space="preserve"> 耶穌說：「如你所言。但我告訴你們，將來你們要看見人子坐在大能者的右邊，駕著天上的雲降臨。」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65</w:t>
      </w:r>
      <w:r>
        <w:rPr>
          <w:lang w:val="zh_TW" w:bidi="zh_TW"/>
        </w:rPr>
        <w:t xml:space="preserve"> 大祭司撕裂衣服，說：「祂褻瀆了上帝！我們還需要什麼證人呢？你們現在親耳聽見了祂說褻瀆的話，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66</w:t>
      </w:r>
      <w:r>
        <w:rPr>
          <w:lang w:val="zh_TW" w:bidi="zh_TW"/>
        </w:rPr>
        <w:t xml:space="preserve"> 你們看怎麼辦？」 他們回應說：「祂該死！」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67</w:t>
      </w:r>
      <w:r>
        <w:rPr>
          <w:lang w:val="zh_TW" w:bidi="zh_TW"/>
        </w:rPr>
        <w:t xml:space="preserve"> 他們就吐唾沫在祂臉上，揮拳打祂。還有人一邊打祂耳光，一邊說：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68</w:t>
      </w:r>
      <w:r>
        <w:rPr>
          <w:lang w:val="zh_TW" w:bidi="zh_TW"/>
        </w:rPr>
        <w:t xml:space="preserve"> 「基督啊！給我們說預言吧，是誰在打你？」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69</w:t>
      </w:r>
      <w:r>
        <w:rPr>
          <w:lang w:val="zh_TW" w:bidi="zh_TW"/>
        </w:rPr>
        <w:t xml:space="preserve"> 當時，彼得還坐在外面的院子裡，有一個婢女走過來對他說：「你也跟那個加利利人耶穌是一夥的。」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70</w:t>
      </w:r>
      <w:r>
        <w:rPr>
          <w:lang w:val="zh_TW" w:bidi="zh_TW"/>
        </w:rPr>
        <w:t xml:space="preserve"> 彼得卻當眾否認：「我不知道你在說什麼。」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71</w:t>
      </w:r>
      <w:r>
        <w:rPr>
          <w:lang w:val="zh_TW" w:bidi="zh_TW"/>
        </w:rPr>
        <w:t xml:space="preserve"> 正當他走到門口要離開時，另一個婢女看見他，就對旁邊的人說：「這個人跟拿撒勒人耶穌是一夥的！」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72</w:t>
      </w:r>
      <w:r>
        <w:rPr>
          <w:lang w:val="zh_TW" w:bidi="zh_TW"/>
        </w:rPr>
        <w:t xml:space="preserve"> 彼得再次否認，並發誓說：「我不認識那個人。」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73</w:t>
      </w:r>
      <w:r>
        <w:rPr>
          <w:lang w:val="zh_TW" w:bidi="zh_TW"/>
        </w:rPr>
        <w:t xml:space="preserve"> 過了一會兒，旁邊站著的人過來對彼得說：「你肯定也跟他們是一夥的，聽你的口音就知道了。」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74</w:t>
      </w:r>
      <w:r>
        <w:rPr>
          <w:lang w:val="zh_TW" w:bidi="zh_TW"/>
        </w:rPr>
        <w:t xml:space="preserve"> 彼得又賭咒又發誓，說：「我不認識那個人！」就在這時候，雞叫了。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75</w:t>
      </w:r>
      <w:r>
        <w:rPr>
          <w:lang w:val="zh_TW" w:bidi="zh_TW"/>
        </w:rPr>
        <w:t xml:space="preserve"> 彼得想起耶穌說的話：「在雞叫以前，你會三次不認我。」他就出去，失聲痛哭。</w:t>
      </w:r>
    </w:p>
    <w:p>
      <w:pPr>
        <w:pStyle w:val="Heading2"/>
      </w:pPr>
      <w:r>
        <w:rPr>
          <w:lang w:val="zh_TW" w:bidi="zh_TW"/>
        </w:rPr>
        <w:t>馬太福音 27:1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到了清晨，眾祭司長和百姓的長老商定要處死耶穌。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他們把祂綁起來，押送到總督彼拉多那裡。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出賣耶穌的猶大看見耶穌被定了罪，感到很後悔，就把那三十塊銀子還給祭司長和長老，說：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「我出賣了清白無辜的人，我犯罪了！」 他們說：「那是你自己的事，跟我們有什麼關係？」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猶大把錢扔在聖殿裡，出去上吊自盡了。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祭司長們撿起銀子，說：「這是血錢，不可收進聖殿的庫房。」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他們商議後，決定用這些錢買下陶匠的地作為埋葬異鄉人的墳場。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因此，那塊地至今被稱為「血田」。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這就應驗了耶利米先知的話：「他們用以色列人給祂估定的三十塊銀子，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買了陶匠的一塊田，正如主指示我的。」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耶穌站在總督面前受審。總督問：「你是猶太人的王嗎？」 耶穌說：「如你所言。」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當祭司長和長老控告祂時，祂一句話也不說。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彼拉多就問：「你沒聽見他們對你的諸多控告嗎？」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耶穌仍舊一言不發。彼拉多感到十分驚奇。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每逢逾越節，總督都會照慣例按民眾的意願釋放一個囚犯。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那時，有一個惡名昭彰的囚犯名叫巴拉巴。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百姓聚在一起的時候，彼拉多就問他們：「你們要我給你們釋放誰？巴拉巴還是被稱為基督的耶穌？」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因為彼拉多知道他們把耶穌押來是出於嫉妒。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彼拉多正坐堂斷案時，他夫人派人來對他說：「你不要插手這個義人的事！我今天在夢中因為這個人受了許多苦。」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祭司長和長老卻慫恿百姓要求釋放巴拉巴，處死耶穌。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總督再次問百姓：「這兩個人，你們要我釋放哪一個？」他們說：「巴拉巴！」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彼拉多問：「那麼，我怎樣處置被稱為基督的耶穌呢？」 他們齊聲說：「把祂釘在十字架上！」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彼拉多問：「為什麼？祂犯了什麼罪？」 他們卻更大聲地喊叫：「把祂釘在十字架上！」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彼拉多見再說也無濟於事，反而會引起騷亂，於是取了一些水來，在眾人面前洗手，說：「流這義人的血，罪不在我，你們自己負責。」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眾人都說：「流祂血的責任由我們和我們的子孫承擔！」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於是，彼拉多為他們釋放了巴拉巴，下令將耶穌鞭打後交出去釘十字架。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總督的士兵把耶穌押進總督府，把全營士兵都集合在祂周圍。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他們剝下耶穌的衣服，給祂披上一件朱紅色長袍，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用荊棘編成冠冕，戴在祂頭上，又拿一根葦稈放在祂右手裡，跪在祂跟前戲弄祂，說：「猶太人的王萬歲！」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然後向祂吐唾沫，拿過葦稈打祂的頭。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他們戲弄完了，就脫去祂的袍子，給祂穿上原來的衣服，把祂押出去釘十字架。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他們出去的時候，遇見一個叫西門的古利奈人，就強迫他背耶穌的十字架。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來到一個地方，名叫各各他——意思是「髑髏地」，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士兵給耶穌喝摻了苦膽汁的酒，祂嘗了一口，不肯喝。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他們把耶穌釘在十字架上，還抽籤分了祂的衣服，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然後坐在那裡看守。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他們在祂頭頂上掛了一個牌子，上面寫著祂的罪狀：「這是猶太人的王耶穌。」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當時，有兩個強盜也被釘在十字架上，一個在祂右邊，一個在祂左邊。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過路的人都嘲笑祂，搖著頭說：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「你這要把聖殿拆毀又在三天內重建的人啊，救救自己吧！你要是上帝的兒子，就從十字架上下來吧！」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祭司長、律法教師和長老也同樣嘲諷說：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「祂救了別人，卻救不了自己！祂可是以色列的王啊！現在就從十字架上下來吧！我們就信祂。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祂信靠上帝，如果上帝喜悅祂，就讓上帝來救祂吧！因為祂自稱是上帝的兒子。」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跟祂一同被釘十字架的強盜也這樣嘲笑祂。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從正午一直到下午三點，黑暗籠罩著整個大地。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大約下午三點，耶穌大聲呼喊：「以利，以利，拉馬撒巴各大尼？」意思是：「我的上帝，我的上帝，你為什麼離棄我？」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有些站在旁邊的人聽見了，就說：「這人在呼叫以利亞。」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其中一人連忙跑去拿了一塊海綿，蘸滿酸酒，綁在葦稈上送給祂喝。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其他人卻說：「等著吧，我們看看以利亞會不會來救祂。」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耶穌又大喊了一聲，就斷了氣。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就在那時，聖殿裡的幔子從上到下裂成兩半，大地震動，巖石崩裂，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墳墓打開，很多死去聖徒的身體復活過來。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他們在耶穌復活後離開墳墓，進聖城向許多人顯現。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看守耶穌的百夫長和士兵看見地震及所發生的一切，都驚恐萬狀，說：「這人真是上帝的兒子啊！」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有好些婦女在遠處觀看，她們從加利利就跟隨了耶穌，服侍祂。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其中有抹大拉的瑪麗亞、雅各和約西的母親瑪麗亞以及西庇太兩個兒子的母親。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傍晚，從亞利馬太來了一位名叫約瑟的有錢人，他是耶穌的門徒。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他去求見彼拉多，要求領取耶穌的遺體，彼拉多就下令把耶穌的遺體交給他。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約瑟領了遺體，用乾淨的細麻布裹好，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安放在他為自己在巖壁上鑿出的新墓穴裡，又滾來一塊大石頭堵住墓口，然後離去。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那時，抹大拉的瑪麗亞和另一個瑪麗亞坐在墳墓的對面。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第二天，就是預備日之後的那天，祭司長和法利賽人一起來見彼拉多，說：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「總督大人，我們記得那個騙子生前曾說，『三天之後，我必復活。』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64</w:t>
      </w:r>
      <w:r>
        <w:rPr>
          <w:lang w:val="zh_TW" w:bidi="zh_TW"/>
        </w:rPr>
        <w:t xml:space="preserve"> 所以請你命人看守墳墓三天，以防祂的門徒偷走祂的屍體，然後對百姓說祂已經從死裡復活。這樣的迷惑會比以前的更厲害！」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65</w:t>
      </w:r>
      <w:r>
        <w:rPr>
          <w:lang w:val="zh_TW" w:bidi="zh_TW"/>
        </w:rPr>
        <w:t xml:space="preserve"> 彼拉多說：「你們帶上衛兵，去那裡嚴加看守。」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66</w:t>
      </w:r>
      <w:r>
        <w:rPr>
          <w:lang w:val="zh_TW" w:bidi="zh_TW"/>
        </w:rPr>
        <w:t xml:space="preserve"> 他們就帶著衛兵去了，在墓口的石頭上貼上封條，派人看守墓穴。</w:t>
      </w:r>
    </w:p>
    <w:p>
      <w:pPr>
        <w:pStyle w:val="Heading2"/>
      </w:pPr>
      <w:r>
        <w:rPr>
          <w:lang w:val="zh_TW" w:bidi="zh_TW"/>
        </w:rPr>
        <w:t>馬太福音 28:1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安息日剛過，週日黎明時分，抹大拉的瑪麗亞和另一位瑪麗亞一同到墳墓去察看。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突然，大地劇烈地震動，主的天使從天而降，把墓口的石頭滾開，坐在上面。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他的容貌如閃電，衣裳潔白如雪。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看守墓穴的衛兵嚇得渾身發抖，像死人一樣。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天使對那兩個女人說：「不要怕，我知道你們是在找那位被釘十字架的耶穌。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祂不在這裡，正如祂所說的，祂已經復活了。你們來看，這是安放祂的地方。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現在你們快去告訴祂的門徒，祂已經從死裡復活，要先你們一步去加利利，你們將在那裡見到祂。記住，我已經告訴你們了。」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她們聽了又害怕又欣喜，連忙離開墳墓，跑去告訴門徒。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忽然，耶穌迎面而來，對她們說：「願你們平安！」她們就上前抱住祂的腳敬拜祂。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耶穌對她們說：「不要害怕。你們去告訴我的弟兄，叫他們到加利利去，他們將在那裡見到我。」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她們還在趕路的時候，有些守墓的衛兵已經進城把整件事告訴祭司長。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祭司長和長老聚集商議，決定用重金買通守墓的衛兵，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又吩咐他們：「你們就說，『夜裡我們熟睡的時候，耶穌的門徒來把祂的屍體偷走了。』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如果這件事傳到總督那裡，我們會跟他解釋，保你們無事。」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守衛收下錢，便依照吩咐去做。於是，這說法在猶太人中一直流傳到今天。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十一個門徒趕到加利利，到了耶穌和他們約定的山上，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看到耶穌就敬拜祂，但有些人仍然心存疑惑。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耶穌上前對門徒說： 「天上地下所有的權柄都交給我了。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所以，你們要去使萬民作我的門徒，奉父、子、聖靈的名給他們施洗，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教導他們遵守我吩咐你們的一切。記住，我必常與你們同在，一直到世界的末了。」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