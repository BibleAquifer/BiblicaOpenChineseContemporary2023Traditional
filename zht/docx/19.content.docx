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詩篇 1:1-2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1-2</w:t>
      </w:r>
      <w:r>
        <w:rPr>
          <w:lang w:val="zh_TW" w:bidi="zh_TW"/>
        </w:rPr>
        <w:t xml:space="preserve"> 不從惡人的計謀， 不與罪人為伍， 不和嘲諷者同坐， 只喜愛耶和華的律法， 晝夜默誦， 這樣的人有福了！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他就像栽在溪畔的樹木， 按時結果子， 葉子也不凋零。 他必凡事亨通。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惡人的光景卻截然不同！ 他們就像被風吹散的糠秕。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因此，惡人在審判之日必無法站立， 罪人在義人的會眾中必無法立足。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因為耶和華看顧義人的路， 惡人的路必通向滅亡。</w:t>
      </w:r>
    </w:p>
    <w:p>
      <w:pPr>
        <w:pStyle w:val="Heading2"/>
      </w:pPr>
      <w:r>
        <w:rPr>
          <w:lang w:val="zh_TW" w:bidi="zh_TW"/>
        </w:rPr>
        <w:t>詩篇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列國為何騷動不安？ 萬民為何枉費心機？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世上的君王一同行動， 官長聚集商議， 要抵擋耶和華和祂所膏立的王。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他們說： 「讓我們掙斷他們的鎖鏈， 擺脫他們的捆索！」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坐在天上寶座上的主必笑他們， 祂必嘲笑他們。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那時，祂必怒斥他們， 發烈怒驚嚇他們。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祂說： 「在我的錫安聖山上， 我已立了我的君王。」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那位君王說： 「我要宣告耶和華的旨意， 祂對我說，『你是我的兒子， 我今日成為你父親。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你向我祈求，我必把列國賜給你作產業， 讓天下都歸你所有。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你要用鐵杖擊垮他們， 像打碎陶器般打碎他們。』」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所以君王啊，要慎思明辨！ 世上的統治者啊，要接受勸誡！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要懷著敬畏事奉耶和華， 要喜樂也要戰戰兢兢。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要降服在祂兒子面前， 免得祂發怒， 你們便在途中滅亡， 因為祂的怒氣將臨。 投靠祂的人有福了！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大衛逃避兒子押沙龍時作的詩。</w:t>
      </w:r>
    </w:p>
    <w:p>
      <w:pPr>
        <w:pStyle w:val="Heading2"/>
      </w:pPr>
      <w:r>
        <w:rPr>
          <w:lang w:val="zh_TW" w:bidi="zh_TW"/>
        </w:rPr>
        <w:t>詩篇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耶和華啊，我的敵人何其多！ 眾人群起攻擊我！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眾人都說上帝不會來救我。（細拉）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可是，耶和華啊！ 你是四面保護我的盾牌， 是我的榮耀，你使我昂首而立。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我向耶和華呼求， 祂就從祂的聖山上回應我。（細拉）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我躺下，我睡覺，我醒來， 都蒙耶和華護佑。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我雖被千萬仇敵圍困， 也不會懼怕。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耶和華啊，求你起來！ 我的上帝啊，求你救我！ 求你摑我一切仇敵的臉， 打碎惡人的牙齒。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救恩來自耶和華。 願你賜福你的子民！（細拉）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大衛的詩，交給樂長，用弦樂器。</w:t>
      </w:r>
    </w:p>
    <w:p>
      <w:pPr>
        <w:pStyle w:val="Heading2"/>
      </w:pPr>
      <w:r>
        <w:rPr>
          <w:lang w:val="zh_TW" w:bidi="zh_TW"/>
        </w:rPr>
        <w:t>詩篇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稱我為義人的上帝啊！ 我呼求的時候，求你回答。 你曾救我脫離困境， 現在求你憐憫我， 垂聽我的禱告。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世人啊！你們把我的榮耀變為羞辱要到何時呢？ 你們愛慕虛妄、追求虛謊要到何時呢？（細拉）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要知道，耶和華已經把敬虔人分別出來，歸祂自己。 我呼求的時候，祂必垂聽。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要戰戰兢兢，不要犯罪； 躺在床上的時候要默然思想。（細拉）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要獻上公義的祭物， 並信靠耶和華。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許多人說：「誰會善待我們呢？」 耶和華啊， 求你的聖容光照我們。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你使我比那收穫五穀新酒的人更喜樂。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耶和華啊，只有你使我安然居住， 我必高枕無憂。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大衛的詩，交給樂長，用管樂器。</w:t>
      </w:r>
    </w:p>
    <w:p>
      <w:pPr>
        <w:pStyle w:val="Heading2"/>
      </w:pPr>
      <w:r>
        <w:rPr>
          <w:lang w:val="zh_TW" w:bidi="zh_TW"/>
        </w:rPr>
        <w:t>詩篇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耶和華啊，求你垂聽我的禱告， 顧念我的哀歎。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我的王，我的上帝啊！ 求你傾聽我的呼求， 因為我向你祈禱。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耶和華啊！早晨你聽我的禱告。 早晨我到你面前祈求， 切切等候。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你不是一位喜歡邪惡的上帝， 惡人不能與你同住。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狂妄之人不能站在你面前， 你憎惡一切作惡之人。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說謊的，你毀滅； 兇殘詭詐的，你痛恨。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但我要憑你豐盛的慈愛進入你的居所， 我要懷著敬畏向你的聖殿下拜。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耶和華啊，因為仇敵環伺， 求你以公義引領我， 使我走你安排的正路。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他們口中毫無實話， 心裡充滿惡毒， 喉嚨是敞開的墳墓， 舌頭上盡是詭詐。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上帝啊， 求你定他們的罪， 讓他們作繭自縛。 他們背叛你，罪惡深重， 求你把他們趕走。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願投靠你的人快樂，歡歌不斷。 求你庇護他們， 讓愛你名的人因你而喜樂。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耶和華啊，你必賜福給義人， 你的恩惠像盾牌四面保護他們。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大衛的詩，交給樂長，用弦樂器。</w:t>
      </w:r>
    </w:p>
    <w:p>
      <w:pPr>
        <w:pStyle w:val="Heading2"/>
      </w:pPr>
      <w:r>
        <w:rPr>
          <w:lang w:val="zh_TW" w:bidi="zh_TW"/>
        </w:rPr>
        <w:t>詩篇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 求你不要憤然責備我， 不要發烈怒懲罰我。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耶和華啊，求你憐憫， 因為我軟弱無力。 耶和華啊，求你醫治， 因為我痛徹入骨。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我心中惶恐不安， 耶和華啊， 你讓我這樣要到何時呢？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耶和華啊，求你回來救我， 因你的慈愛而拯救我。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因為死去的人不會記得你， 誰會在陰間讚美你呢？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我因哀歎心力交瘁， 夜夜哭泣，淚漂床榻， 濕透被褥。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我的眼睛因憂愁而模糊， 因敵人環伺而昏花。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你們所有作惡的人，快走開！ 因為耶和華已經聽見我的哭聲。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耶和華聽見了我的懇求， 祂必悅納我的禱告。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我所有的仇敵都必羞愧， 驚恐不已； 他們必忽然蒙羞， 掉頭逃竄。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大衛向耶和華唱的流離歌，與便雅憫人古實有關。</w:t>
      </w:r>
    </w:p>
    <w:p>
      <w:pPr>
        <w:pStyle w:val="Heading2"/>
      </w:pPr>
      <w:r>
        <w:rPr>
          <w:lang w:val="zh_TW" w:bidi="zh_TW"/>
        </w:rPr>
        <w:t>詩篇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我的上帝耶和華啊，我投靠你， 求你拯救我脫離追趕我的人。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免得他們像獅子般撕裂我，把我撕碎， 無人搭救。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我的上帝耶和華啊， 倘若我犯了罪， 手上沾了不義；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倘若我恩將仇報， 無故搶奪仇敵，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就讓仇敵追趕我，直到追上， 把我的性命踐踏在土中，使我聲名掃地。（細拉）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耶和華啊， 求你發怒攻擊我暴怒的仇敵。 我的上帝啊， 求你醒來，為我伸張正義。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願萬民都環繞你， 願你從高天治理他們，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願你審判萬民！ 至高的耶和華啊， 我是公義正直的， 求你為我主持公道。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鑒察人心肺腑的公義上帝啊， 求你剷除邪惡，扶持義人。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上帝是我的盾牌， 祂拯救心地正直的人。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上帝是公義的審判官， 天天向惡人發怒。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他們若不悔改，祂必磨刀霍霍， 彎弓搭箭。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祂準備好了奪命的兵器， 火箭已在弦上。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惡人心懷惡念， 居心叵測，滋生虛謊。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他們挖了陷阱，卻自陷其中。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他們的惡行回到自己頭上， 他們的暴力落到自己腦殼上。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我要因耶和華公義而稱謝祂， 我要歌頌至高者耶和華的名。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大衛的詩，交給樂長，用迦特樂器。</w:t>
      </w:r>
    </w:p>
    <w:p>
      <w:pPr>
        <w:pStyle w:val="Heading2"/>
      </w:pPr>
      <w:r>
        <w:rPr>
          <w:lang w:val="zh_TW" w:bidi="zh_TW"/>
        </w:rPr>
        <w:t>詩篇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我們的主耶和華啊， 你的名在普世何其尊貴！ 你的榮耀充滿諸天。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你使孩童和嬰兒口中發出頌讚， 好叫仇敵和復仇者都啞口無言。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我觀看你指頭創造的穹蒼和你擺列的月亮星辰，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人算什麼，你竟顧念他！ 世人算什麼，你竟眷顧他！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你使他比天使低微一點， 賜他榮耀和尊貴作冠冕。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你派他管理你親手造的萬物， 使萬物降服在他腳下：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一切牛羊、田野的獸、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空中的鳥、海裡的魚及其他水族。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我們的主耶和華啊， 你的名在普世何其尊貴！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大衛的詩，交給樂長，調用「慕拉辨」。</w:t>
      </w:r>
    </w:p>
    <w:p>
      <w:pPr>
        <w:pStyle w:val="Heading2"/>
      </w:pPr>
      <w:r>
        <w:rPr>
          <w:lang w:val="zh_TW" w:bidi="zh_TW"/>
        </w:rPr>
        <w:t>詩篇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耶和華啊，我要全心讚美你， 傳揚你一切奇妙的作為。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我要因你歡喜快樂， 至高者啊，我要歌頌你的名。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我的仇敵必敗退， 在你面前倒地身亡。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你坐在寶座上按公義審判， 你為我主持公道。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你斥責列國，消滅惡人， 永永遠遠抹去他們的名字。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仇敵永遠滅亡了， 你把他們的城池連根拔起， 無人再記得他們。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耶和華永遠掌權， 祂已設立施行審判的寶座。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祂要按公義審判世界， 按公正審判萬民。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耶和華是受欺壓之人的避難所， 是他們患難之時的避風港。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耶和華啊， 凡認識你名的人都必信靠你， 因為你從來不丟棄尋求你的人。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要歌頌住在錫安的耶和華， 在列邦傳揚祂的作為。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因為祂追討血債，眷顧受害者， 不忽略受苦者的呼求。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耶和華啊， 看看仇敵對我的迫害！ 求你憐憫我， 救我離開死亡之門，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我好在少女錫安的城門口稱頌你， 因你的拯救而歡樂。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列邦挖了陷阱卻自陷其中， 暗設網羅卻纏住自己的腳。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耶和華彰顯自己，施行審判， 使惡人自食其果。（細拉）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惡人必下陰間，忘記上帝的列邦都落此下場。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貧乏人不會永遠被遺忘， 受苦人的希望也不會一直落空。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耶和華啊，求你起來， 別讓世人向你誇勝， 願你審判列邦。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耶和華啊， 求你使列邦恐懼顫抖， 讓他們明白自己不過是人。（細拉）</w:t>
      </w:r>
    </w:p>
    <w:p>
      <w:pPr>
        <w:pStyle w:val="Heading2"/>
      </w:pPr>
      <w:r>
        <w:rPr>
          <w:lang w:val="zh_TW" w:bidi="zh_TW"/>
        </w:rPr>
        <w:t>詩篇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耶和華啊，你為何遠遠站著？ 為何在我遭難時隱藏起來？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惡人狂妄地追逼窮苦人， 願他們落入自己所設的圈套。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惡人誇耀自己的貪慾， 貪婪的人咒詛和藐視耶和華。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他們狂傲自大，不尋求耶和華， 他們心中沒有上帝。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他們凡事順利， 對你的審判不屑一顧， 對所有的仇敵嗤之以鼻。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他們自以為可以屹立不倒， 世世代代永不遭殃。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他們滿口咒詛、謊話和恐嚇之言， 舌頭沾滿禍害和邪惡。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他們埋伏在村莊， 暗中殺害無辜，偷偷監視受害者。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他們像獅子埋伏在暗處， 伺機獵取無助的人， 用網羅拖走他們。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無助的人被擊垮， 倒在他們的暴力下。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他們自言自語：「上帝忘記了， 祂掩面不理，永不察看！」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耶和華啊，求你起來！ 上帝啊，求你舉手施罰， 不要忘記無助的人！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惡人為何藐視上帝， 以為上帝不會追究呢？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但你已看到世人的疾苦， 隨時伸出援手。 困苦無助的人投靠你， 你是孤兒的幫助。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求你打斷惡人的臂膀， 徹底追究他們的罪惡。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耶和華永永遠遠是君王， 列國必從祂的土地上滅亡。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耶和華啊， 你知道困苦人的願望， 你必垂聽他們的呼求， 使他們心裡剛強。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你為孤兒和受欺壓的人伸冤， 使區區世人不能再恐嚇他們。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大衛的詩，交給樂長。</w:t>
      </w:r>
    </w:p>
    <w:p>
      <w:pPr>
        <w:pStyle w:val="Heading2"/>
      </w:pPr>
      <w:r>
        <w:rPr>
          <w:lang w:val="zh_TW" w:bidi="zh_TW"/>
        </w:rPr>
        <w:t>詩篇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我投靠耶和華， 你們怎能對我說：「要像飛鳥一樣逃到山裡。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看啊，惡人彎弓搭箭， 要暗射心地正直的人。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根基若遭毀壞， 義人還能做什麼？」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耶和華在祂的聖殿裡， 坐在天上的寶座上， 放眼巡視，察看世人。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耶和華察驗義人， 祂心裡憎恨邪惡和殘暴之徒。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祂要把烈焰熊熊的火炭和硫磺降在惡人身上， 用炙熱的風懲罰他們。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因為耶和華是公義的， 祂喜愛公義。 正直的人必見祂的面。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大衛的詩，交給樂長。</w:t>
      </w:r>
    </w:p>
    <w:p>
      <w:pPr>
        <w:pStyle w:val="Heading2"/>
      </w:pPr>
      <w:r>
        <w:rPr>
          <w:lang w:val="zh_TW" w:bidi="zh_TW"/>
        </w:rPr>
        <w:t>詩篇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耶和華啊，求你救助！ 因為敬虔的人已經絕跡， 忠信的人在世間消失了。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人們彼此說謊， 花言巧語，口是心非。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願耶和華剷除一切花言巧語和狂妄自誇的人。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他們說：「我們必靠舌頭制勝， 嘴唇是我們自己的， 誰管得著我們？」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耶和華說：「因為困苦人受欺壓， 貧窮人痛苦哀歎， 我要挺身保護他們， 遂其所願。」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耶和華的言語純全， 就像在爐中煉過七次的銀子。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耶和華啊，你必保護貧苦人， 永遠不容惡人侵害我們。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眾人若抑善揚惡， 惡人必橫行無忌。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大衛的詩，交給樂長。</w:t>
      </w:r>
    </w:p>
    <w:p>
      <w:pPr>
        <w:pStyle w:val="Heading2"/>
      </w:pPr>
      <w:r>
        <w:rPr>
          <w:lang w:val="zh_TW" w:bidi="zh_TW"/>
        </w:rPr>
        <w:t>詩篇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耶和華啊，你忘記我要到何時呢？要到永遠嗎？ 你轉臉不顧我要到何時呢？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我思緒煩亂，日夜憂傷要到何時呢？ 我的仇敵佔盡上風要到何時呢？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我的上帝耶和華啊， 求你垂顧我，回答我， 使我眼睛明亮， 免得我在沉睡中死去，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免得我的仇敵說：「我們戰勝了他！」 免得敵人因我敗落而歡喜。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我信靠你的慈愛， 我的心要因你的拯救而歡欣。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我要向耶和華歌唱， 因為祂以厚恩待我。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大衛的詩，交給樂長。</w:t>
      </w:r>
    </w:p>
    <w:p>
      <w:pPr>
        <w:pStyle w:val="Heading2"/>
      </w:pPr>
      <w:r>
        <w:rPr>
          <w:lang w:val="zh_TW" w:bidi="zh_TW"/>
        </w:rPr>
        <w:t>詩篇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愚昧人心裡想：「沒有上帝。」 他們全然敗壞，行為邪惡， 無人行善。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耶和華從天上俯視人間， 要看有沒有明智者， 有沒有尋求上帝的人。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人人偏離正道， 一同墮落； 無人行善， 連一個也沒有！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惡人吞吃我的百姓如同吃飯， 他們不求告耶和華。 難道他們都無知嗎？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但他們終必充滿恐懼， 因為上帝在義人當中。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你們惡人羞辱困苦人的計劃， 但耶和華是他們的避難所。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願以色列的拯救來自錫安！ 耶和華救回祂被擄的子民時， 雅各要歡喜，以色列要快樂。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耶和華啊，誰能住在你的聖幕？ 誰能安居在你的聖山？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就是品行純全，做事公正， 從心裡說實話的人。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他不說譭謗的話， 不惡待鄰人，不造謠生事。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他鄙視惡人， 尊重那些敬畏耶和華的人。 他起了誓，即使吃虧也不背誓。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他不放債取利， 也不受賄去坑害無辜。 這樣的人必永遠堅立不搖。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上帝啊！我投靠你， 求你保護我。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我對耶和華說：「你是我的主， 我的福祉都從你而來。」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世上的聖民極其尊貴， 是我所喜愛的。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追隨其他神明的人，其愁苦必有增無減。 我必不向他們的假神澆奠血祭， 口中也不提假神的名號。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耶和華啊，你是我的一切， 你是我的福分， 你掌管我的一切。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你用準繩量給我佳美之地， 我的產業何其美！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我要稱頌那訓導我的耶和華， 我的良心也在夜間提醒我。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我常以耶和華為念， 祂在我右邊，我必不動搖。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因此，我的心歡喜， 我的靈快樂， 我的身體也安然無恙。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因為你不會把我的靈魂撇在陰間， 也不會讓你的聖者身體朽壞。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你把生命之路指示我， 你右手有永遠的福樂， 我在你面前充滿喜樂。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大衛的祈禱。</w:t>
      </w:r>
    </w:p>
    <w:p>
      <w:pPr>
        <w:pStyle w:val="Heading2"/>
      </w:pPr>
      <w:r>
        <w:rPr>
          <w:lang w:val="zh_TW" w:bidi="zh_TW"/>
        </w:rPr>
        <w:t>詩篇 17:1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 求你聽我祈求公義的聲音， 側耳聽我的呼求， 垂聽我真誠的禱告。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願你宣判我無罪， 願你明察是非。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你試驗過我的心思， 夜間鑒察過我，磨煉過我， 找不出任何過犯； 我立志口不犯罪。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我遵守你的教導，潔身自守， 不與殘暴之徒同流。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我堅定地走你的道路， 腳步從未偏離。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上帝啊！我向你求告， 因為你必應允我。 求你側耳聽我的禱告。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求你彰顯你奇妙的慈愛， 用右手拯救投靠你的人脫離仇敵。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求你保護我，像保護眼中的瞳人， 用你的翅膀蔭庇我，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救我脫離惡人的攻擊， 脫離四圍殺氣騰騰的仇敵。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他們良心喪盡，口出狂言。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他們窮追圍堵， 伺機把我打倒在地。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他們像急於撕碎獵物的餓獅， 又像蹲伏在暗處的猛獅。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耶和華啊， 求你起來迎頭擊倒他們， 求你持刀救我脫離惡人。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耶和華啊， 求你伸手救我脫離這些人， 脫離這些只在今生有福分的世人。 你使他們財寶無數。 他們兒女眾多， 還把財富留給子孫。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但我必因公義而得見你的面； 我醒來見到你的真容就心滿意足了。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耶和華的僕人大衛的詩，交給樂長。耶和華從掃羅及所有仇敵手中拯救大衛那天，他向耶和華吟唱此詩。</w:t>
      </w:r>
    </w:p>
    <w:p>
      <w:pPr>
        <w:pStyle w:val="Heading2"/>
      </w:pPr>
      <w:r>
        <w:rPr>
          <w:lang w:val="zh_TW" w:bidi="zh_TW"/>
        </w:rPr>
        <w:t>詩篇 18:1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耶和華啊，你是我的力量， 我愛你。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耶和華是我的磐石，我的堡壘， 我的拯救者； 我的上帝是庇護我的磐石， 我的盾牌， 是拯救我的力量，我的堅壘。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我求告當受頌讚的耶和華， 祂便救我脫離仇敵。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死亡的鎖鏈纏住我， 毀滅的狂流淹沒我。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陰間的繩索捆綁我， 死亡的網羅籠罩我。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我在苦難中呼求耶和華， 向我的上帝求助。 祂從殿中垂聽我的呼求， 我的聲音達到祂耳中。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祂一發怒，大地震動顫抖， 山的根基搖晃。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祂的鼻孔冒煙， 口噴烈焰和火炭。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祂使穹蒼低垂，親自降臨， 腳下踩著密雲。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祂乘著基路伯天使飛翔， 乘著風的翅膀疾馳。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祂藏身於黑暗中， 四圍以密雲作幔幕。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從祂面前的榮光中， 冰雹和火炭衝破雲層。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耶和華在天上打雷， 至高者發出的聲音響徹在冰雹和火炭中。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祂射出利箭驅散仇敵， 發出閃電擊潰他們。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耶和華啊，你一聲斥責， 鼻孔一吹氣，海底就顯現， 大地也露出根基。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祂從高天伸手抓住我， 從大水中把我拉上來。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祂救我脫離強敵， 脫離我無法戰勝的仇敵。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他們在我危難之時攻擊我， 但耶和華扶持我。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祂領我到寬闊之地， 祂搭救我，因為祂喜悅我。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耶和華按我的公義善待我， 按我的清白賞賜我，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因為我遵行祂的道， 沒有作惡背棄我的上帝。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我遵守祂的一切法令， 沒有把祂的律例棄置一旁。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我在祂面前純全無過， 沒有沾染罪惡。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耶和華按我的公義、 照我在祂面前的清白獎賞我。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仁慈的人，你以仁慈待他； 純全的人，你以純全待他；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純潔的人，你以純潔待他； 乖謬的人，你以計謀待他。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你拯救謙卑的人， 貶抑眼目高傲的人。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我的上帝耶和華啊， 你點亮我的燈， 你使我的黑暗變為光明。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我靠著你迎戰敵軍， 靠著我的上帝躍過牆垣。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上帝的道完美， 耶和華的話純全， 祂是一切投靠祂之人的盾牌。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除了耶和華，誰是上帝呢？ 除了我們的上帝，誰是磐石呢？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上帝賜我力量， 使我行為純全。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祂使我的腳如母鹿的蹄， 穩踏在高處。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祂訓練我的手如何爭戰， 使我的臂膀能拉開銅弓。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耶和華啊，你是拯救我的盾牌， 你的右手扶持我， 你的垂顧使我強大。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你使我腳下的道路寬闊， 使我不致滑倒。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我追趕仇敵直到追上， 不消滅他們決不回頭。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我打垮他們， 使他們倒在我的腳下， 再也站不起來。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你賜我征戰的能力， 使我的仇敵降服在我腳下。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你使我的仇敵敗逃， 我殲滅了恨我的人。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他們呼救，卻無人拯救； 他們呼求耶和華，祂也不應允。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我把他們打得粉碎， 如同風中的灰塵； 我把他們倒掉， 如同街上的泥土。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你救我脫離我百姓的攻擊， 立我做列國的元首。 素不相識的民族也服侍我。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外族人望風而降， 對我俯首稱臣。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他們聞風喪膽， 戰戰兢兢地走出他們的城池。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耶和華永遠活著， 我的磐石當受頌讚， 拯救我的上帝當受尊崇。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祂是為我伸冤的上帝， 祂使列邦臣服於我。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祂救我脫離仇敵， 使我勝過強敵， 救我脫離殘暴之徒。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因此，耶和華啊， 我要在列邦中讚美你， 歌頌你的名。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耶和華使祂立的王大獲全勝， 向祂膏立的大衛及其後代廣施慈愛，直到永遠。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大衛的詩，交給樂長。</w:t>
      </w:r>
    </w:p>
    <w:p>
      <w:pPr>
        <w:pStyle w:val="Heading2"/>
      </w:pPr>
      <w:r>
        <w:rPr>
          <w:lang w:val="zh_TW" w:bidi="zh_TW"/>
        </w:rPr>
        <w:t>詩篇 19:1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諸天述說上帝的榮耀， 穹蒼傳揚祂手的作為。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它們日復一日地訴說， 夜復一夜地宣揚知識，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無言無語，無聲無息。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它們的聲音傳遍天下， 它們的話語傳到地極。 上帝在天上為太陽設立居所。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太陽出來時，如步出洞房的新郎， 又如歡然奔跑賽程的健兒。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它從天這邊升起， 滑過長空，繞到天那邊， 熱量廣及萬物。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耶和華的律法完美， 能更新生命； 耶和華的法度可靠， 讓愚人有智慧。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耶和華的法則公正， 使人心裡喜樂； 耶和華的命令純全， 讓人眼目明亮。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耶和華受的敬畏純潔， 存到永遠； 耶和華的法令可靠， 全然公義。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這些比金子，比許多純金還寶貴， 比蜂蜜，比蜂房滴下的純蜜更甘甜。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你僕人從中受到警戒， 遵守的人必得大賞賜。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誰能知道自己的過失呢？ 求你赦免我隱藏的過錯。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求你阻止僕人犯任意妄為之罪， 不讓罪惡轄制我。 這樣，我才純全正直， 免犯大過。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耶和華，我的磐石、我的救贖主啊， 願你喜悅我口中的言語、心中的意念。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大衛的詩，交給樂長。</w:t>
      </w:r>
    </w:p>
    <w:p>
      <w:pPr>
        <w:pStyle w:val="Heading2"/>
      </w:pPr>
      <w:r>
        <w:rPr>
          <w:lang w:val="zh_TW" w:bidi="zh_TW"/>
        </w:rPr>
        <w:t>詩篇 20:1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願耶和華應允你患難時的呼求。 願雅各之上帝的名保護你。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願祂從聖所幫助你， 從錫安山扶持你。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願祂顧念你獻的一切祭物， 悅納你的燔祭。（細拉）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願祂使你心願得償、 所有計劃都實現。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我們要因你得勝而高聲歡唱， 奉耶和華的名豎起旌旗。 願耶和華應允你一切的祈求。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現在我知道耶和華拯救祂膏立的王， 祂從聖天之上應允他， 用右手的大能拯救他。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有人靠戰車，有人靠戰馬， 但我們靠的是我們的上帝耶和華的名。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他們都一敗塗地， 我們卻屹立不倒。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耶和華啊，求你拯救你立的王。 我們呼求的時候， 求你垂聽。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大衛的詩，交給樂長。</w:t>
      </w:r>
    </w:p>
    <w:p>
      <w:pPr>
        <w:pStyle w:val="Heading2"/>
      </w:pPr>
      <w:r>
        <w:rPr>
          <w:lang w:val="zh_TW" w:bidi="zh_TW"/>
        </w:rPr>
        <w:t>詩篇 21:1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 君王因你的能力而歡欣， 因你的拯救而雀躍。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你滿足了他的心願， 未曾拒絕他的請求。（細拉）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你賜給他豐盛的祝福， 給他戴上純金的冠冕。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他向你祈求長壽， 你就賜給他永生。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你的救助帶給他無上榮耀， 你賜給他尊榮和威嚴。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你給他的祝福永無窮盡， 你的同在使他充滿喜樂。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君王信靠耶和華， 靠著至高者的慈愛必不動搖。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耶和華啊， 你的手必尋索你的一切敵人， 你用右手搜出那些恨你的人。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你一出現， 他們便像身在火爐中， 你發烈怒吞滅他們， 你的烈火燒滅他們。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你必從世上剷除他們的子孫， 從人間滅絕他們的後裔。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他們雖然用陰謀詭計對抗你， 卻不能成功。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你必彎弓搭箭瞄準他們的臉， 使他們掉頭逃跑。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耶和華啊，願你彰顯大能，受人尊崇！ 我們要歌頌、讚美你的權能。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大衛的詩，交給樂長，調用「朝鹿」。</w:t>
      </w:r>
    </w:p>
    <w:p>
      <w:pPr>
        <w:pStyle w:val="Heading2"/>
      </w:pPr>
      <w:r>
        <w:rPr>
          <w:lang w:val="zh_TW" w:bidi="zh_TW"/>
        </w:rPr>
        <w:t>詩篇 22:1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我的上帝，我的上帝， 你為什麼離棄我？ 為何遠遠地不來救我， 不聽我的哀號呢？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我的上帝啊， 我白天呼求，你不回應； 我夜間呼求，仍無安寧。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然而，你是聖潔的， 你的寶座設立在以色列人的頌讚之上。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我們的祖先信靠你， 他們信靠你， 你就解救他們。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他們向你呼求， 就得到拯救； 他們信靠你， 就不會蒙羞。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但我只是一條蟲，而非人， 受盡羞辱和藐視。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看見我的人都譏笑我， 他們撇著嘴、搖著頭說：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「他信靠耶和華， 讓耶和華救他吧！ 既然耶和華喜悅他， 讓耶和華拯救他吧！」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但耶和華啊， 是你使我從母腹中出生， 讓我在母親懷裡便倚靠你。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我一出生就被交托給你， 你從我出母胎就是我的上帝。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求你不要遠離我， 因為危難當頭，無人幫我。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我被許多仇敵圍困， 他們像巴珊的公牛那樣強壯。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他們張口要吞噬我， 如同吼叫著撕食獵物的獅子。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我的力量如水消逝， 我的骨頭都脫了節， 我的心如蠟熔化。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我的力量枯竭如焦土， 我的舌頭緊貼上顎。 你把我放在死亡的塵土中。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惡人包圍我，猶如一群惡犬， 他們刺傷我的手腳。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我身上的骨頭歷歷可見， 人們都幸災樂禍地盯著我。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他們分我的外衣， 又為我的內衣抽籤。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耶和華啊，求你不要遠離我。 你是我的力量， 求你快來幫助我。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求你救我逃脫刀劍之災， 從這些惡犬的利爪下拯救我的生命。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求你救我脫離獅子的口， 使我脫離野牛的角。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我要向眾弟兄傳揚你的名， 在會眾當中讚美你。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敬畏耶和華的人啊，要讚美祂！ 所有雅各的後裔啊，要尊崇祂， 所有以色列的後裔啊，要敬畏祂。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因為祂沒有藐視、厭惡苦難中的人， 也沒有掩面不顧他們， 而是垂聽他們的呼求。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我要在大會中讚美你， 在敬畏你的人面前履行我的誓言。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窮苦人必吃得飽足， 尋求耶和華的人必讚美祂， 他們的心要永遠歡欣。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普世都要心繫耶和華，歸向祂， 各國人民都要敬拜祂。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因為耶和華是主宰， 祂統治列國。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世上的富貴人要歡宴敬拜祂， 必歸塵土、無法長活的世人都要跪拜祂。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世世代代的人都要事奉祂， 向後人傳揚主所行的奇事。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他們要向將來的人傳講祂的公義作為。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23:1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耶和華是我的牧者， 我必一無所缺。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祂讓我躺臥在青草地上， 領我到幽靜的溪水旁。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祂使我的心靈甦醒， 為了自己的名引導我走正路。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我縱使走過死亡的幽谷， 也不怕遭害， 因為你與我同在， 你的杖和竿帶給我安慰。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在我敵人面前你為我擺設宴席， 又用膏油澆我的頭， 使我恩福滿溢。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你的恩惠和慈愛必追隨我一生， 我要永遠住在你的殿中。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24:1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大地和其中的萬物都屬於耶和華， 世界和世上的一切都是祂的。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祂把大地奠基於海中， 建立在大水之上。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誰能登耶和華的山？ 誰能站在祂的聖所中？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只有那些手潔心清， 不拜假神，不起假誓的人。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他們必蒙耶和華賜福， 被救他們的上帝稱為義人。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這就是尋求耶和華的人， 他們敬拜雅各的上帝。（細拉）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眾城門啊，抬起頭來！ 古老的城門啊，抬起來吧！ 好讓榮耀的君王進來。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誰是榮耀的君王呢？是強大無比的耶和華， 是戰無不勝的耶和華。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眾城門啊，抬起頭來！ 古老的城門啊，抬起來吧！ 好讓榮耀的君王進來。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誰是榮耀的君王呢？ 萬軍之耶和華是榮耀的君王。（細拉）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25:1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耶和華啊，我的心仰望你。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我的上帝啊，我信靠你， 求你不要叫我蒙羞， 不要讓我的仇敵向我誇勝。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等候你的必不羞愧， 背信棄義者必蒙羞。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耶和華啊， 求你指引我走你的路， 教導我行你的道。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求你以你的真理引領我， 教導我，因為你是拯救我的上帝， 我終日等候你。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耶和華啊， 求你顧念你亙古以來常施的憐憫和慈愛，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求你饒恕我年輕時的罪惡和過犯。 耶和華啊，求你以你的恩惠和慈愛待我。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耶和華良善公正， 祂教導罪人走正路。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祂指引謙卑人追求公義， 教導他們行祂的道。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遵守祂的約和法度的人， 耶和華總以慈愛和信實相待。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耶和華啊，我罪惡深重， 求你為了自己的名而赦免我。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凡敬畏耶和華的人， 耶和華必指示他當走的路。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他必享福， 他的後代必承受土地。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耶和華與敬畏祂的人為友， 使他們認識祂的約。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我常常仰望耶和華， 因為唯有祂能使我的腳脫離網羅。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耶和華啊，我孤苦零丁， 求你眷顧我，恩待我。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我心中充滿愁煩， 求你救我脫離患難。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求你體恤我的憂傷和痛苦， 赦免我一切的罪。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你看我的仇敵何其多， 他們都痛恨我。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求你保護、搭救我的性命， 別讓我蒙羞，因為我投靠你。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求你以純全和正直護衛我， 因為我等候你。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上帝啊， 求你救贖以色列脫離一切困境。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26:1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耶和華啊，求你為我主持公道， 因為我行為純全， 毫不動搖地信靠你。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耶和華啊，求你察驗我， 試煉我，鑒察我的心思意念。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因為我銘記你的慈愛， 我行在你的真理中。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我沒有與詭詐者為伍， 沒有跟虛偽之人同流。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我憎恨惡徒群聚， 不會與惡人交往。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耶和華啊，我洗手表明清白， 再走近你的祭壇，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要高唱感恩之歌， 述說你的一切奇妙作為。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耶和華啊，我愛你居住的殿， 你榮耀充滿的地方。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別把我的靈魂和罪人同毀， 別把我的性命與嗜血之徒同滅。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他們滿腹奸計，大肆收受賄賂。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但我行為純全， 求你救贖我，憐憫我。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我站在平坦之地， 我要在會眾中讚美耶和華。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27:1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耶和華是我的光，我的拯救， 我還怕誰？ 耶和華是我的堡壘， 我還怕誰？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惡人前來吞吃我， 仇敵來攻擊我時， 必失足跌倒。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雖然大軍圍攻我， 我心中卻一無所懼； 雖然戰爭來臨，我仍滿懷信心。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我向耶和華求一件事， 我還要求，就是能一生住在祂的殿中， 在那裡瞻仰祂的榮美，尋求祂的旨意。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危難之時，祂庇護我， 把我藏在祂的帳幕裡， 高高地安置在磐石上。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我要昂首面對四圍的敵人， 我要在祂的帳幕裡歡呼獻祭， 歌頌讚美祂。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耶和華啊，求你垂聽我的呼求， 求你恩待我，應允我。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你說：「來尋求我的面！」 我心中響應： 「耶和華啊，我要尋求你的面。」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別掩面不理我， 別憤然拒絕你的僕人， 你一向是我的幫助。 拯救我的上帝啊， 別離開我，別撇棄我。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縱使父母撇棄我， 耶和華也必收留我。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耶和華啊，求你指教我行你的道， 因仇敵環伺，求你引導我走坦途。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求你不要把我交給仇敵，遂其所願， 因為他們誣告我，恐嚇我。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我深信今世必能看見耶和華的美善。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要等候耶和華， 要剛強壯膽， 等候耶和華。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28:1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耶和華啊，我呼求你； 我的磐石啊，別不理我。 你若默然不語， 我必如下墳墓的人。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我向你呼求， 向你的至聖所舉手禱告時， 求你垂聽我的祈求。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求你不要把我與邪惡之徒同滅， 他們對鄰居口蜜腹劍。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求你使他們罪有應得， 按他們手上的罪惡報應他們， 按他們的惡行報應他們。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他們既然毫不在意耶和華的事蹟和作為， 祂必毀滅他們， 不再復興他們。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耶和華當受稱頌！ 因為祂聽了我的懇求。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祂是我的力量，我的盾牌， 我信靠祂，就得幫助。 我的心歡喜雀躍， 我要歌唱讚美祂。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耶和華是祂子民的力量， 是祂膏立之人得救的堡壘。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求你拯救你的子民，賜福給你的產業， 永遠牧養他們，扶持他們。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29:1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上帝的眾子啊， 要讚美耶和華， 讚美耶和華的榮耀和能力，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要讚美耶和華榮耀的名， 穿上聖潔的衣服敬拜祂。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耶和華的聲音迴盪在水上， 榮耀的上帝打雷， 耶和華在洪濤之上打雷。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耶和華的聲音充滿能力； 耶和華的聲音充滿威嚴。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耶和華的聲音震斷香柏樹， 耶和華劈碎黎巴嫩的香柏樹，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使黎巴嫩山跳躍如小牛， 西連山跳躍如野牛。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耶和華的聲音攜閃電而來。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耶和華的聲音震動曠野， 耶和華震動加低斯的曠野。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耶和華的聲音擊倒橡樹， 使樹木凋零。 眾人在祂殿中高呼： 「榮耀！」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耶和華坐在洪濤之上， 耶和華永遠坐著為王。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耶和華賜力量給自己的子民， 耶和華賜給他們平安的福樂。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大衛的詩，作獻殿之歌。</w:t>
      </w:r>
    </w:p>
    <w:p>
      <w:pPr>
        <w:pStyle w:val="Heading2"/>
      </w:pPr>
      <w:r>
        <w:rPr>
          <w:lang w:val="zh_TW" w:bidi="zh_TW"/>
        </w:rPr>
        <w:t>詩篇 30:1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耶和華啊，我要尊崇你， 因為你救我脫離危難， 不讓我的仇敵幸災樂禍。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我的上帝耶和華啊， 我呼求你，你就醫治了我。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耶和華啊，你從陰間把我救出， 沒有讓我下墳墓。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耶和華忠心的子民啊， 你們要歌頌祂， 讚美祂的聖名。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因為祂的怒氣瞬間消逝， 祂的恩惠卻持續一生。 人雖整夜哭泣， 早晨必定歡呼。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我在順境中曾說： 「我永不動搖。」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耶和華啊， 你向我施恩，我便穩固如山； 你掩面不理我，我就驚慌失措。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耶和華啊，我向你呼求， 懇求你憐憫，說：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「我被毀滅、下墳墓有何益處？ 塵土能讚美你、宣揚你的信實嗎？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耶和華啊，求你垂聽我的呼求，憐憫我！ 耶和華啊，求你幫助我！」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你把我的哀哭變成了舞步， 為我脫下悲傷的麻衣， 披上喜樂的外袍，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好叫我的心歌頌你， 不致默然無聲。 我的上帝耶和華啊， 我要永遠稱頌你！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大衛的詩，交給樂長。</w:t>
      </w:r>
    </w:p>
    <w:p>
      <w:pPr>
        <w:pStyle w:val="Heading2"/>
      </w:pPr>
      <w:r>
        <w:rPr>
          <w:lang w:val="zh_TW" w:bidi="zh_TW"/>
        </w:rPr>
        <w:t>詩篇 31:1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耶和華啊，我投靠你， 求你讓我永不蒙羞； 求你憑公義搭救我。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求你側耳聽我的呼求， 快來救我，作我避難的磐石， 作拯救我的堡壘。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因為你是我的磐石，我的堡壘， 求你為了自己的名而引導我， 帶領我。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你是我的避難所， 求你救我脫離人們為我設下的陷阱。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我將我的靈魂交在你手中。 信實的上帝耶和華啊， 你必救贖我。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我憎恨拜假神的人， 我只信靠耶和華。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你已經看見我的困苦， 知道我心中的愁煩， 我因你的恩慈而歡喜快樂。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你沒有將我交在仇敵手中， 你使我雙腳站在寬闊之地。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耶和華啊，我落在苦難之中， 求你憐憫我， 愁苦令我眼目昏聵，身心疲憊。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我的生命被愁苦吞噬， 歲月被哀傷耗盡， 力量因罪惡而消逝， 我成了枯骨一堆。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仇敵羞辱我， 鄰居厭棄我， 朋友害怕我， 路人紛紛躲避我。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我被人遺忘，就像已死之人， 又像破碎的陶器。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我聽見許多人竊竊私語， 恐怖四下瀰漫。 他們圖謀不軌， 謀害我的性命。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然而，耶和華啊， 我依然信靠你； 我說：「你是我的上帝。」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我的時日都掌握在你手中， 求你救我脫離仇敵和追逼我的人。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求你以容光照耀僕人， 施慈愛拯救我。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耶和華啊，我曾向你呼求， 求你不要叫我蒙羞。 求你使惡人蒙羞， 在陰間寂然無聲。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願撒謊之人啞聲， 他們驕傲自大， 狂言攻擊義人。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你的恩惠何其大， 是為敬畏你的人預備的， 在世人面前賜給投靠你的人。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你把他們藏在你那裡， 使他們得到庇護， 免遭世人暗算。 你使他們躲在避難所， 免受惡言惡語的攻擊。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耶和華當受稱頌！ 因為我被困城中時， 祂以奇妙的愛待我。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我曾驚恐地說： 「我從你面前被棄絕！」 其實我求助的時候， 你聽了我的呼求。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耶和華忠心的子民啊， 你們要愛祂。 祂保護忠心的人， 嚴懲驕傲的人。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凡等候耶和華的人啊， 要剛強壯膽！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大衛的訓誨詩。</w:t>
      </w:r>
    </w:p>
    <w:p>
      <w:pPr>
        <w:pStyle w:val="Heading2"/>
      </w:pPr>
      <w:r>
        <w:rPr>
          <w:lang w:val="zh_TW" w:bidi="zh_TW"/>
        </w:rPr>
        <w:t>詩篇 32:1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過犯得到赦免、罪惡被遮蓋的人有福了！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不被耶和華算為有罪、 心裡沒有詭詐的人有福了！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我默然不語、拒絕認罪的時候， 就因整日哀歎而身心疲憊。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你的手晝夜重壓我， 我的精力如水在盛夏枯竭。（細拉）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我向你承認自己的罪， 不再隱瞞自己的惡。 我說：「我要向耶和華承認我的過犯。」 你就赦免了我的罪惡。（細拉）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因此，趁著還能尋求你的時候， 願所有敬虔的人都當向你禱告； 洪水氾濫時，必不殃及他們。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你是我的藏身之所， 你保護我免遭危難， 用得救的樂歌環繞我。（細拉）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耶和華說：「我要指教你走正路； 我要勸導你，看顧你。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不要像無知的騾馬， 不用嚼環轡頭就不馴服。」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惡人必多遭禍患， 耶和華的慈愛必環繞信靠祂的人。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義人啊， 你們要靠耶和華歡喜快樂； 心地正直的人啊， 你們都要歡呼。</w:t>
      </w:r>
    </w:p>
    <w:p>
      <w:pPr>
        <w:pStyle w:val="Heading2"/>
      </w:pPr>
      <w:r>
        <w:rPr>
          <w:lang w:val="zh_TW" w:bidi="zh_TW"/>
        </w:rPr>
        <w:t>詩篇 33:1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義人啊， 你們要歡然歌頌耶和華， 正直的人理應讚美祂。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你們要彈琴讚美耶和華， 彈奏十弦琴歌頌祂。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要向祂唱新歌， 琴聲要美妙，歌聲要嘹亮。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因為耶和華的話正直， 祂的作為信實可靠。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祂喜愛公義和公正， 大地充滿祂的慈愛。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諸天靠祂的話被造， 萬象靠祂口中的氣而成。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祂將海水聚在一處， 把汪洋收進倉庫。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願普世都敬畏耶和華！ 願世人都畏懼祂！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因為祂一發話，就創造了萬有； 祂一聲命令，便立定了萬物。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祂挫敗列國的謀算， 攔阻列邦的計劃。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祂的計劃永不落空， 祂的旨意萬代長存。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尊祂為上帝的邦國有福了！ 蒙揀選做祂子民的人有福了！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祂從天上俯視人間，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從祂的居所察看世人。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祂塑造人心， 洞察人的一切行為。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君王不能靠兵多取勝， 勇士不能憑力大獲救。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靠戰馬取勝實屬妄想， 馬雖力大也不能救人。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但耶和華看顧敬畏祂的人， 祂看顧仰望祂慈愛的人。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祂救他們脫離死亡， 保護他們度過饑荒。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我們的心等候耶和華， 祂是我們的幫助， 是我們的盾牌。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我們信靠祂的聖名， 我們的心因祂而充滿喜樂。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耶和華啊，我們仰望你，求你向我們施慈愛。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大衛在亞比米勒面前裝瘋，被趕出去後，作了此詩。</w:t>
      </w:r>
    </w:p>
    <w:p>
      <w:pPr>
        <w:pStyle w:val="Heading2"/>
      </w:pPr>
      <w:r>
        <w:rPr>
          <w:lang w:val="zh_TW" w:bidi="zh_TW"/>
        </w:rPr>
        <w:t>詩篇 34:1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我要常常稱頌耶和華， 我的口時刻讚美祂。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我因耶和華而誇耀， 困苦人聽見必歡欣。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要跟我們一同尊耶和華為大， 讓我們一起尊崇祂的名！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我求助耶和華，祂便應允我， 救我脫離一切恐懼。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仰望祂的人都有榮光， 他們必不致滿面蒙羞。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我這可憐的人向祂呼求， 祂就垂聽， 救我脫離一切困境。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祂的天使在敬畏祂的人四圍安營， 要搭救他們。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你們要親身體驗， 就知道耶和華的美善； 投靠祂的人有福了！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耶和華的聖民啊， 你們要敬畏祂， 因為敬畏祂的人一無所缺。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猛獅也會忍饑挨餓， 但尋求耶和華的人什麼福分都不缺。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孩子們啊，來聽我說， 我要教導你們敬畏耶和華。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若有人熱愛生命， 渴望長壽和幸福，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就要舌頭不出惡言， 嘴唇不說詭詐的話。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要棄惡行善， 竭力追求和睦。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耶和華的眼睛看顧義人， 祂的耳朵垂聽他們的呼求。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耶和華嚴懲作惡之人， 從世上剷除他們的名。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義人向耶和華呼救，祂就垂聽， 拯救他們脫離一切患難。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祂安慰悲痛欲絕的人， 拯救心靈破碎的人。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義人遭遇許多患難， 但耶和華必從中救他，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保全他一身的骨頭， 連一根也不折斷。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惡人必遭惡報， 憎恨義人的必被定罪。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耶和華必救贖祂的僕人， 投靠祂的人必不被定罪。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35:1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 求你與我的敵人為敵， 攻擊那些攻擊我的人。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求你拿起大小盾牌來幫助我，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舉起矛槍攻擊追趕我的人。 求你對我說： 「我是你的拯救。」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願害我命的人蒙羞受辱， 謀害我的人落荒而逃！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願耶和華的天使驅散他們， 如風吹散糠秕！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願他們的道路漆黑濕滑， 有耶和華的天使在後追趕！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因為他們無故設網羅， 挖陷阱要害我性命。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願他們突遭禍患， 願他們作繭自縛， 願他們自食惡果。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我要因耶和華而歡欣， 因祂的拯救而快樂。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我從心底發出讚歎： 「耶和華啊，誰能像你？ 你拯救弱者免受強者欺壓， 拯救窮困的人免遭掠奪。」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惡人誣告我， 盤問我毫無所知的事情。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他們對我以惡報善， 令我傷心欲絕。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他們生病時， 我披上麻衣， 謙卑地為他們禁食禱告， 但我的禱告未蒙垂聽。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我為他們哀傷， 視他們為朋友、弟兄； 我低頭為他們哭泣， 如同哀悼自己的母親。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我遭遇患難時， 他們卻聚在一起幸災樂禍， 合夥攻擊我。 素不相識的人也群起攻擊我， 不住地譭謗我。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他們肆無忌憚地嘲弄我， 咬牙切齒地憎惡我。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耶和華啊， 你袖手旁觀要到何時？ 求你救我的性命免遭殘害， 救我脫離這些獅子。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我要在大會中稱謝你， 在眾人面前讚美你。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求你不要讓無故攻擊我的人幸災樂禍， 不要讓無故恨我的人向我輕蔑地擠眼。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他們言語暴戾， 謀害安分守己的人。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他們輕蔑地高喊：「哈哈！哈哈！ 我們親眼看見了。」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耶和華啊，這一切你都看見了， 求你不要再緘默。 主啊，求你不要遠離我。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我的上帝，我的主啊， 求你起來為我辯護，為我伸冤。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我的上帝耶和華啊， 求你按你的公義判我無罪， 別讓他們幸災樂禍。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別讓他們說： 「哈哈，我們如願以償了！」 別讓他們說： 「我們除掉他了！」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願幸災樂禍的人蒙羞受辱， 願自高自大的人無地自容！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願盼望我冤屈得雪的人揚聲歡呼！ 願他們常說：「耶和華當受尊崇！ 祂樂意賜福給自己的僕人。」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我要訴說你的公義， 終日讚美你。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耶和華的僕人大衛的詩，交給樂長。</w:t>
      </w:r>
    </w:p>
    <w:p>
      <w:pPr>
        <w:pStyle w:val="Heading2"/>
      </w:pPr>
      <w:r>
        <w:rPr>
          <w:lang w:val="zh_TW" w:bidi="zh_TW"/>
        </w:rPr>
        <w:t>詩篇 36:1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罪惡在惡人內心深處說話， 他們眼中對上帝毫無畏懼。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他們自以為是，渾然不知自己的罪， 也不憎惡自己的罪。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他們滿口惡言謊話， 毫無智慧和善行。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他們躺在床上盤算作惡， 執意走罪惡的道路， 惡性不改。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耶和華啊，你的慈愛廣及諸天， 你的信實高達穹蒼。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你的公義穩如高山， 你的判斷深不可測。 耶和華啊，你保護人類， 也保護牲畜。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上帝啊，你的慈愛無比寶貴！ 世人都投靠在你翅膀的蔭下。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你讓他們飽享你殿裡的美食， 暢飲你樂河中的水。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因為你那裡有生命之泉， 在你的光中我們得見光。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求你常施慈愛給認識你的人， 以公義恩待心地正直的人。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別讓驕傲人的腳踐踏我， 別讓邪惡人的手驅趕我。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看啊！作惡的人已經倒下， 他們被擊倒，再也起不來。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37:1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不要因為惡人而煩躁， 也不要羡慕不義之人，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因為他們如瞬息枯萎的草芥， 又如轉眼消逝的青草。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要信靠耶和華，要行善， 要在這片土地上安然度日。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要以耶和華為樂， 祂必成全你的心願。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要把你的路交托給耶和華， 信靠祂，祂必幫助你。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祂使你的公義如晨光照耀， 使你的仁義如日中天。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要在耶和華面前安靜， 耐心等候祂， 不要因惡人道路通達、陰謀得逞而煩躁。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你要抑制怒氣，除掉憤怒； 不要煩躁不安， 那會導致你作惡。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因為作惡的必被消滅， 但等候耶和華的必承受土地。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再過片刻，惡人必不復存在， 雖尋遍其住處，也不見蹤影。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但謙卑人必承受土地， 得享太平昌盛。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惡人謀害義人， 對他們咬牙切齒。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但主嗤笑邪惡人， 因為祂知道他們末日將臨。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惡人拔劍張弓要消滅窮苦人， 殺戮正直人，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但他們的劍必刺穿自己的心， 他們的弓必被折斷。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義人清貧一生強過惡人財富如山。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因為惡人的勢力終必瓦解， 耶和華必扶持義人。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耶和華看顧純全者的時日， 他們的產業永遠長存。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他們在災難中不致蒙羞， 在饑荒時仍得飽足。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但惡人必滅亡， 耶和華的仇敵必像野地的花一樣凋零， 消逝如煙。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惡人借債不還， 義人慷慨給予。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蒙耶和華賜福的人必承受土地， 被耶和華咒詛的人必遭剷除。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耶和華鞏固義人的腳步， 喜悅他們所走的路。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他們即使失腳，也不會跌倒， 因為耶和華的手扶持他們。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從幼年到老年， 我從未見過義人遭棄， 也未見其後人討飯。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他們總是樂善好施， 他們的後代都蒙祝福。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你要離惡行善， 就必永遠安居。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因為耶和華喜愛公正， 不丟棄信靠祂的人， 永遠保護他們。 惡人的後代必被剷除。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義人必承受土地， 在地上永遠安居。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義人口出智慧，訴說正義，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銘記上帝的律法， 從不失腳。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惡人窺探義人， 伺機謀害。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但耶和華不會讓他們落在惡人手中， 也不會讓義人在審判時被定罪。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要等候耶和華， 堅守祂的道， 祂必賜你土地，使你有尊榮。 你必親眼看見惡人被剷除。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我見過邪惡殘暴之人， 勢如本地青翠的香柏樹，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再一看，他已經消失得無影無蹤， 我尋找他，卻找不到。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你觀察那純全正直的人， 因為和平的人前途美好。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罪人必同遭毀滅， 惡人必沒有前途。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耶和華拯救義人， 患難時作他們的庇護所。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耶和華救助他們， 救他們脫離惡人，拯救他們， 因為他們投靠祂。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大衛作的禱告詩。</w:t>
      </w:r>
    </w:p>
    <w:p>
      <w:pPr>
        <w:pStyle w:val="Heading2"/>
      </w:pPr>
      <w:r>
        <w:rPr>
          <w:lang w:val="zh_TW" w:bidi="zh_TW"/>
        </w:rPr>
        <w:t>詩篇 38:1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 求你不要發怒責罰我， 不要在烈怒下管教我。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因為你的箭射穿我， 你的手擊打我。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你的怒氣使我渾身是病， 我的罪惡使我骨頭朽爛。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我的罪惡滔天，如同重擔壓身。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我因愚昧而傷口發臭流膿。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我疼得彎腰駝背， 終日哀傷。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我的腰灼痛難忍， 我渾身是病。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我精疲力盡，徹底崩潰； 我心中悲傷，呻吟不止。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主啊，我的渴望都顯露在你面前， 我的歎息瞞不過你。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我的心砰砰直跳， 力量衰竭， 眼睛黯淡無光。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因我的疾病，朋友同伴迴避我， 親人避而遠之。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要我命的人設下陷阱， 想害我的人威脅我， 他們整天圖謀奸計。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但我像耳聾的人一樣聽不見， 又像無法說話的啞巴。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我就像一個不能聽、不能辯的人。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耶和華啊，我等候你； 主，我的上帝啊，你必應允我。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我曾求告你， 別讓他們幸災樂禍， 在我失腳時沾沾自喜。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我快要跌倒， 我的痛苦常伴。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我要承認我的罪過， 罪惡使我心裡惴惴不安。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我的仇敵勢力強大， 無故恨我的人不計其數。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我追求良善， 他們就恨我，以惡報善。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耶和華啊，求你不要撇棄我！ 我的上帝啊，求你不要遠離我！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拯救我的主啊， 求你快來幫助我！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大衛的詩，交給樂長耶杜頓。</w:t>
      </w:r>
    </w:p>
    <w:p>
      <w:pPr>
        <w:pStyle w:val="Heading2"/>
      </w:pPr>
      <w:r>
        <w:rPr>
          <w:lang w:val="zh_TW" w:bidi="zh_TW"/>
        </w:rPr>
        <w:t>詩篇 39:1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我說：「我要謹言慎行， 免犯口舌之罪。 只要身邊有惡人， 我就用嚼環勒住自己的口。」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然而，我默不作聲， 連好話也不出口時， 內心就更加痛苦。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我心如火燒，越沉思越煩躁， 便開口呼求：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「耶和華啊，求你讓我知道我人生的終點和壽數， 明白人生何其短暫。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你使我的生命轉瞬即逝， 我的歲月在你眼中不到片刻。 人的生命不過是一絲氣息，（細拉）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人生不過是幻影， 勞碌奔波卻一場空， 積蓄財富卻不知誰來享用。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主啊，如今我等候什麼呢？ 你是我的盼望。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求你救我脫離一切過犯， 不要讓愚昧人嘲笑我。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我默然不語，一言不發， 因為我受的責罰是出於你。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求你不要再懲罰我， 你的責打使我幾乎喪命。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因為人犯罪，你責罰管教他們， 如同蛀蟲吞噬他們所愛的。 世人不過是一絲氣息。（細拉）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「耶和華啊， 求你垂聽我的禱告， 傾聽我的呼求， 別對我的眼淚無動於衷。 因為我在你面前只是客旅， 是寄居的， 正如我的祖先。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求你寬恕我， 好讓我在離世之前能重展笑容。」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大衛的詩，交給樂長。</w:t>
      </w:r>
    </w:p>
    <w:p>
      <w:pPr>
        <w:pStyle w:val="Heading2"/>
      </w:pPr>
      <w:r>
        <w:rPr>
          <w:lang w:val="zh_TW" w:bidi="zh_TW"/>
        </w:rPr>
        <w:t>詩篇 40:1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我曾耐心等候耶和華， 祂垂聽了我的呼求。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祂把我從絕望的深淵拉出來， 救我脫離泥濘沼澤， 把我安置在磐石上， 使我步履穩健。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祂賜給我一首新歌， 一首讚美我們上帝的詩歌。 許多人看見便敬畏、信靠耶和華。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信靠耶和華的人有福了！ 他們不隨從驕傲自大、信靠假神的人。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我的上帝耶和華啊， 你行了許多奇事， 為我們定了許多美好的計劃， 誰能與你相比！ 你奇妙的作為不可勝數，述說不盡。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祭物和供物非你所悅， 你開通了我的耳朵， 燔祭和贖罪祭非你所要。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於是我說： 「看啊，我來了， 正如經卷上關於我的記載。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我的上帝啊， 我樂意遵行你的旨意， 我銘記你的律法。」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我在大會中宣揚你的公義， 耶和華啊，你知道我沒有閉口不言。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我述說你的信實和拯救之恩， 沒有把你的公義埋沒在心， 沒有對會眾避而不談你的慈愛和真理。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耶和華啊， 求你不要向我止住你的憐憫， 願你的慈愛和真理時刻守護我！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我患難重重，罪惡纏身， 以致擋住我的視線。 我的罪過比我的頭髮還多， 我心驚膽戰。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耶和華啊，求你施恩搭救我！ 耶和華啊，求你快來幫助我！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願謀取我性命的人蒙羞受辱！ 願喜歡我遭害的人抱愧而逃！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願那些哈哈嘲笑我的人羞愧難當！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願所有尋求你的人因你而歡喜快樂！ 願渴望蒙你拯救的人時常說： 「耶和華至大！」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我貧窮困苦， 但主眷顧我。 我的上帝啊， 你是我的幫助、我的拯救， 求你不要遲延！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大衛的詩，交給樂長。</w:t>
      </w:r>
    </w:p>
    <w:p>
      <w:pPr>
        <w:pStyle w:val="Heading2"/>
      </w:pPr>
      <w:r>
        <w:rPr>
          <w:lang w:val="zh_TW" w:bidi="zh_TW"/>
        </w:rPr>
        <w:t>詩篇 41:1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善待窮人的有福了！ 患難之日，耶和華必救他們。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耶和華必保護他們， 救他們的性命， 使他們在地上享福， 不讓仇敵惡謀得逞。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他們臥病在床， 耶和華必扶持他們， 使他們恢復健康。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我禱告說：「耶和華啊， 求你憐憫我，醫治我， 因為我得罪了你。」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我的仇敵惡言議論我，說： 「他何時才會死， 並且名字被人遺忘呢？」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他們來看我時， 心懷惡意，滿口謊言， 出去後散佈流言。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所有恨我的人都交頭接耳， 設計害我。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他們說：「他患了惡病， 再也從臥榻上起不來了！」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連我所信賴、吃我飯的摯友也用腳踢我。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耶和華啊， 求你憐憫我，叫我痊癒， 我好報復他們。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我知道你喜悅我， 因為你沒有讓仇敵勝過我。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你因我純全而扶持我， 讓我永遠侍立在你面前。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以色列的上帝耶和華永永遠遠當受稱頌。 阿們！阿們！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可拉後裔作的訓誨詩，交給樂長。</w:t>
      </w:r>
    </w:p>
    <w:p>
      <w:pPr>
        <w:pStyle w:val="Heading2"/>
      </w:pPr>
      <w:r>
        <w:rPr>
          <w:lang w:val="zh_TW" w:bidi="zh_TW"/>
        </w:rPr>
        <w:t>詩篇 42:1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上帝啊，我的心切慕你， 像鹿切慕溪水。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我心裡渴慕上帝， 渴慕永活的上帝， 我何時才能去朝見祂呢？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我晝夜以淚為食， 人們整天譏笑我： 「你的上帝在哪裡？」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從前我與眾人同行，帶領大家去上帝的殿， 在歡呼、感恩聲中一起過節。 我回想這些事， 心中無限憂傷。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我的心啊！ 你為何沮喪？為何在我裡面煩躁？ 要仰望上帝， 因為我還要讚美祂——我的救主，我的上帝。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我的上帝啊，我心中沮喪， 便在約旦之地、黑門山和米薩山想起你。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你的瀑布發出巨響， 迴盪在深淵之間， 你的洪濤巨浪淹沒我。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白天耶和華將祂的慈愛澆灌我； 夜間我歌頌祂， 向賜我生命的上帝禱告。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我對我的磐石上帝說： 「你為何忘記我？ 為何要我受仇敵的攻擊，使我哀傷不已呢？」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仇敵的辱罵刺骨鑽心。 他們整天對我說： 「你的上帝在哪裡？」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我的心啊！ 你為何沮喪？為何在我裡面煩躁？ 要仰望上帝， 因為我還要讚美祂——我的救主，我的上帝。</w:t>
      </w:r>
    </w:p>
    <w:p>
      <w:pPr>
        <w:pStyle w:val="Heading2"/>
      </w:pPr>
      <w:r>
        <w:rPr>
          <w:lang w:val="zh_TW" w:bidi="zh_TW"/>
        </w:rPr>
        <w:t>詩篇 43:1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 求你為我主持公道， 在不虔敬的民面前為我辯護， 救我脫離詭詐邪惡的人。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你是庇護我的上帝， 你為何丟棄我？ 為何讓我受仇敵的攻擊， 使我哀傷不已呢？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求你以光明和真理引導我， 領我到你的聖山，到你的居所。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我要到上帝的祭壇前， 到賜我喜樂的上帝面前。 上帝啊，我的上帝， 我要彈琴讚美你。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我的心啊！ 你為何沮喪？為何在我裡面煩躁？ 要仰望上帝， 因為我還要讚美祂——我的救主，我的上帝。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可拉後裔作的訓誨詩，交給樂長。</w:t>
      </w:r>
    </w:p>
    <w:p>
      <w:pPr>
        <w:pStyle w:val="Heading2"/>
      </w:pPr>
      <w:r>
        <w:rPr>
          <w:lang w:val="zh_TW" w:bidi="zh_TW"/>
        </w:rPr>
        <w:t>詩篇 44:1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 我們親耳聽過祖先講述你在古時， 在我們祖先時代的作為。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你親手趕出外族， 把我們的祖先安置在那裡； 你擊潰列邦， 使我們的祖先興旺發達。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他們不是靠自己的刀劍征服那裡， 不是靠自己的臂膀得勝， 而是靠你的右手、你的臂膀和你的容光， 因為你愛他們。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你是我的君王，我的上帝； 你命定雅各得勝。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我們靠你擊退敵人， 靠你的名踐踏仇敵。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我不倚靠我的弓， 我的劍不能使我得勝。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只有你救我們脫離敵人， 使我們的仇敵蒙羞。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我們終日憑上帝誇耀， 我們永遠讚美你的名。（細拉）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現在你卻丟棄我們，讓我們受辱， 不再同我們的軍隊出戰。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你使我們在仇敵面前敗退， 遭敵人擄掠。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你使我們如被宰殺的羊， 將我們分散在列國。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你把我們廉價賣掉， 並未從買賣中獲利。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你使我們遭四鄰辱罵， 被周圍人譏諷、嘲笑。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你使我們成為列國的笑柄， 列邦對我們連連搖頭。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我終日受辱，滿臉盡是恥辱，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因為咒罵和譭謗我的人譏笑我， 仇敵報復我。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雖然這一切臨到我們身上， 我們卻沒有忘記你， 也沒有違背你的約。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我們對你沒有異心， 也沒有偏離你的道路。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你在豺狼出沒的地方壓碎我們， 使死亡的陰影籠罩我們。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倘若我們忘記我們上帝的名， 或舉手向外邦的神明禱告，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上帝難道察覺不到嗎？ 祂洞悉人心中的秘密。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為了你，我們終日出生入死， 被視為待宰的羊。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主啊，求你醒來， 你為何沉睡？ 求你起來，不要永遠丟棄我們。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你為何掩面不理我們， 忘記我們所受的苦難和壓迫？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我們仆倒在地，橫臥在塵土中。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求你起來幫助我們， 因你的慈愛而救贖我們。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可拉後裔作的訓誨詩，也是情歌，交給樂長，調用「百合花」。</w:t>
      </w:r>
    </w:p>
    <w:p>
      <w:pPr>
        <w:pStyle w:val="Heading2"/>
      </w:pPr>
      <w:r>
        <w:rPr>
          <w:lang w:val="zh_TW" w:bidi="zh_TW"/>
        </w:rPr>
        <w:t>詩篇 45:1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我心中湧出美麗的詩章， 我要把它獻給王， 我的舌頭是詩人手上的妙筆。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你俊美無比，口出恩言， 因此上帝永遠賜福給你。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英勇的王啊， 佩上你的寶劍， 展示你的尊貴和威嚴！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你威嚴無比，所向披靡， 捍衛真理、謙卑和公義。 願你的右手彰顯可畏的作為！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你的利箭刺穿敵人的心窩， 列國臣服在你腳下。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上帝啊，你的寶座永遠長存， 你以公義的杖執掌王權。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你喜愛公義，憎惡邪惡， 所以上帝，你的上帝， 用喜樂之油膏你， 使你超過同伴。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你的衣袍散發出沒藥、沉香和肉桂的芬芳， 你陶醉在象牙宮的弦樂中。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眾公主在你的貴客中， 戴俄斐金飾的王后站在你右邊。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女子啊，要聆聽， 要側耳傾聽：不要再掛念家鄉的父老，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王就會喜歡你的美貌， 你要敬重他，因他是你的主。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泰爾人必來送禮， 富人必來取悅你。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公主身穿金線衣，無比華貴。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她身披錦繡， 由侍女伴隨前來見王，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她們歡喜快樂地被帶入王宮。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你的子孫將來要繼承祖先的王位， 你要立他們在各地做王。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我要使萬代銘記你的名， 列邦必永遠稱謝你。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可拉後裔的詩，交給樂長，調用女高音。</w:t>
      </w:r>
    </w:p>
    <w:p>
      <w:pPr>
        <w:pStyle w:val="Heading2"/>
      </w:pPr>
      <w:r>
        <w:rPr>
          <w:lang w:val="zh_TW" w:bidi="zh_TW"/>
        </w:rPr>
        <w:t>詩篇 46:1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上帝是我們的避難所， 是我們的力量， 是我們患難中隨時的幫助。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因此，任大地震動， 群山沉入深海；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任海濤洶湧澎湃， 群山搖撼顫抖， 我們也不懼怕。（細拉）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有一條河的支流給上帝的城， 給至高者的聖所帶來喜樂。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上帝住在裡面， 城必屹立不倒。 天一亮，上帝必幫助這城。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列邦動盪，列國傾覆。 上帝的聲音使大地熔化。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萬軍之耶和華與我們同在， 雅各的上帝是我們的堡壘。（細拉）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你們來看耶和華的作為吧！ 祂使大地荒涼。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祂平息天下的戰爭， 祂斷弓、折槍、燒毀盾牌。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祂說：「要安靜， 要知道我是上帝， 我必在列國受尊崇， 在普世受尊崇。」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萬軍之耶和華與我們同在， 雅各的上帝是我們的堡壘。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可拉後裔的詩，交給樂長。</w:t>
      </w:r>
    </w:p>
    <w:p>
      <w:pPr>
        <w:pStyle w:val="Heading2"/>
      </w:pPr>
      <w:r>
        <w:rPr>
          <w:lang w:val="zh_TW" w:bidi="zh_TW"/>
        </w:rPr>
        <w:t>詩篇 47:1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萬民啊，你們要鼓掌， 向上帝高聲歡呼！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因為至高者耶和華當受敬畏， 祂是掌管天下的大君王。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祂使列國降服於我們， 讓列邦伏在我們腳下。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祂為我們選定產業， 就是祂所愛的雅各引以為榮的產業。（細拉）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上帝在歡呼聲中登上寶座； 耶和華在角聲中登上寶座。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要歌頌，歌頌上帝！ 要歌頌，歌頌我們的君王！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因為上帝是普天下的君王， 要向祂唱頌讚的樂章。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上帝坐在聖潔的寶座上治理列國。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列邦的首領聚集在一起， 要做亞伯拉罕之上帝的子民， 因為上帝主宰世上的君王， 祂至高無上。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可拉後裔的詩。</w:t>
      </w:r>
    </w:p>
    <w:p>
      <w:pPr>
        <w:pStyle w:val="Heading2"/>
      </w:pPr>
      <w:r>
        <w:rPr>
          <w:lang w:val="zh_TW" w:bidi="zh_TW"/>
        </w:rPr>
        <w:t>詩篇 48:1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耶和華何等偉大！ 我們的上帝在祂的城中， 在祂的聖山上當大受頌讚。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北面的錫安山雄偉壯麗， 令世人歡喜， 是偉大君王的城。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上帝在城內的殿宇中， 祂親自做這城的庇護。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世上的君王一同聚集，齊來攻城。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他們看見這城後， 大驚失色，慌忙逃跑。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他們被恐懼籠罩， 痛苦如分娩的婦人。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你毀滅他們， 如同東風摧毀他施的船隻。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我們曾經聽說，如今在萬軍之耶和華的城中， 在我們上帝的城中親眼看見： 上帝要堅立這城，直到永遠。（細拉）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上帝啊，我們在你的殿中默想你的慈愛。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上帝啊，你秉公行義， 你的名普世皆知， 頌讚你的聲音響徹地極。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因你的審判， 錫安山歡喜， 猶大的城邑充滿快樂。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你們要圍繞錫安數點她的城樓，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留意她的城牆， 觀看她的殿宇， 好告訴子孫後代。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因為上帝永永遠遠是我們的上帝， 祂必引領我們， 直到我們離世之日。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可拉後裔的詩，交給樂長。</w:t>
      </w:r>
    </w:p>
    <w:p>
      <w:pPr>
        <w:pStyle w:val="Heading2"/>
      </w:pPr>
      <w:r>
        <w:rPr>
          <w:lang w:val="zh_TW" w:bidi="zh_TW"/>
        </w:rPr>
        <w:t>詩篇 49:1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萬民啊，你們要聽！ 世人啊，要側耳聽！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不論貴賤貧富，都要留心聽！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因為我口出智慧，我心思明智。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我要側耳聽箴言， 彈琴解釋謎語。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危難來臨，四面被奸詐之徒包圍時，我何必懼怕？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他們倚靠金錢、誇耀財富，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卻不能救贖自己的生命， 也無法向上帝付生命的贖價。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因為生命的贖價高昂， 無人付得起，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以致可以永遠活著，不進墳墓。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誠如所見，即使智者也要死去， 愚人和庸者也要滅亡， 將他們的財富留給別人。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儘管他們用自己的名字來為產業命名， 墳墓卻是他們永遠的歸宿， 世代的住處。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人不能長享富貴， 終必死去，與獸無異。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這就是愚昧人及其追隨者的下場！（細拉）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他們註定要死，與羊無異， 死亡是他們的牧者； 到了早晨， 他們必被正直人管轄。 他們的軀體必爛在陰間， 遠離自己的豪宅。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但上帝必救贖我的生命脫離陰間的權勢， 並接我到祂身邊。（細拉）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當他人財富增多，日益奢華， 不要害怕。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因為他們死時什麼也帶不走， 他們的榮華不會跟進墳墓。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他們活著時自以為有福， 人們都讚揚他們的成就，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到頭來他們還是要歸到祖先那裡， 再也看不見光明。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人有財富，卻無明智的心， 無異於必死的獸類。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亞薩的詩。</w:t>
      </w:r>
    </w:p>
    <w:p>
      <w:pPr>
        <w:pStyle w:val="Heading2"/>
      </w:pPr>
      <w:r>
        <w:rPr>
          <w:lang w:val="zh_TW" w:bidi="zh_TW"/>
        </w:rPr>
        <w:t>詩篇 50:1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從日出之地到日落之處， 大能的上帝耶和華召喚世人。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上帝從完美的錫安發光。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我們的上帝來臨， 並非悄然無聲， 祂前面有烈火燃燒， 周圍有暴風怒吼。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祂召喚天地， 為要審判祂的子民。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祂說：「把我的聖民招聚到我這裡， 就是那些用祭物和我立約的人。」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諸天宣揚上帝的公義， 因為上帝是審判官。（細拉）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祂說：「我的子民啊，聽我說！ 以色列啊，我要指控你！ 我是上帝，是你的上帝。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我責怪你，不是因為你的祭物， 也不是因為你經常獻給我的燔祭。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我不需要你棚裡的公牛和圈裡的山羊，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因為林中的百獸是我的， 群山上的牲畜是我的。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我知道山中所有的飛鳥， 田野的動物都是我的。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就是我餓了，也不用告訴你， 因為世界和其中的一切都是我的。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難道我吃公牛的肉， 喝山羊的血嗎？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你要向上帝獻上感恩祭， 向至高者兌現誓言，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在患難中呼求我， 我必拯救你，你必尊崇我。」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但上帝對惡人說： 「你怎能背誦我的律法， 口中談論我的約？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你憎惡我的管教， 把我的話拋在腦後。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你見了盜賊就與他同流合污， 又喜歡與淫亂的人交往。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你滿口惡言，謊話連篇。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你坐著陷害自己的兄弟， 毀謗自己的同胞兄弟。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我對你的所作所為默然不語， 你就以為我與你是同道。 現在我要責備你， 當面指出你的罪狀。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忘記上帝的人啊， 你們要省察， 免得我撕碎你們， 那時誰也救不了你們。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向我獻上感恩就是尊崇我， 我必拯救走正路的人。」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大衛與拔示巴通姦後，先知拿單來找他，他作了此詩，交給樂長。</w:t>
      </w:r>
    </w:p>
    <w:p>
      <w:pPr>
        <w:pStyle w:val="Heading2"/>
      </w:pPr>
      <w:r>
        <w:rPr>
          <w:lang w:val="zh_TW" w:bidi="zh_TW"/>
        </w:rPr>
        <w:t>詩篇 51:1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上帝啊，求你按你的慈愛憐憫我； 按你極大的憐憫除去我的過犯。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求你洗淨我的罪過， 清除我的罪惡。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我知道自己的過犯， 我的罪惡一直縈繞眼前。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我犯罪得罪了你， 唯獨得罪了你， 做了你看為邪惡的事， 所以你責備我是正當的， 你對我的審判是公正的。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我生來就是個罪人， 在母腹成胎的時候就有罪。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你所喜愛的是內心的誠實， 求你使我內心有智慧。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求你用牛膝草潔淨我的罪， 使我乾淨； 求你洗淨我，使我比雪更白。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求你讓我聽到歡喜快樂的聲音， 讓我這被你壓碎的骨頭可以歡樂。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求你掩面不看我的罪過， 除去我一切的罪惡。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上帝啊， 求你為我造一顆純潔的心， 使我裡面重新有正直的靈。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不要丟棄我， 使我離開你， 也不要從我身上收回你的聖靈。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求你讓我重新享受蒙你拯救的喜樂， 賜我一個樂意順服你的心靈。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我就會把你的法則教導悖逆之人， 使罪人歸向你。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上帝啊，拯救我的上帝啊， 求你救我脫離殺人流血的罪， 使我開口頌揚你的公義。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主啊，求你開我的嘴唇， 我的口要向你發出讚美。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你不喜歡祭物， 否則我會獻上， 你也不喜愛燔祭。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你所要的祭是憂傷的心靈。 上帝啊，你必不輕看憂傷痛悔的心。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求你恩待錫安，重建耶路撒冷的城牆。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那時，你必悅納誠心獻上的祭物、燔祭和全牲燔祭， 人們必把公牛獻在你的壇上。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以東人多益去告訴掃羅：「大衛到了亞希米勒家。」那時大衛作了這首訓誨詩，交給樂長。</w:t>
      </w:r>
    </w:p>
    <w:p>
      <w:pPr>
        <w:pStyle w:val="Heading2"/>
      </w:pPr>
      <w:r>
        <w:rPr>
          <w:lang w:val="zh_TW" w:bidi="zh_TW"/>
        </w:rPr>
        <w:t>詩篇 52:1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勇士啊，你為何以作惡為榮？ 上帝的慈愛永遠長存。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你這詭詐的人啊， 舌頭利如剃刀， 盡是害人的奸計。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你喜愛邪惡，不愛良善； 你喜愛虛謊，不愛真理。（細拉）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你有詭詐的舌頭， 好說惡言惡語。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上帝必永遠毀滅你， 祂必抓住你， 把你從家裡拉出來， 從活人之地剷除。（細拉）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義人看見必心生敬畏， 他們必嘲笑說：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「看啊，這就是不依靠上帝的人， 他只倚仗自己的財富並靠作惡得勢。」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但我就像上帝殿中的一棵橄欖樹，枝繁葉茂， 我永永遠遠信靠上帝的慈愛。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上帝啊， 我要永遠讚美你的作為。 我要在你忠心的子民面前仰望你美善的名。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大衛作的訓誨詩，交給樂長，調用「麻哈拉」。</w:t>
      </w:r>
    </w:p>
    <w:p>
      <w:pPr>
        <w:pStyle w:val="Heading2"/>
      </w:pPr>
      <w:r>
        <w:rPr>
          <w:lang w:val="zh_TW" w:bidi="zh_TW"/>
        </w:rPr>
        <w:t>詩篇 53:1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愚昧人心裡想： 「沒有上帝。」 他們全然敗壞，行為邪惡， 無人行善。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上帝從天上俯視人間， 要看有沒有明智者， 有沒有尋求上帝的人。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人人偏離正道， 一同墮落，無人行善， 連一個也沒有。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惡人吞吃我的百姓如同吃飯， 他們不求告上帝。 難道他們都無知嗎？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他們平白無故地充滿恐懼。 上帝必使攻擊你的仇敵粉身碎骨， 你必使他們蒙羞受辱， 因為上帝棄絕了他們。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願以色列的拯救來自錫安。 上帝救回祂被擄的子民時， 雅各要歡喜，以色列要快樂。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西弗人去告訴掃羅：「大衛藏在我們那裡。」那時大衛作了這首訓誨詩，交給樂長，用弦樂器。</w:t>
      </w:r>
    </w:p>
    <w:p>
      <w:pPr>
        <w:pStyle w:val="Heading2"/>
      </w:pPr>
      <w:r>
        <w:rPr>
          <w:lang w:val="zh_TW" w:bidi="zh_TW"/>
        </w:rPr>
        <w:t>詩篇 54:1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 求你憑你的名拯救我！ 求你用你的大能為我伸冤！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上帝啊，求你垂聽我的禱告， 留心聽我口中的話。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因為傲慢的人起來攻擊我， 目無上帝的暴徒正尋索我的性命。（細拉）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看啊，上帝幫助我，主扶持我，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祂必使我的仇敵因惡受報。 求你憑信實毀滅他們。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耶和華啊，我甘心樂意地獻上祭物， 我要讚美你的名，因為你的名是美善的。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你拯救我脫離一切艱難， 讓我傲視仇敵。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大衛作的訓誨詩，交給樂長，用弦樂器。</w:t>
      </w:r>
    </w:p>
    <w:p>
      <w:pPr>
        <w:pStyle w:val="Heading2"/>
      </w:pPr>
      <w:r>
        <w:rPr>
          <w:lang w:val="zh_TW" w:bidi="zh_TW"/>
        </w:rPr>
        <w:t>詩篇 55:1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 求你垂聽我的禱告， 不要對我的呼求置之不理。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求你垂聽、應允我的呼求。 我思緒煩亂，坐立不安。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仇敵向我咆哮， 惡人迫害我。 他們帶給我苦難， 怒氣沖沖地攻擊我。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我內心悲痛， 被死亡的恐怖籠罩。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我嚇得渾身顫慄，驚恐不已。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我說：「但願我像鴿子一樣有翅膀， 我好飛去，得享安息。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我要飛到遠方，宿在曠野。（細拉）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我要趕快躲進避難所， 避過暴雨狂風。」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主啊， 我在城中看見暴力和爭鬥， 求你使他們言語混亂。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他們晝夜在城牆上出沒， 城內充滿了邪惡和壓迫，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毀壞的勢力在城內肆虐， 恐嚇與欺詐遍佈街市。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倘若是仇敵辱罵我， 我還能忍受； 倘若是恨我的人欺凌我， 我還可以躲開。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可是，竟然是你，我志同道合的夥伴，我的摯友！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從前我們情誼深厚， 與眾人同去上帝的殿。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願死亡突然抓住我的仇敵， 願他們活活地下陰間， 因為他們的內心和家中罪惡充斥。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但我要呼求上帝， 耶和華必拯救我。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晚上、早晨和中午， 我痛苦地呼求， 祂必垂聽我的聲音。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雖然許多人攻擊我， 祂必救我平安脫險。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永掌王權的上帝必鑒察並懲罰他們， 因為他們頑固不化、不敬畏上帝。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我的同伴違背盟約，出手攻擊朋友。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他口蜜腹劍，笑裡藏刀。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把你的重擔卸給耶和華， 祂必扶持你。 祂絕不讓義人跌倒。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上帝啊， 你必把惡人送進滅亡的坑裡。 嗜血成性的騙子必早早夭亡。 但我要信靠你。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大衛作的詩，交給樂長，調用「遠方無聲鴿」，大衛在迦特被非利士人抓住時所作。</w:t>
      </w:r>
    </w:p>
    <w:p>
      <w:pPr>
        <w:pStyle w:val="Heading2"/>
      </w:pPr>
      <w:r>
        <w:rPr>
          <w:lang w:val="zh_TW" w:bidi="zh_TW"/>
        </w:rPr>
        <w:t>詩篇 56:1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上帝啊，求你憐憫我， 因為仇敵迫害我，整日攻擊我。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我的仇敵整日迫害我， 許多人狂妄地攻擊我。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我害怕的時候， 就倚靠你。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我靠著上帝讚美祂的應許， 我信靠上帝，就不懼怕， 區區世人能把我怎樣？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他們整天歪曲我的話， 總是圖謀害我。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他們勾結起來， 暗中監視我的行蹤， 伺機害我。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上帝啊， 不要讓這些作惡的人逃脫， 求你發烈怒毀滅他們。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你記錄我的哀傷， 你把我的眼淚收在袋中。 我的遭遇都記錄在你的冊子上。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我向你求救的時候， 敵人都落荒而逃。 我知道上帝是我的幫助。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我靠著上帝讚美祂的應許， 我靠著耶和華讚美祂的應許。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我信靠上帝，就不懼怕， 區區世人能把我怎樣？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上帝啊， 我要恪守向你發的誓言， 獻上感恩祭。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因為你救我脫離死亡， 使我沒有跌倒， 讓我可以活在你面前， 沐浴生命之光。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大衛作的詩，交給樂長，調用「休要毀壞」。當時他因逃避掃羅躲進了洞裡。</w:t>
      </w:r>
    </w:p>
    <w:p>
      <w:pPr>
        <w:pStyle w:val="Heading2"/>
      </w:pPr>
      <w:r>
        <w:rPr>
          <w:lang w:val="zh_TW" w:bidi="zh_TW"/>
        </w:rPr>
        <w:t>詩篇 57:1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上帝啊，求你憐憫我，憐憫我， 因為我投靠你。 我要在你翅膀下得到蔭庇， 直到災難結束。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我向至高的上帝， 向為我成就一切的上帝呼求。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上帝從天上施助、拯救我， 使迫害我的人蒙羞。（細拉） 上帝必彰顯祂的慈愛和信實。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我被獅子包圍， 躺臥在吃人的野獸中。 他們的牙齒是矛和箭， 舌頭是尖刀。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上帝啊，願你受的尊崇超過諸天， 願你的榮耀覆蓋大地。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我的仇敵設下網羅， 我心中沮喪。 他們在我走的路上挖了陷阱， 自己卻掉了進去。（細拉）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上帝啊，我心堅定，我心堅定， 我要唱詩歌頌你。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我的心啊，醒來吧！ 琴瑟啊，醒來吧！ 我要喚醒黎明！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主啊，我要在列邦稱謝你， 在列國歌頌你。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因為你的慈愛高達諸天， 你的信實廣及穹蒼。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上帝啊，願你受的尊崇超過諸天， 願你的榮耀覆蓋大地。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大衛作的詩，交給樂長，調用「休要毀壞」。</w:t>
      </w:r>
    </w:p>
    <w:p>
      <w:pPr>
        <w:pStyle w:val="Heading2"/>
      </w:pPr>
      <w:r>
        <w:rPr>
          <w:lang w:val="zh_TW" w:bidi="zh_TW"/>
        </w:rPr>
        <w:t>詩篇 58:1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你們做官長的主持公道嗎？ 你們的審判公正嗎？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不，你們心中圖謀不義， 你們在地上行兇作惡。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惡人生下來就步入歧途， 一出母胎就離開正道， 謊話連篇。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他們惡毒如蛇， 像耳聾的眼鏡蛇，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任法師的邪術再高超， 也聽不見他的咒語。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上帝啊，求你敲碎他們的牙齒； 耶和華啊， 求你拔掉這些猛獅的利齒。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願他們如流水逝去， 願他們彎弓搭箭時箭頭折斷。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願他們像蝸牛一樣溶為爛泥， 又如未見天日就流產的胎兒。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刹那間，荊棘還沒有把鍋燒熱的工夫， 上帝必全然除滅他們。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義人必因見惡人遭報而歡欣， 並用惡人的血洗腳。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這樣，人們必說： 「義人終有善報， 確實有一位審判天下的上帝。」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大衛作的詩，交給樂長，調用「休要毀壞」。當時掃羅派人去監視大衛的家，要殺害大衛。</w:t>
      </w:r>
    </w:p>
    <w:p>
      <w:pPr>
        <w:pStyle w:val="Heading2"/>
      </w:pPr>
      <w:r>
        <w:rPr>
          <w:lang w:val="zh_TW" w:bidi="zh_TW"/>
        </w:rPr>
        <w:t>詩篇 59:1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我的上帝啊， 求你救我脫離仇敵， 保護我免遭敵人的攻擊。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求你救我脫離作惡之徒， 救我脫離嗜血成性之人。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看啊，他們埋伏害我。 耶和華啊，我並未犯罪作惡， 兇殘的人卻攻擊我。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我沒有過錯， 他們卻準備攻擊我。 求你起來幫助我， 顧念我的困境。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萬軍之耶和華，以色列的上帝啊， 求你起來懲罰列國， 不要憐憫奸詐的惡人。（細拉）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他們夜晚回來， 嚎叫如狗，在城中遊蕩。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他們出口傷人，舌如利劍， 還說：「誰聽得見？」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但你耶和華必嗤笑他們， 嘲諷列國。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上帝啊， 你是我的力量，我的堡壘， 我仰望你。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我的上帝以慈愛待我， 祂會幫助我， 讓我欣然看見仇敵遭報。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保護我們的主啊， 求你不要殺掉他們， 免得我的百姓忘記教訓。 求你用你的能力驅散他們， 使他們淪為卑賤。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他們的嘴巴充滿罪惡， 口中盡是咒詛和謊言， 願他們陷在狂傲中不能自拔。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求你發烈怒毀滅他們， 徹底剷除他們， 使普天下都知道上帝在雅各家掌權。（細拉）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他們夜晚回來， 嚎叫如狗，在城中遊蕩，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四處覓食， 吃不飽就狂吠不止。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但我要歌頌你的能力， 在清晨頌揚你的慈愛， 因為你是我的堡壘， 是我患難時的避難所。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上帝啊，你是我的力量， 我要頌讚你， 你是我的堡壘， 是以慈愛待我的上帝。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大衛作的詩，交給樂長，叫人學習，調用「作證的百合花」。當時大衛跟美索不達米亞和瑣巴的亞蘭人打仗，約押回師在鹽谷殺了一萬兩千以東人。</w:t>
      </w:r>
    </w:p>
    <w:p>
      <w:pPr>
        <w:pStyle w:val="Heading2"/>
      </w:pPr>
      <w:r>
        <w:rPr>
          <w:lang w:val="zh_TW" w:bidi="zh_TW"/>
        </w:rPr>
        <w:t>詩篇 60:1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 你遺棄了我們， 使我們一敗塗地； 你曾向我們發怒， 求你現在復興我們。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你震動大地，將它撕裂。 求你修補裂口， 因為它要塌陷了。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你叫你的子民吃盡苦頭， 使我們喝令人踉蹌的酒。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但你賜給敬畏你的人旗幟， 可以擋住箭羽。（細拉）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求你應允我們的禱告， 伸出右手拯救我們， 使你所愛的人獲救。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上帝在祂的聖所說： 「我要歡然劃分示劍， 丈量疏割谷。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基列是我的， 瑪拿西也是我的， 以法蓮是我的頭盔， 猶大是我的權杖。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摩押是我的洗腳盆， 我要把鞋扔給以東， 我要朝非利士高唱凱歌。」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誰能帶我進入堅固的城池？ 誰能領我到以東？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上帝啊，你拋棄了我們嗎？ 不再和我們的軍隊一同出戰了嗎？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求你幫助我們攻打仇敵， 因為人的幫助徒然無益。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我們依靠上帝才能取勝， 祂必踐踏我們的敵人。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大衛的詩，交給樂長，用弦樂器。</w:t>
      </w:r>
    </w:p>
    <w:p>
      <w:pPr>
        <w:pStyle w:val="Heading2"/>
      </w:pPr>
      <w:r>
        <w:rPr>
          <w:lang w:val="zh_TW" w:bidi="zh_TW"/>
        </w:rPr>
        <w:t>詩篇 61:1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上帝啊，求你傾聽我的呼求， 垂聽我的禱告！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我心力憔悴時， 從地極呼求你， 求你領我到高高的磐石上。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因為你是我的避難所， 是抗擊仇敵的堅壘。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我要永遠住在你的帳幕裡， 在你翅膀下得蔭庇！（細拉）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上帝啊，你已經聽見我的誓言， 把你賜給敬畏你名之人的產業賜給我。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求你延長王的壽命， 使他的年日恆久。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願他在你的護佑下永遠做王， 求你以慈愛和信實來保護他。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這樣，我要永遠歌頌你的名， 天天還我許的願。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大衛的詩，交給樂長，照耶杜頓的做法。</w:t>
      </w:r>
    </w:p>
    <w:p>
      <w:pPr>
        <w:pStyle w:val="Heading2"/>
      </w:pPr>
      <w:r>
        <w:rPr>
          <w:lang w:val="zh_TW" w:bidi="zh_TW"/>
        </w:rPr>
        <w:t>詩篇 62:1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我的心默默等候上帝， 我的救恩從祂而來。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唯有祂才是我的磐石， 我的拯救，我的堡壘， 我必不致動搖。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我就像一面搖搖欲墜的牆壁、行將倒塌的籬笆， 你們要攻擊我、置我於死地到何時呢？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他們千方百計把我從高位拉下。 他們善於說謊，嘴上祝福， 心卻咒詛。（細拉）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我的心啊！要默默等候上帝， 因為我的盼望從祂而來。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唯有祂才是我的磐石， 我的拯救，我的堡壘， 我必不致動搖。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我的拯救和榮耀都仰賴上帝， 祂是我的堅固磐石，是我的避難所。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眾百姓啊， 要時刻信靠上帝， 向祂傾心吐意， 因為祂是我們的避難所。（細拉）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卑賤人不過是一絲氣息， 尊貴人不過是一場幻影， 放在天平上就浮起來， 他們總共比空氣還輕。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不要依靠敲詐勒索， 別妄想靠偷盜發財， 即使財富增多，也不要倚靠它。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上帝再三告訴我： 權能屬於上帝。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主啊，你充滿慈愛。 你必照各人的行為來施行賞罰。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大衛在猶大曠野時作的詩。</w:t>
      </w:r>
    </w:p>
    <w:p>
      <w:pPr>
        <w:pStyle w:val="Heading2"/>
      </w:pPr>
      <w:r>
        <w:rPr>
          <w:lang w:val="zh_TW" w:bidi="zh_TW"/>
        </w:rPr>
        <w:t>詩篇 63:1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上帝啊，你是我的上帝， 我迫切地尋求你！ 在乾旱、枯竭、無水之地， 我的身心渴慕你，切望你！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我曾在你的聖所瞻仰你， 目睹你的權能和榮耀。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你的慈愛勝過生命， 我的嘴唇要讚美你。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我一生都要讚美你， 奉你的名舉手禱告。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我心滿意足，如享盛宴， 我歡然開口讚美你。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我躺在床上的時候思念你， 整夜地思想你。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因為你是我的幫助， 我在你翅膀的蔭下歡歌。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我的心依戀你， 你的右手扶持我。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那些要害我的人必下到地的深處。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他們必喪身刀下， 成為豺狼的食物。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但王要因上帝而歡欣， 凡靠祂起誓的人必歡喜， 說謊者的口必被封住。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大衛作的詩，交給樂長。</w:t>
      </w:r>
    </w:p>
    <w:p>
      <w:pPr>
        <w:pStyle w:val="Heading2"/>
      </w:pPr>
      <w:r>
        <w:rPr>
          <w:lang w:val="zh_TW" w:bidi="zh_TW"/>
        </w:rPr>
        <w:t>詩篇 64:1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上帝啊，求你傾聽我的苦訴， 求你保護我的性命不受仇敵的威脅。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求你保護我免遭惡人的謀害， 使我脫離作惡之徒。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他們舌頭鋒利如刀， 言語惡毒，猶如利箭。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他們埋伏起來， 暗箭傷害純全無過的人。 他們突然襲擊，毫無顧忌。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他們朋比為奸， 商量暗設網羅， 以為誰也看不見。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他們圖謀不義之事， 認為策劃得無懈可擊。 人心真是狡猾。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但上帝必用箭射他們， 將他們突然射傷。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他們必自作自受， 被自己的舌頭所害。 看見的人都連連搖頭。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這樣，人人必敬畏上帝， 傳揚祂奇妙的作為， 思想祂所做的事。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義人必因耶和華而歡欣， 並且投靠祂， 心地正直的人必歡喜。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大衛作的詩歌，交給樂長。</w:t>
      </w:r>
    </w:p>
    <w:p>
      <w:pPr>
        <w:pStyle w:val="Heading2"/>
      </w:pPr>
      <w:r>
        <w:rPr>
          <w:lang w:val="zh_TW" w:bidi="zh_TW"/>
        </w:rPr>
        <w:t>詩篇 65:1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上帝啊，人們在錫安讚美你， 向你履行誓言。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你垂聽禱告， 世人都來到你面前。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我們深陷罪中之時， 你赦免我們的過犯。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蒙你揀選、 能住在你聖所的人有福了！ 我們因你所居聖殿的美好而滿足。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拯救我們的上帝啊， 你憑公義、行可畏之事來應允我們的祈求。 你是天涯海角普世人的盼望。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你充滿力量，以大能創造群山，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又平息怒海狂濤， 止息列邦的喧囂。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你奇妙的作為使遠在地極的人心生敬畏， 你使日出之地和日落之處都傳來歡呼聲。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你眷顧大地，降下沛雨， 使土地肥沃富饒。 上帝啊，你的江河滿溢， 澆灌大地，為世人預備五穀。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你降下甘霖，澆透壟溝， 滋潤壟背，使地鬆軟， 恩澤莊稼。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你賜下豐年福月， 你的腳蹤恩澤滿溢。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曠野的草地生機盎然， 山嶺間充滿歡樂，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草場遍佈羊群， 谷中長滿莊稼， 處處歡歌笑語。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一首詩歌，交給樂長。</w:t>
      </w:r>
    </w:p>
    <w:p>
      <w:pPr>
        <w:pStyle w:val="Heading2"/>
      </w:pPr>
      <w:r>
        <w:rPr>
          <w:lang w:val="zh_TW" w:bidi="zh_TW"/>
        </w:rPr>
        <w:t>詩篇 66:1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普世啊，你們要向上帝歡呼，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頌讚祂榮耀的名， 獻給祂榮耀的讚美。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要對上帝說：「你的作為令人敬畏！ 你的大能使敵人屈膝投降。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普天下都敬拜你， 頌讚你，頌讚你的名。」（細拉）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你們來看看上帝的作為， 祂為世人行了可畏之事！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祂將滄海變為乾地， 讓百姓步行經過。 讓我們因祂而歡欣吧！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祂以大能永遠掌權， 祂的眼目鑒察列國， 悖逆之徒不可在祂面前妄自尊大。（細拉）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列邦啊，要讚美我們的上帝， 讓歌頌祂的聲音四處飄揚。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祂保全我們的生命， 不讓我們失腳滑倒。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上帝啊，你試驗我們， 熬煉我們如熬煉銀子。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你讓我們陷入網羅， 把重擔壓在我們的背上。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你讓人騎在我們的頭上。 我們曾經歷水火， 但你帶我們到達豐盛之地。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我要帶著燔祭來到你殿中， 履行我向你許的誓言，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就是我在危難中開口許下的誓言。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我要獻上肥美的牲畜， 以公綿羊作馨香之祭獻給你， 我要獻上公牛和山羊。（細拉）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敬畏上帝的人啊，你們都來聽吧， 我要告訴你們祂為我所做的事。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我曾開口向祂呼求， 嘴中揚聲讚美祂。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倘若我心中藏匿罪惡， 主必不垂聽我的呼求。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然而，上帝聽了我的禱告， 傾聽了我的祈求。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上帝當受稱頌！ 祂沒有對我的禱告拒而不聽， 也沒有收回祂對我的慈愛。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一首詩歌，交給樂長，用弦樂器。</w:t>
      </w:r>
    </w:p>
    <w:p>
      <w:pPr>
        <w:pStyle w:val="Heading2"/>
      </w:pPr>
      <w:r>
        <w:rPr>
          <w:lang w:val="zh_TW" w:bidi="zh_TW"/>
        </w:rPr>
        <w:t>詩篇 67:1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願上帝恩待我們， 賜福給我們，以容光照耀我們。（細拉）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這樣，普世都會知道你的道路， 萬國都會知道你的救恩。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上帝啊， 願列邦讚美你， 願萬族都稱頌你。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願列國歡呼歌唱， 因為你以公義審判列邦， 引導世上的列國。（細拉）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上帝啊，願列邦讚美你， 願萬族都稱頌你。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大地出產豐富。 上帝，我們的上帝要賜福我們。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上帝要賜福我們， 普天下都要敬畏祂。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大衛作的詩歌，交給樂長。</w:t>
      </w:r>
    </w:p>
    <w:p>
      <w:pPr>
        <w:pStyle w:val="Heading2"/>
      </w:pPr>
      <w:r>
        <w:rPr>
          <w:lang w:val="zh_TW" w:bidi="zh_TW"/>
        </w:rPr>
        <w:t>詩篇 68:1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願上帝起來驅散祂的仇敵， 使恨祂的人四散奔逃。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願你驅散他們， 如風把煙吹散。 願惡人在上帝面前滅亡， 如蠟在火中熔化。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願義人在上帝面前歡欣快樂， 願他們高興歡喜。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要歌頌上帝， 讚美祂的名， 要頌揚乘駕雲彩的上帝。 祂的名字是耶和華， 要在祂面前歡喜快樂。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住在聖所的上帝是孤兒的父親， 寡婦的保護者。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祂使孤苦者有家， 讓被囚者歡然脫離牢籠。 但叛逆者要住在乾旱之地。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上帝啊， 你曾帶領你的子民走過曠野。（細拉）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那時，在西奈山的上帝面前， 在以色列的上帝面前， 大地震動，諸天降雨。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上帝啊，你降下沛雨， 滋潤你乾旱的產業以色列，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讓你的子民得以安居在那裡。 上帝啊， 你滿懷恩慈地供養窮苦人。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主下達命令， 成群的婦女便奔走相告：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「眾王和他們的軍隊逃走了，逃走了！」 家中的婦女都在分戰利品。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即使躺在羊圈裡的人也披金戴銀， 就像鴿子鍍銀的翅膀和金光閃閃的羽毛。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全能的上帝驅散了眾王， 勢如大雪灑落在撒們。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巴珊的山巍峨雄壯，群峰聳立。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崇山峻嶺啊， 你們為何嫉妒地盯著上帝選為居所的山， 耶和華永遠居住的地方呢？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上帝帶著千千萬萬的戰車從西奈山來到祂的聖所。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你升上高天時， 帶著許多俘虜； 你接受了眾人的禮物， 甚至叛逆者的禮物。 耶和華上帝就住在那裡。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要稱頌主， 稱頌我們的救主上帝， 祂天天背負我們的重擔。（細拉）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我們的上帝是拯救的上帝， 主耶和華救我們脫離死亡。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上帝必打碎仇敵的頭顱， 敲破怙惡不悛者的腦袋。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主說： 「我要把他們從巴珊帶回來， 從深海帶回來，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好讓你們的腳從他們的血泊中踩過， 你們的狗也可以舔他們的血。」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上帝啊，你的隊伍已經出現； 我的上帝，我的王啊， 你的隊伍進了聖所，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歌唱的在前，奏樂的殿後， 搖手鼓的少女居中。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你們要在大會中讚美上帝， 以色列的會眾都要讚美耶和華。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最小的便雅憫支派在前領路， 後面跟著大群的猶大首領， 還有西布倫和拿弗他利的首領。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上帝啊，求你施展你的權能； 上帝啊，求你像以前一樣為我們彰顯你的力量。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因著你耶路撒冷的聖殿，君王都帶禮物來獻給你。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求你斥責那蘆葦中的野獸， 斥責成群的公牛和列邦的牛犢， 使他們俯首獻上貢銀。 求你驅散好戰的列邦。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埃及的使節來朝見， 古實也要歸降上帝。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世上的列國啊， 要向上帝歌唱， 你們要歌頌主，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歌頌淩駕在萬古穹蒼之上的主。 聽啊，祂聲如雷鳴。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你們要傳揚上帝的大能， 祂的威榮普照以色列， 祂的權能彰顯於穹蒼。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上帝啊，你在聖所中令人敬畏。 以色列的上帝把力量和權能賜給祂的子民。 上帝當受稱頌！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大衛作的詩，交給樂長，調用「百合花」。</w:t>
      </w:r>
    </w:p>
    <w:p>
      <w:pPr>
        <w:pStyle w:val="Heading2"/>
      </w:pPr>
      <w:r>
        <w:rPr>
          <w:lang w:val="zh_TW" w:bidi="zh_TW"/>
        </w:rPr>
        <w:t>詩篇 69:1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上帝啊，求你拯救我， 因為洪水快把我淹沒；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我深陷泥沼，無法站穩腳； 我落入深淵，被洪流淹沒。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我連連呼救，已聲嘶力竭； 我期盼上帝的幫助，望眼欲穿。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無故恨我的人不計其數， 無故害我的仇敵勢力強大， 逼我償還我沒有偷過的東西。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上帝啊，你知道我的愚昧， 我的罪惡也瞞不過你。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主——萬軍之耶和華啊， 求你不要使等候你的人因我而受辱； 以色列的上帝啊， 求你不要讓尋求你的人因我而蒙羞。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我為了你的緣故遭受辱罵， 羞辱滿面。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我的弟兄視我為陌生人， 我的手足看我為外人。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我為你的殿心急如焚， 辱罵你之人的辱罵都落在我身上。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我悲傷禁食， 他們就羞辱我。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我披上麻衣， 他們就譏笑我。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我成了街談巷議的話題， 醉漢作歌取笑我。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可是，耶和華啊， 在你悅納人的時候，我向你禱告。 上帝啊，求你以你的大愛和信實的拯救應允我。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求你救我脫離泥沼， 不要讓我沉下去； 求你救我脫離恨我的人， 使我離開深淵。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求你不要讓洪水淹沒我， 不要讓深淵吞滅我， 不要讓墳墓吞噬我。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耶和華啊，求你答應我的禱告， 因為你的慈愛充滿良善； 求你以豐盛的憐憫眷顧我。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求你不要掩面不理你的僕人。 我正身陷困境， 求你快快答應我。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求你前來拯救我， 因仇敵環伺而救贖我。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你知道我受的辱罵、欺凌和羞辱， 我的仇敵都在你面前。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他們的辱罵使我心碎， 令我絕望無助。 我渴望有人同情，卻沒有一個； 期望有人安慰，卻無一人。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他們給我苦膽當食物， 又拿醋給我解渴。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願他們面前的宴席變為網羅， 成為他們的報應和陷阱。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願他們眼目昏暗，無法看見； 願他們顫顫巍巍，直不起腰來。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求你向他們傾倒烈怒， 願你的怒火淹沒他們。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願他們的家園一片荒涼， 願他們的帳篷無人居住。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因為他們迫害你擊打過的人， 嘲笑你所打傷之人的痛苦。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求你清算他們的種種罪行， 不要讓他們得享你的拯救。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願他們從生命冊上被抹去， 不得和義人的名字同列。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上帝啊，我陷入痛苦和憂傷， 願你的救恩保護我。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我要用歌聲讚美上帝的名， 以感恩的心尊崇祂。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這要比獻上公牛，獻上有蹄有角的公牛更討耶和華喜悅。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卑微的人看見這一切就歡喜快樂， 願你們尋求上帝的人心神振奮。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耶和華垂聽窮苦人的祈求， 不輕看祂被囚的子民。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願天地都讚美祂， 願海和其中的一切都讚美祂！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因為上帝必拯救錫安， 重建猶大的城邑。 祂的子民要住在那裡， 擁有那片土地。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祂僕人的後裔要承受那地方為業， 凡愛祂名的人都要住在那裡。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大衛作的禱告詩，交給樂長。</w:t>
      </w:r>
    </w:p>
    <w:p>
      <w:pPr>
        <w:pStyle w:val="Heading2"/>
      </w:pPr>
      <w:r>
        <w:rPr>
          <w:lang w:val="zh_TW" w:bidi="zh_TW"/>
        </w:rPr>
        <w:t>詩篇 70:1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上帝啊，求你快快搭救我； 耶和華啊，求你速速幫助我。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願謀取我性命的人蒙羞受辱， 願喜歡我遭害的人抱愧而逃。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願那些哈哈嘲笑我的人羞愧而退。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願所有尋求你的人因你而歡喜快樂！ 願渴望蒙你拯救的人時常說： 「上帝至大！」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我貧窮困苦， 上帝啊，求你快來救我。 你是我的幫助，是我的拯救。 耶和華啊，求你不要遲延。</w:t>
      </w:r>
    </w:p>
    <w:p>
      <w:pPr>
        <w:pStyle w:val="Heading2"/>
      </w:pPr>
      <w:r>
        <w:rPr>
          <w:lang w:val="zh_TW" w:bidi="zh_TW"/>
        </w:rPr>
        <w:t>詩篇 71:1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耶和華啊，我投靠你， 求你讓我永不蒙羞。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求你憑公義解救我，搭救我， 側耳聽我的呼求，拯救我。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求你作我避難的磐石， 讓我可以隨時投靠你。 求你下令救我， 因為你是我的磐石，我的堡壘。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我的上帝啊， 求你從惡人手中拯救我， 從邪惡、殘暴之徒掌下拯救我。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主耶和華啊，你是我的盼望， 我從小就信靠你。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你使我出了母胎， 我從出生就依靠你， 我要永遠讚美你。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我的遭遇使許多人感到驚駭， 但你是我堅固的避難所。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我口中充滿對你的讚美， 終日述說你的榮耀。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我年老時，求你不要丟棄我； 我體力衰微時，求你不要離棄我。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因為我的仇敵議論我， 那些想殺害我的一起策劃陰謀，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說：「上帝已經丟棄了他。 你們去追趕、捉拿他吧， 因為無人會救他。」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上帝啊，不要遠離我； 我的上帝啊，求你快來幫助我！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願我的仇敵在羞辱中滅亡， 願那些害我的人抱愧蒙羞。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我必常常心懷盼望， 向你獻上更多讚美。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我雖然無法測度， 但必終日傳揚你的公義和拯救之恩。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主耶和華啊， 我要傳揚你大能的作為， 單單述說你的公義。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上帝啊， 我從小就受你的教導， 直到今日我仍傳揚你奇妙的作為。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上帝啊， 就是我年老髮白的時候， 求你也不要丟棄我， 好讓我把你的大能告訴下一代， 把你的能力講給後人。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上帝啊，你的公義高達穹蒼， 你成就了奇妙大事。 上帝啊，有誰能像你？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你使我經歷了許多患難， 最終必使我重獲新生， 把我從大地深處救上來。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你必賜我更大的尊榮， 你必再次安慰我。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我的上帝啊， 我要彈琴讚美你的信實； 以色列的聖者啊， 我要伴隨著琴聲讚美你。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你救贖了我的靈魂， 我的口和靈魂都要歡呼歌頌你。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我要終日向人述說你的公義， 因為那些想害我的人已經蒙羞受辱。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所羅門的詩。</w:t>
      </w:r>
    </w:p>
    <w:p>
      <w:pPr>
        <w:pStyle w:val="Heading2"/>
      </w:pPr>
      <w:r>
        <w:rPr>
          <w:lang w:val="zh_TW" w:bidi="zh_TW"/>
        </w:rPr>
        <w:t>詩篇 72:1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 求你將你的公正賜給王， 將你的公義賜給王的兒子。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讓他憑公義審判你的子民， 按公平對待那些貧苦的人。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願大山給百姓帶來繁榮， 小山帶來公義。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願他為百姓中受苦的人主持公道， 拯救貧窮的人，打倒欺壓者。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只要日月尚存， 願百姓世世代代敬畏你。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願他的統治如春雨降在新割過的草場上， 又像甘霖滋潤大地。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在他統治之下， 願義人興旺，國富民強， 如月長存。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願他的疆域橫跨洋海， 從幼發拉底河直到地極。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願曠野的居民都來向他下拜， 敵人都仆倒在塵土中。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願他施和海島的君王都納貢稱臣， 願示巴和西巴的君王都獻上禮物。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願君王都敬拜他， 萬國都事奉他。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貧窮人呼求，他便搭救； 困苦人無助，他就伸出援手。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他憐憫軟弱和貧困的人， 拯救貧困人的性命。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他要救他們脫離壓迫和暴力， 因為他愛惜他們的生命。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願王壽命長久， 願人將示巴的金子獻給他， 願人不斷為他禱告，終日祝福他。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願遍地五穀豐登， 山頂上晃動著累累果實， 如黎巴嫩的密林。 願各城人口稠密如原野的青草。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願他的名流芳百世，如日長存。 願萬國都因他而蒙福， 並稱他是有福的。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以色列的上帝耶和華當受稱頌， 唯有祂行奇妙的事。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願祂榮耀的名永受稱頌！ 願普天下充滿祂的榮耀。 阿們！阿們！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耶西的兒子大衛的禱告結束。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亞薩的詩。</w:t>
      </w:r>
    </w:p>
    <w:p>
      <w:pPr>
        <w:pStyle w:val="Heading2"/>
      </w:pPr>
      <w:r>
        <w:rPr>
          <w:lang w:val="zh_TW" w:bidi="zh_TW"/>
        </w:rPr>
        <w:t>詩篇 73:1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上帝實在善待以色列人， 恩待那些內心純潔的人。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我卻身陷險地， 幾乎失腳跌倒。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我看見狂傲的惡人亨通就心懷不平。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他們一生平順，健康強壯。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他們不像別人受苦， 不像世人遭難。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他們把驕傲作項鏈戴在頸上， 把暴力作外袍裹在身上。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他們胖得眼睛凸出， 心中充滿罪惡。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他們譏諷嘲笑，言語惡毒， 狂言恫嚇脅迫。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他們的口褻瀆上天， 舌頭詆譭大地。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上帝的子民也跟隨他們， 喝盡他們杯中的水。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他們說： 「上帝怎能知道？ 至高者會察覺嗎？」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看這些惡人， 他們總是生活安逸，財富日增。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我潔身自愛，保持清白， 實屬徒然。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我天天遭災，日日受罰。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要是我這樣說， 我就是背叛了你的子民。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我想明白這一切， 卻百思不得其解。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直到我進入你的聖所， 才明白他們的結局。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你確實把他們放在容易滑倒的地方， 使他們落入毀滅中。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他們頃刻間被毀滅， 在恐怖中徹底滅亡。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他們如同人醒後的一場夢。 主啊，你起來必視他們如幻夢。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我曾感到悲傷，心如刀絞。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我當時愚昧無知， 在你面前如畜類。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然而，我一直和你在一起， 你牽著我的右手引導我。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你以諄諄教誨指引我， 以後必接我到榮耀中。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除你以外，在天上我還有誰？ 除你以外，在地上我別無愛慕。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儘管我身心俱衰， 上帝永遠是我心中的力量， 是我永遠的福分。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那些遠離你的人必滅亡， 你必滅絕不忠於你的人。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親近上帝對我而言何等美好。 我以主耶和華為我的避難所， 並宣揚祂的一切作為。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亞薩的訓誨詩。</w:t>
      </w:r>
    </w:p>
    <w:p>
      <w:pPr>
        <w:pStyle w:val="Heading2"/>
      </w:pPr>
      <w:r>
        <w:rPr>
          <w:lang w:val="zh_TW" w:bidi="zh_TW"/>
        </w:rPr>
        <w:t>詩篇 74:1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 你為何永遠丟棄了我們？ 你為何對自己草場上的羊大發雷霆？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求你眷顧你古時買贖的子民， 你救贖為產業的族類， 求你眷顧你所居住的錫安山。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求你前往那久已荒廢之地， 看看敵人對聖所的破壞。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你的仇敵在你的聖所咆哮， 他們豎立起自己的旗幟。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他們大肆毀壞， 好像人掄起斧頭砍伐樹林。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他們用斧頭、錘子把雕刻的牆板都搗毀了。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他們縱火焚燒你的聖所， 把它夷為平地， 褻瀆了你的居所。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他們心裡說：「我們要全部摧毀。」 於是他們燒毀了境內所有敬拜上帝的地方。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我們再也看不到你的徵兆， 先知也沒有了。 無人知道這一切何時才會結束。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上帝啊， 仇敵嘲笑你的名要到何時呢？ 他們要永無休止地辱罵你嗎？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你為何不伸出大能的右手？ 求你出手給他們致命的一擊。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上帝自古以來就是我的王， 祂給世上帶來拯救。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你曾用大能分開海水， 打碎水中巨獸的頭。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你曾打碎海怪的頭， 把牠丟給曠野的禽獸吃。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你曾開闢泉源和溪流， 也曾使滔滔河水枯乾。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白晝和黑夜都屬於你， 你設立了日月。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你劃定地上的疆界， 又創造盛夏和寒冬。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耶和華啊， 求你記住敵人對你的嘲笑和愚妄人對你的褻瀆。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求你不要把你的子民交給仇敵， 不要永遠忘記你受苦的子民。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求你顧念你立的約， 因地上黑暗之處充滿了暴力。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求你不要讓受壓迫的人羞愧而去。 願貧窮困苦的人讚美你的名。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上帝啊，求你起來維護自己， 別忘記愚妄人怎樣整天嘲笑你。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不要忽視你仇敵的喧嚷， 或者你對頭的連連叫囂。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亞薩的詩，交給樂長，調用「休要毀壞」。</w:t>
      </w:r>
    </w:p>
    <w:p>
      <w:pPr>
        <w:pStyle w:val="Heading2"/>
      </w:pPr>
      <w:r>
        <w:rPr>
          <w:lang w:val="zh_TW" w:bidi="zh_TW"/>
        </w:rPr>
        <w:t>詩篇 75:1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 我們稱謝你，我們稱謝你， 因為你與我們同在。 人們都述說你奇妙的作為。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你說：「我已定好時間， 我必秉公審判。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大地和世人顫抖的時候， 是我使地的根基穩固。（細拉）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我警告狂妄人不要再狂傲， 告誡惡人不要再張狂。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不要再狂妄自大， 不要說話傲氣沖天。」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人的尊貴不是來自東方， 不是來自西方， 也不是來自曠野。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決定人尊貴的是上帝： 祂提升這個，貶抑那個。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耶和華手中的杯裡盛滿泛著泡沫、精心調製的怒酒。 祂倒出怒酒，讓世上的惡人喝得一滴不剩。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我要永遠宣揚祂的作為， 我要頌讚雅各的上帝。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上帝必剷除惡人的勢力， 使義人充滿力量。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亞薩的詩歌，交給樂長，用弦樂器。</w:t>
      </w:r>
    </w:p>
    <w:p>
      <w:pPr>
        <w:pStyle w:val="Heading2"/>
      </w:pPr>
      <w:r>
        <w:rPr>
          <w:lang w:val="zh_TW" w:bidi="zh_TW"/>
        </w:rPr>
        <w:t>詩篇 76:1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上帝在猶大人人皆知， 在以色列威名遠揚。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祂的住處在撒冷， 祂的居所在錫安。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祂在那裡摧毀敵人的火箭、 盾牌和刀劍等兵器。（細拉）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上帝啊，你榮耀無比， 你的威嚴超過盛產獵物的群山。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強敵被擄掠，他們倒地而亡， 勇士都無還手之力。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雅各的上帝啊，你一斥責， 他們就人仰馬翻。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唯有你當受敬畏。 你發怒的時候， 誰能在你面前站立呢？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8-9</w:t>
      </w:r>
      <w:r>
        <w:rPr>
          <w:lang w:val="zh_TW" w:bidi="zh_TW"/>
        </w:rPr>
        <w:t xml:space="preserve"> 上帝啊， 你從天上宣告審判。 你施行審判， 拯救世上一切受苦之人時， 大地一片恐懼靜默。（細拉）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你向人類發怒帶給你榮耀， 你要發盡你的烈怒。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你們要向你們的上帝耶和華許願、還願， 願四周的鄰邦都帶禮物來獻給當受敬畏的主。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祂挫敗首領的傲氣， 世上的君王都敬畏祂。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亞薩的詩，照耶杜頓的做法，交給樂長。</w:t>
      </w:r>
    </w:p>
    <w:p>
      <w:pPr>
        <w:pStyle w:val="Heading2"/>
      </w:pPr>
      <w:r>
        <w:rPr>
          <w:lang w:val="zh_TW" w:bidi="zh_TW"/>
        </w:rPr>
        <w:t>詩篇 77:1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我呼求上帝，我高聲呼求， 上帝垂聽我的禱告。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我在困境中尋求主。 我整夜舉手禱告， 我的心無法得到安慰。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我思想上帝，發出哀歎； 我默念，心力交瘁。（細拉）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你使我無法合眼， 我心亂如麻，默然無語。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我回想從前的日子， 那久遠的歲月，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想起自己夜間所唱的歌。 我沉思默想，捫心自問：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「難道主要永遠丟棄我， 不再恩待我了嗎？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難道祂的慈愛永遠消逝了嗎？ 祂的應許永遠落空了嗎？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難道上帝已忘記施恩， 在憤怒中收回了祂的慈愛嗎？」（細拉）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於是我說：「我感到悲傷的是， 至高者已不再彰顯大能。」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耶和華啊，我要回想你的作為， 回想你從前所行的奇事。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我要默想你所行的一切事， 思想你一切大能的作為。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上帝啊，你的作為全然聖潔， 有哪個神明像你一樣偉大？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你是行奇事的上帝， 你在列邦中彰顯你的大能。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你以大能的臂膀救贖了你的子民， 就是雅各和約瑟的後代。（細拉）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上帝啊，眾水看見你就戰慄， 深淵看見你就顫抖。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雲層倒出雨水， 天上雷霆霹靂，電光四射。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旋風中傳來你的雷聲， 你的閃電照亮世界， 大地顫抖震動。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你的道路穿越海洋，經過洪濤， 但你的足跡無處可尋。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你藉著摩西和亞倫的手引領你的子民， 如同牧人引領羊群。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亞薩的訓誨詩。</w:t>
      </w:r>
    </w:p>
    <w:p>
      <w:pPr>
        <w:pStyle w:val="Heading2"/>
      </w:pPr>
      <w:r>
        <w:rPr>
          <w:lang w:val="zh_TW" w:bidi="zh_TW"/>
        </w:rPr>
        <w:t>詩篇 78:1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我的百姓啊！ 你們要聽我的教導， 側耳傾聽我的話。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我要開口講比喻， 道出古時的奧秘，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是我們所聞所知、世代流傳下來的事。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我們不要在子孫面前隱瞞事實， 要把耶和華可稱頌的作為、 祂的權能和所行的奇事告訴下一代。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因為祂為雅各制定法度， 為以色列設立律法， 又吩咐我們的祖先把這些律法傳給兒女，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使子孫後代都知道， 世代相傳。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這樣，他們就會信靠上帝， 遵行祂的命令， 不忘記祂的作為；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也不會像自己的祖先那樣頑梗叛逆， 對上帝不忠，心懷二意。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以法蓮人備上了弓箭， 卻臨陣逃命。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他們不遵守上帝的約， 拒絕遵行祂的律法。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他們忘記了祂的作為， 忘記了祂彰顯的奇事。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祂曾在埃及，在瑣安地區， 當著他們祖先的面行神蹟。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祂把海水分開，帶領他們安然渡過； 祂使海水堆起如牆壁。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祂白天以雲柱帶領他們， 晚上用火柱引導他們。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祂在曠野劈開磐石， 供應他們豐沛的水源。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祂使水從磐石中滾滾流出， 如滔滔江河。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然而，他們仍舊犯罪， 在曠野反叛至高的上帝。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他們頑梗地試探上帝， 索要他們想吃的食物。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他們抨擊上帝，說： 「難道上帝可以在曠野擺宴席嗎？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祂擊打磐石， 水就湧出，流淌成河， 但祂能賜給祂子民食物和肉嗎？」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耶和華聽後大怒， 祂的怒火燒向雅各， 祂的怒氣發向以色列。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因為他們不相信上帝，也不信靠祂的拯救。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祂向穹蒼發出命令， 又打開天門，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降下嗎哪給他們吃，賜下天糧。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他們吃了天使的食物， 上帝賜給他們豐富的食物。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祂使空中颳起東風， 用大能引來南風，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使飛鳥如雨降下，多如塵埃， 使他們有多如海沙的肉吃。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祂使飛鳥降落在他們營中的帳篷周圍，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讓他們吃得極其飽足， 上帝遂了他們的心願。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但是，他們還沒有吃完， 肉還在口中的時候，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上帝就向他們發怒， 殺掉了他們當中最強壯的， 消滅了以色列的青年。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即使如此， 他們依舊犯罪， 不相信上帝奇妙的作為。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所以上帝使他們虛度一生， 讓他們的歲月充滿恐懼。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直到上帝擊殺他們的時候， 他們才回轉，誠心尋求祂。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他們才想起上帝是他們的磐石， 至高的上帝是他們的救贖主。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他們卻虛情假意，滿口謊言。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他們對祂不忠心， 也不信守祂的約。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但上帝充滿憐憫， 赦免了他們的罪， 沒有毀滅他們。 祂多次收住怒氣， 沒有完全發出祂的烈怒。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祂顧念他們不過是血肉之軀， 像一陣風一去不復返。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他們在曠野屢屢反叛祂， 在荒地使祂傷心。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他們再三試探上帝， 惹怒以色列的聖者。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他們忘記了祂的大能， 忘記了祂救贖他們脫離壓迫的日子，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也忘記了祂在埃及所行的神蹟， 在瑣安的田野所行的奇事。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祂曾使江河溪流變成血， 以致無人能喝。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祂曾使成群的蒼蠅吞沒他們， 使青蛙毀滅他們。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祂把他們的五穀給蚱蜢， 讓蝗蟲吃盡他們的收成。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祂用冰雹毀壞他們的葡萄樹， 用嚴霜毀壞他們的桑樹，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又用冰雹毀滅他們的牛群， 用閃電毀滅他們的牲畜。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祂把怒火、烈怒、憤恨和禍患傾倒在他們身上， 遣下一群降災的天使。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祂的怒氣盡發， 使他們被瘟疫吞噬，難逃一死。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祂擊殺了埃及人所有的長子， 就是含帳篷中頭生的兒子。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祂像帶領群羊一樣帶出祂的子民， 像引領羊群一樣領他們經過曠野，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使他們一路平安，免受驚嚇， 大海卻淹沒了他們的仇敵。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祂帶領他們來到祂聖地的邊界， 來到祂右手為他們預備的山區，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從他們面前趕出外族人， 把外族人的土地分給他們， 作為他們的產業， 使以色列各支派安頓下來。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他們卻仍舊試探、反叛至高的上帝， 不遵行祂的法度。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他們跟祖先一樣背信棄義， 像斷弓一樣毫不可靠。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他們建造邱壇，惹祂發怒； 他們豎起偶像，令祂憤恨。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上帝得知他們的惡行後大怒， 祂徹底棄絕了以色列人。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60</w:t>
      </w:r>
      <w:r>
        <w:rPr>
          <w:lang w:val="zh_TW" w:bidi="zh_TW"/>
        </w:rPr>
        <w:t xml:space="preserve"> 祂離棄了設在示羅的聖幕， 就是祂在人間的居所，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61</w:t>
      </w:r>
      <w:r>
        <w:rPr>
          <w:lang w:val="zh_TW" w:bidi="zh_TW"/>
        </w:rPr>
        <w:t xml:space="preserve"> 任憑祂大能的約櫃被擄去， 讓祂的榮耀落在敵人手中。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62</w:t>
      </w:r>
      <w:r>
        <w:rPr>
          <w:lang w:val="zh_TW" w:bidi="zh_TW"/>
        </w:rPr>
        <w:t xml:space="preserve"> 祂使自己的子民被刀劍殺戮， 向自己的產業大發怒氣。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63</w:t>
      </w:r>
      <w:r>
        <w:rPr>
          <w:lang w:val="zh_TW" w:bidi="zh_TW"/>
        </w:rPr>
        <w:t xml:space="preserve"> 青年被烈火吞噬， 少女無婚禮頌歌。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64</w:t>
      </w:r>
      <w:r>
        <w:rPr>
          <w:lang w:val="zh_TW" w:bidi="zh_TW"/>
        </w:rPr>
        <w:t xml:space="preserve"> 祭司喪身刀下， 寡婦無法哭喪。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65</w:t>
      </w:r>
      <w:r>
        <w:rPr>
          <w:lang w:val="zh_TW" w:bidi="zh_TW"/>
        </w:rPr>
        <w:t xml:space="preserve"> 那時，主像從睡眠中醒來， 又如酒後醒來的勇士。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66</w:t>
      </w:r>
      <w:r>
        <w:rPr>
          <w:lang w:val="zh_TW" w:bidi="zh_TW"/>
        </w:rPr>
        <w:t xml:space="preserve"> 祂擊退仇敵， 叫他們永遠蒙羞。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67</w:t>
      </w:r>
      <w:r>
        <w:rPr>
          <w:lang w:val="zh_TW" w:bidi="zh_TW"/>
        </w:rPr>
        <w:t xml:space="preserve"> 祂丟棄了約瑟的帳篷， 沒有揀選以法蓮支派。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68</w:t>
      </w:r>
      <w:r>
        <w:rPr>
          <w:lang w:val="zh_TW" w:bidi="zh_TW"/>
        </w:rPr>
        <w:t xml:space="preserve"> 祂揀選了猶大支派， 祂所喜愛的錫安山。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69</w:t>
      </w:r>
      <w:r>
        <w:rPr>
          <w:lang w:val="zh_TW" w:bidi="zh_TW"/>
        </w:rPr>
        <w:t xml:space="preserve"> 祂為自己建造高聳的聖所， 使它像大地一樣長存。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70</w:t>
      </w:r>
      <w:r>
        <w:rPr>
          <w:lang w:val="zh_TW" w:bidi="zh_TW"/>
        </w:rPr>
        <w:t xml:space="preserve"> 祂揀選了祂的僕人大衛， 把他從羊圈中召來，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71</w:t>
      </w:r>
      <w:r>
        <w:rPr>
          <w:lang w:val="zh_TW" w:bidi="zh_TW"/>
        </w:rPr>
        <w:t xml:space="preserve"> 讓他離開牧羊的生活， 去牧養祂的子民雅各的後裔， 牧養祂的產業以色列。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72</w:t>
      </w:r>
      <w:r>
        <w:rPr>
          <w:lang w:val="zh_TW" w:bidi="zh_TW"/>
        </w:rPr>
        <w:t xml:space="preserve"> 於是，大衛以正直的心牧養他們， 用靈巧的手帶領他們。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亞薩的詩。</w:t>
      </w:r>
    </w:p>
    <w:p>
      <w:pPr>
        <w:pStyle w:val="Heading2"/>
      </w:pPr>
      <w:r>
        <w:rPr>
          <w:lang w:val="zh_TW" w:bidi="zh_TW"/>
        </w:rPr>
        <w:t>詩篇 79:1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 外族人侵佔你的產業， 玷污你的聖殿， 使耶路撒冷淪為廢墟。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他們把你僕人的屍體餵飛鳥， 把你忠心子民的屍體給野獸吃，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使耶路撒冷周圍血流成河， 屍體無人埋葬。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我們成了鄰國羞辱的對象， 周圍的人都嗤笑、譏諷我們。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耶和華啊，你向我們發怒， 要到何時呢？ 難道要到永遠嗎？ 你的怒火要燒到何時呢？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求你把烈怒撒向那些不承認你的列邦， 撒向那些不求告你的列國。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因為他們吞噬了雅各， 摧毀了他的家園。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求你不要向我們追討我們祖先的罪， 願你快快地憐憫我們， 因為我們落入絕望中。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拯救我們的上帝啊， 求你為了自己榮耀的名而幫助我們， 為你名的緣故拯救我們， 赦免我們的罪。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為何讓列邦說： 「他們的上帝在哪裡？」 求你讓我們親眼看見， 也讓列邦都知道， 你為自己被害的子民伸冤。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求你垂聽被囚之人的哀歎， 求你用大能的臂膀留住死囚的性命。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主啊，我們的鄰邦羞辱你， 求你以七倍的羞辱來報應他們。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這樣，你的子民，你草場上的羊必永遠稱謝你，世代稱頌你。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亞薩的詩，交給樂長，調用「作證的百合花」。</w:t>
      </w:r>
    </w:p>
    <w:p>
      <w:pPr>
        <w:pStyle w:val="Heading2"/>
      </w:pPr>
      <w:r>
        <w:rPr>
          <w:lang w:val="zh_TW" w:bidi="zh_TW"/>
        </w:rPr>
        <w:t>詩篇 80:1-2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1-2</w:t>
      </w:r>
      <w:r>
        <w:rPr>
          <w:lang w:val="zh_TW" w:bidi="zh_TW"/>
        </w:rPr>
        <w:t xml:space="preserve"> 以色列的牧者啊， 你像照顧羊群一樣帶領約瑟的子孫， 求你垂聽我們的祈禱。 坐在基路伯天使之上的耶和華啊， 求你向以法蓮、便雅憫和瑪拿西發出光輝， 求你施展大能來拯救我們。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上帝啊，求你復興我們， 用你臉上的榮光照耀我們， 使我們得救。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萬軍之上帝耶和華啊， 你因你子民的禱告而發怒， 要到何時呢？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你使我們以淚為食， 喝下滿碗的淚水。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你使我們成為鄰國爭奪的對象， 仇敵都嘲笑我們。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萬軍之上帝啊， 求你復興我們， 用你臉上的榮光照耀我們， 使我們得救。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你從埃及帶出一棵葡萄樹， 趕走外族人，把它栽種起來。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你為它開墾土地， 它就扎根生長，佈滿這片土地。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它的樹蔭遮蓋群山， 枝子遮蔽高大的香柏樹。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它的枝條延伸到地中海， 嫩枝伸展到幼發拉底河。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你為何拆毀了它的籬笆， 讓路人隨意摘取葡萄呢？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林中的野豬蹂躪它， 田間的野獸吞吃它。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萬軍之上帝啊，求你回來， 求你在天上垂顧，看護這棵葡萄樹，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這棵你右手栽種的根莖， 你為自己培育的苗子。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這樹被砍倒，被焚燒， 願你發怒毀滅仇敵。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求你扶持你揀選的人， 就是你為自己所養育的人子。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我們必不再背棄你， 求你使我們復甦，我們必敬拜你。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萬軍之上帝耶和華啊， 求你復興我們， 用你臉上的榮光照耀我們， 使我們得救。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亞薩的詩，交給樂長，用迦特樂器。</w:t>
      </w:r>
    </w:p>
    <w:p>
      <w:pPr>
        <w:pStyle w:val="Heading2"/>
      </w:pPr>
      <w:r>
        <w:rPr>
          <w:lang w:val="zh_TW" w:bidi="zh_TW"/>
        </w:rPr>
        <w:t>詩篇 81:1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要歌頌賜我們力量的上帝， 向雅各的上帝歡呼。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要唱詩，擊鼓，彈奏悅耳的琴瑟。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要在我們過節的朔日和望日吹響號角。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這是以色列的律例， 是雅各的上帝所定的法令。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上帝攻擊埃及的時候， 為約瑟立下此法度。 我在那裡聽見陌生的聲音說：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「我卸下了你肩上的重擔， 使你的雙手放下筐子，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你在苦難中向我呼求， 我就拯救了你， 從雷聲隆隆的密雲中應允了你。 我在米利巴泉邊考驗你。（細拉）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我的子民啊， 要聽我的警告。 以色列人啊， 但願你們聽從我的話。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你們當中不可有別的神明， 也不可向外族的神明下拜，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我是你們的上帝耶和華， 曾帶你們出埃及。 張開你們的口吧， 我必使你們飽足。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我的子民卻不肯聽我的話， 以色列不願意順從我。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因此我就任憑他們頑固不化， 為所欲為。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但願我的子民肯聽從我， 以色列人肯遵行我的道。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那時，我必迅速制伏他們的敵人， 伸手攻擊他們的仇敵。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恨耶和華的人要向祂投降， 他們會永遠沉淪。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我要以上好的麥子供養我的子民， 讓他們飽享磐石間的蜂蜜。」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亞薩的詩。</w:t>
      </w:r>
    </w:p>
    <w:p>
      <w:pPr>
        <w:pStyle w:val="Heading2"/>
      </w:pPr>
      <w:r>
        <w:rPr>
          <w:lang w:val="zh_TW" w:bidi="zh_TW"/>
        </w:rPr>
        <w:t>詩篇 82:1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上帝站在天庭的會中， 向眾神明宣佈祂的判決，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說：「你們不秉公行義， 偏袒惡人要到何時呢？（細拉）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你們要為窮人和孤兒主持公道， 為貧寒和受壓迫的人伸張正義。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要救助弱小窮苦的人， 使他們脫離惡人的欺壓。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你們愚昧無知， 行在黑暗中， 大地的根基搖動。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我曾說你們都是神， 都是至高者的兒子，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但你們要跟世人一樣死去， 像人間的王侯一樣滅亡。」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上帝啊，求你起來審判世界， 因為世上的萬國都屬於你。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亞薩的詩。</w:t>
      </w:r>
    </w:p>
    <w:p>
      <w:pPr>
        <w:pStyle w:val="Heading2"/>
      </w:pPr>
      <w:r>
        <w:rPr>
          <w:lang w:val="zh_TW" w:bidi="zh_TW"/>
        </w:rPr>
        <w:t>詩篇 83:1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上帝啊，求你不要緘默無聲。 上帝啊，求你不要閉口不言。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看啊，你的敵人在喧嚷， 恨你的人趾高氣揚。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他們用詭計害你的子民， 他們一起謀害你珍愛的人。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他們說： 「來吧，讓我們剷除以色列， 讓他們亡國，被人遺忘。」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他們串通一氣， 勾結起來抵擋你。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他們是以東人、以實瑪利人、摩押人、夏甲人、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迦巴勒人、亞捫人、亞瑪力人、非利士人和泰爾人。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亞述也跟他們勾結， 要助羅得的後代一臂之力。（細拉）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求你對付他們， 如同對付米甸人， 如同對付基順河邊的西西拉與耶賓。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他們在隱·多珥滅亡， 成了地上的糞土。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求你使他們首領的下場像俄立和西伊伯一樣， 使他們王侯的下場像西巴和撒慕拿一樣。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他們曾說： 「讓我們奪取上帝的草場吧。」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我的上帝啊，求你把他們驅散， 如同狂風吹散塵土和碎稭。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烈火怎樣燒毀森林， 火焰怎樣吞沒山嶺，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求你也照樣用狂風追趕他們， 用暴雨恐嚇他們。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耶和華啊， 求你使他們滿臉盡是恥辱， 這樣他們才會來尋求你的名。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願他們永遠羞愧驚恐， 願他們在恥辱中滅亡。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讓他們知道你名叫耶和華， 唯有你是普天下的至高者。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可拉後裔的詩，交給樂長，用迦特樂器。</w:t>
      </w:r>
    </w:p>
    <w:p>
      <w:pPr>
        <w:pStyle w:val="Heading2"/>
      </w:pPr>
      <w:r>
        <w:rPr>
          <w:lang w:val="zh_TW" w:bidi="zh_TW"/>
        </w:rPr>
        <w:t>詩篇 84:1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萬軍之耶和華啊， 你的居所多麼可愛！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我渴慕進入耶和華的院宇， 我的身心向永活的上帝歡呼。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萬軍之耶和華， 我的王我的上帝啊， 在你的祭壇邊，麻雀找到了家， 燕子築巢養育幼雛。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住在你殿裡的人有福了！ 他們不斷地歌頌你。（細拉）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靠你得力量的人有福了！ 他們嚮往到錫安朝見你。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他們走過流淚谷， 這谷就變成泉源之地， 秋雨使谷中水塘遍佈。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他們越走越有力， 都要到錫安朝見上帝。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萬軍之上帝耶和華啊， 求你聽我的禱告； 雅各的上帝啊，求你垂聽。（細拉）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上帝啊，求你照看我們的盾牌， 垂顧你所膏立的王。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在你的院宇住一日勝過在別處住千日！ 我寧願在我上帝的殿中看門， 也不願住在惡人的帳篷裡。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因為耶和華上帝是太陽，是盾牌； 祂賜下恩惠和尊榮， 不留下任何好處不賜給行為純全的人。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萬軍之耶和華啊， 信靠你的人有福了！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可拉後裔的詩，交給樂長。</w:t>
      </w:r>
    </w:p>
    <w:p>
      <w:pPr>
        <w:pStyle w:val="Heading2"/>
      </w:pPr>
      <w:r>
        <w:rPr>
          <w:lang w:val="zh_TW" w:bidi="zh_TW"/>
        </w:rPr>
        <w:t>詩篇 85:1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耶和華啊，你恩待了你的土地， 恢復了雅各的福祉。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你赦免了你子民的罪惡， 遮蓋了他們所有的過犯。（細拉）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你收回所有怒氣， 不再發烈怒。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拯救我們的上帝啊， 求你復興我們， 止息你對我們的怒氣。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你要向我們永遠發怒嗎？ 你的怒氣要延續到萬代嗎？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你不再復興我們， 使你的子民靠你歡喜嗎？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耶和華啊，求你向我們施慈愛， 拯救我們。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我要聽耶和華上帝所說的話， 因為祂應許賜平安給祂的子民， 祂的聖民。 但他們不可再轉向愚昧。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祂必很快拯救敬畏祂的人， 好讓祂的榮耀常駐在我們的地上。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慈愛和忠信相遇， 公義與平安相親。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忠信從地上生出， 公義從天上俯視。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耶和華賜下福祉， 我們的土地就出產豐富。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公義要行在祂面前，為祂開路。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大衛的祈禱。</w:t>
      </w:r>
    </w:p>
    <w:p>
      <w:pPr>
        <w:pStyle w:val="Heading2"/>
      </w:pPr>
      <w:r>
        <w:rPr>
          <w:lang w:val="zh_TW" w:bidi="zh_TW"/>
        </w:rPr>
        <w:t>詩篇 86:1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耶和華啊，我貧窮困苦， 求你垂聽我的禱告，應允我。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求你保護我的性命， 因為我忠於你。 你是我的上帝，我信靠你， 求你拯救你的僕人。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主啊，我終日向你呼求， 求你憐憫我。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主啊，我的心仰望你， 求你賜僕人歡樂。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主啊，你良善仁慈，樂意赦免， 以豐盛的慈愛待一切求告你的人。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耶和華啊，求你聽我的禱告， 垂聽我的懇求。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患難之時，我要向你呼求， 因為你必應允我。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主啊，眾神明中沒有一位能與你相比， 你的作為無與倫比。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主啊，你創造的萬國都要來敬拜你， 將榮耀歸給你的名。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因為你偉大無比，行事奇妙， 唯有你是上帝。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耶和華啊，求你教我行你的道， 我要行在你的真理中， 求你使我一心敬畏你的名。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主，我的上帝啊， 我要全心讚美你， 我要永遠將榮耀歸給你的名。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因為你向我大施慈愛， 你從陰間深處救了我。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上帝啊，狂傲的人起來攻擊我， 一群兇殘之徒要殺害我， 他們不把你放在眼裡。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但主啊， 你是有憐憫和恩典的上帝， 不輕易發怒，充滿慈愛， 無比信實。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求你垂顧我，憐憫我， 賜力量給你的僕人， 拯救你婢女的兒子。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求你賜下恩待我的憑據， 使那些恨我的人見狀就抱愧蒙羞， 因為你耶和華幫助我、安慰我。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可拉後裔的詩歌。</w:t>
      </w:r>
    </w:p>
    <w:p>
      <w:pPr>
        <w:pStyle w:val="Heading2"/>
      </w:pPr>
      <w:r>
        <w:rPr>
          <w:lang w:val="zh_TW" w:bidi="zh_TW"/>
        </w:rPr>
        <w:t>詩篇 87:1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耶和華的城座落在聖山上。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祂喜愛錫安的門， 勝過雅各其他住處。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上帝的城啊， 人們傳揚你的榮耀。（細拉）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「我要把埃及人、巴比倫人、非利士人、泰爾人和古實人列為認識我的民族， 視他們為生在錫安的人。」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至於錫安，必有人說： 「萬族必生在這城， 至高者必親自堅立這城。」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耶和華將萬民登記入冊的時候， 必把他們列為生在錫安的人。（細拉）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他們跳舞歌唱說： 「我們蒙福的泉源都在錫安。」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可拉後裔的詩歌，就是以斯拉人希幔的訓誨詩，交給樂長，調用「麻哈拉利暗俄」。</w:t>
      </w:r>
    </w:p>
    <w:p>
      <w:pPr>
        <w:pStyle w:val="Heading2"/>
      </w:pPr>
      <w:r>
        <w:rPr>
          <w:lang w:val="zh_TW" w:bidi="zh_TW"/>
        </w:rPr>
        <w:t>詩篇 88:1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耶和華，拯救我的上帝啊， 我晝夜不停地呼求你。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求你垂聽我的禱告， 側耳聽我的呼求。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我飽經患難， 生命在陰間的邊緣。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我被列在下墳墓的人中， 我的精力耗盡。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我被扔在死人中， 如同被殺的人躺在墳墓裡， 被你遺忘，不再蒙你眷顧。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你已經把我扔在極深的坑中， 扔在漆黑的深淵。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你的烈怒重重地壓著我， 你用洶湧的波濤把我淹沒。（細拉）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你使我眾叛親離，遭人唾棄。 我陷入困境，無路可逃。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我因憂傷而眼睛昏花。 耶和華啊，我天天呼求你， 舉手向你呼求。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你要行神蹟給死人看嗎？ 死人會起來讚美你嗎？（細拉）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墳墓裡的死人怎能述說你的慈愛呢？ 滅亡的人怎能傳揚你的信實呢？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黑暗之地有誰知道你的神蹟呢？ 在被遺忘之地有誰知道你的公義作為呢？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耶和華啊，我向你呼求， 我在清晨向你禱告。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耶和華啊，你為何棄絕我？ 為何掩面不理我？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我從小受苦，幾乎喪命。 你使我驚恐不已，陷入絕望。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你的烈怒吞噬了我， 你可怕的攻擊毀滅了我。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這些災難如洪濤整天環繞我， 四面圍住我。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你使我的親朋好友離我而去， 只有黑暗與我相伴。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以斯拉人以探的訓誨詩。</w:t>
      </w:r>
    </w:p>
    <w:p>
      <w:pPr>
        <w:pStyle w:val="Heading2"/>
      </w:pPr>
      <w:r>
        <w:rPr>
          <w:lang w:val="zh_TW" w:bidi="zh_TW"/>
        </w:rPr>
        <w:t>詩篇 89:1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我要永遠稱頌耶和華的慈愛！ 我的口要傳揚你的信實直到萬代。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我要宣告： 你的慈愛存到永遠， 你的信實堅立在天。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你曾說： 「我與我所揀選的人立了約， 向我的僕人大衛起了誓，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『我要使你的後裔永遠坐在寶座上，世代為王。』」（細拉）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耶和華啊，諸天要頌揚你的奇妙， 眾聖者要同聚讚美你的信實。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天上有誰能與耶和華相比， 眾天使中誰能像祂？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祂在眾聖者的會中大受敬畏， 祂的威嚴無與倫比。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萬軍之上帝耶和華啊， 誰能像你能力偉大，信實無比？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你掌管洶湧的大海， 平息驚濤駭浪。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你擊碎海怪，使其斃命， 以大能的臂膀驅散仇敵。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天地都屬於你， 世界和其中的一切都是你造的。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你創造了南北， 他泊山和黑門山歡頌你的名。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你有大能的臂膀， 你的手有力量，你的右手高舉。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你的寶座以公平和正義為根基， 你以慈愛和信實為先鋒。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耶和華啊， 懂得向你歡呼的人有福了， 他們走在你的榮光之中。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他們因你的名終日歡欣， 因你的公義而雀躍。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你是他們的力量和榮耀， 你的恩惠使我們的角高舉。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我們的盾牌是耶和華所賜的， 我們的王屬於以色列的聖者。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你曾在異象中對你忠心的子民說： 「我已把力量賜給一位勇士， 已提升我在民中揀選的人。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我找到了我的僕人大衛， 用我的聖油膏立他。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我的手必扶持他， 我的臂膀必加給他力量。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仇敵勝不過他， 惡人不能欺壓他。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我要當著他的面擊垮他的敵人， 打倒恨他的人。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我要以信實和慈愛待他， 他的角必因我的名而高舉。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我要使他左手掌管大海， 右手統治江河。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他要向我高呼， 『你是我的父親，我的上帝， 拯救我的磐石。』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我要立他為我的長子， 做世上至尊的君王。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我要永遠用慈愛待他， 我與他立的約永不失效。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我要使他的後裔永無窮盡， 讓他的王位與天同存。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如果他的後代背棄我的律法， 不遵行我的典章，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觸犯我的律例， 不守我的誡命，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我必因他們的罪過而杖責他們， 因他們的罪愆而鞭笞他們。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但我不會收回我的慈愛， 也不會背棄我的信實。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我必不毀約，也不食言。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因我曾憑自己的聖潔起誓， 我對大衛絕無謊言。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他的後裔必永無窮盡， 他的王位必在我面前如日長存，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又如天上忠心作證的月亮一樣永固。」（細拉）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如今，你對你所膏立的王大發怒氣，拒絕並丟棄了他。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你廢棄與他所立的約， 把他的冠冕扔在塵土中。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你攻破了他的城牆， 使他的堅壘淪為廢墟。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路人都趁機劫掠他的財物， 鄰居都嘲笑他。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你助長了他敵人的勢力， 使敵人洋洋得意。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你使他的刀劍卷刃， 你使他敗退沙場。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你使他的威榮盡失， 王位傾覆。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你使他未老先衰， 受盡羞辱。（細拉）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耶和華啊， 你隱藏自己要到何時呢？ 要到永遠嗎？ 你的怒火要燒到何時呢？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求你顧念我的生命何其短暫！ 你創造的世人何其虛幻！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誰能長生不死？ 誰能救自己脫離陰間的權勢呢？（細拉）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主啊，你從前憑自己的信實向大衛應許的慈愛在哪裡呢？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主啊，求你記住僕人們如何受羞辱， 我心中如何忍受列國的嘲笑。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耶和華啊， 你的仇敵嘲笑你所膏立的王， 他們嘲笑他的一舉一動。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耶和華永遠當受稱頌。 阿們！阿們！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上帝的僕人摩西的祈禱。</w:t>
      </w:r>
    </w:p>
    <w:p>
      <w:pPr>
        <w:pStyle w:val="Heading2"/>
      </w:pPr>
      <w:r>
        <w:rPr>
          <w:lang w:val="zh_TW" w:bidi="zh_TW"/>
        </w:rPr>
        <w:t>詩篇 90:1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主啊， 你是我們世世代代的居所。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群山尚未誕生， 大地和世界還未形成， 你就是上帝，直到永永遠遠。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你叫人歸回塵土， 說：「世人啊，歸回塵土吧。」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在你眼中， 千年如剛過的昨日，又如夜裡的一更。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你像急流一般把世人沖走， 叫他們如夢消逝。 他們像清晨的嫩草，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清晨還生機盎然， 傍晚就凋謝枯萎。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我們被你的怒氣消滅， 你的憤怒使我們顫抖。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你知道我們的罪惡， 我們隱秘的罪顯露在你面前。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我們活在你的烈怒之下， 一生就像一聲歎息飛逝而去。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我們一生七十歲， 強壯的可活八十歲， 但人生最美好的時光也充滿勞苦和愁煩， 生命轉瞬即逝， 我們便如飛而去。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誰明白你憤怒的威力？ 誰明白你的烈怒而給你當得的敬畏呢？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求你教導我們明白人生有限， 使我們做有智慧的人。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耶和華啊，我還要等候多久？ 求你回轉，憐憫你的僕人。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求你在清晨以慈愛來滿足我們， 使我們一生歡喜歌唱。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你使我們先前經歷了多少苦難和不幸的歲月， 求你也賜給我們多少歡樂的歲月。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求你讓僕人們看見你的作為， 讓我們的後代看見你的威榮。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願主，我們的上帝恩待我們， 使我們所做的亨通， 使我們所做的亨通。</w:t>
      </w:r>
    </w:p>
    <w:p>
      <w:pPr>
        <w:pStyle w:val="Heading2"/>
      </w:pPr>
      <w:r>
        <w:rPr>
          <w:lang w:val="zh_TW" w:bidi="zh_TW"/>
        </w:rPr>
        <w:t>詩篇 91:1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安居在至高者隱秘處的人， 必蒙全能者的蔭庇。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我要對耶和華說： 「你是我的避難所，我的堡壘， 是我所信靠的上帝。」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祂必救你脫離獵人的網羅和致命的瘟疫。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祂必用祂的羽毛遮蓋你， 你必在祂翅膀下蒙庇護， 祂的信實是你的盾牌和壁壘。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你必不懼怕黑夜的恐怖， 或白日的飛箭，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或黑暗中橫行的瘟疫， 或正午肆虐的災難。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儘管千人仆倒在你左邊， 萬人仆倒在你右邊， 你必安然無恙。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你必親眼目睹惡人受懲罰。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因為你以耶和華為避難所， 以至高者為居所，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禍患不會臨到你身上， 災難不會靠近你的帳篷。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因為祂必吩咐祂的天使隨時隨地保護你。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他們會用手托住你， 不讓你的腳碰在石頭上。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你必將獅子和毒蛇踩在腳下， 你必踐踏猛獅和巨蛇。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耶和華說：「因為他愛慕我，我必拯救他； 因為他信靠我的名，我必保護他。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他求告我，我就答應他； 他遭遇患難，我必與他同在。 我必解救他，賜他尊貴的地位。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我必賜他長壽， 並讓他看見我的拯救之恩。」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安息日唱的詩歌。</w:t>
      </w:r>
    </w:p>
    <w:p>
      <w:pPr>
        <w:pStyle w:val="Heading2"/>
      </w:pPr>
      <w:r>
        <w:rPr>
          <w:lang w:val="zh_TW" w:bidi="zh_TW"/>
        </w:rPr>
        <w:t>詩篇 92:1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至高的耶和華啊， 讚美你、歌頌你的名是何等美好！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2-3</w:t>
      </w:r>
      <w:r>
        <w:rPr>
          <w:lang w:val="zh_TW" w:bidi="zh_TW"/>
        </w:rPr>
        <w:t xml:space="preserve"> 伴隨著十弦琴和豎琴的樂聲， 我早晨宣揚你的慈愛， 晚上述說你的信實。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耶和華啊，你的作為使我快樂， 我要因你手所做的而歡唱。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耶和華啊，你的作為何等偉大！ 你的心思何等深奧！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無知的人不會明白， 愚蠢的人無法理解：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雖然惡人如草滋生，歹徒一時亨通， 但他們終必永遠滅亡。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耶和華啊， 唯有你永遠受尊崇。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耶和華啊，你的仇敵終必滅亡， 凡作惡的都要被驅散。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你使我的角高舉，如野牛之角， 你用新油澆灌我。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我親眼看見我的敵人被擊潰， 親耳聽見那些攻擊我的惡人被打敗。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義人必如棕樹一樣繁盛， 像黎巴嫩香柏樹一樣茁壯。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他們栽在耶和華的殿中， 他們在我們上帝的院子裡長得枝繁葉茂。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他們到老仍然結果子， 一片青翠，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宣揚說：「耶和華公正無私， 祂是我的磐石， 祂裡面毫無不義。」</w:t>
      </w:r>
    </w:p>
    <w:p>
      <w:pPr>
        <w:pStyle w:val="Heading2"/>
      </w:pPr>
      <w:r>
        <w:rPr>
          <w:lang w:val="zh_TW" w:bidi="zh_TW"/>
        </w:rPr>
        <w:t>詩篇 93:1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耶和華掌權，祂身披威嚴； 耶和華身披威嚴，腰束力量。 世界堅立不動。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你的寶座立於太初， 你從亙古就存在。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耶和華啊， 大海澎湃怒吼，波浪滔天。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高天之上的耶和華充滿力量， 超過咆哮的洪水和怒吼的大海。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耶和華啊！你的法度信實可靠， 你的殿宇永遠聖潔。</w:t>
      </w:r>
    </w:p>
    <w:p>
      <w:pPr>
        <w:pStyle w:val="Heading2"/>
      </w:pPr>
      <w:r>
        <w:rPr>
          <w:lang w:val="zh_TW" w:bidi="zh_TW"/>
        </w:rPr>
        <w:t>詩篇 94:1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耶和華啊，你是伸冤的上帝； 伸冤的上帝啊， 求你彰顯榮光。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審判世界的主啊， 求你起來使驕傲人受應得的報應。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耶和華啊， 惡人洋洋得意，要到何時呢？ 要到何時呢？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他們口吐狂妄之言， 作惡的人都愛自誇。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耶和華啊，他們壓迫你的子民， 苦害你的產業。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他們殺死寡婦和寄居者， 還謀害孤兒，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並說：「耶和華看不見， 雅各的上帝不會知道。」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民中的愚昧人啊，你們要思想； 無知的人啊，你們何時才有智慧？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難道造耳朵的上帝聽不見嗎？ 難道造眼睛的上帝看不見嗎？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管教列國的上帝難道不懲罰嗎？ 賜人知識的上帝難道無知嗎？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耶和華洞悉人的思想， 祂知道人的思想虛妄。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耶和華啊，蒙你管教並用律法訓誨的人有福了！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你使他們在患難中有平安， 直到為惡人挖好了坑。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耶和華不會丟棄祂的子民， 也不會遺棄祂的產業。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公正的審判必重現， 心地正直的人都必擁護。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誰肯為我奮起攻擊惡人？ 誰肯為我起來抵擋作惡的人？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耶和華若不幫助我， 我早已歸入死亡的沉寂中了。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我說：「我失腳滑倒了！」 耶和華啊，你便以慈愛扶助我。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當我憂心忡忡的時候， 你的撫慰帶給我歡樂。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藉律例製造不幸的首領， 豈能與你聯盟？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他們結黨攻擊義人， 殘害無辜。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但耶和華是我的堡壘， 我的上帝是保護我的磐石。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祂必使惡人自食惡果， 因他們的罪惡而毀滅他們。 我們的上帝耶和華必毀滅他們。</w:t>
      </w:r>
    </w:p>
    <w:p>
      <w:pPr>
        <w:pStyle w:val="Heading2"/>
      </w:pPr>
      <w:r>
        <w:rPr>
          <w:lang w:val="zh_TW" w:bidi="zh_TW"/>
        </w:rPr>
        <w:t>詩篇 95:1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來吧，讓我們向耶和華歌唱， 向拯救我們的磐石歡呼。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讓我們懷著感恩的心來到祂面前， 用詩歌頌揚祂。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因為耶和華是偉大的上帝， 是眾神明之上的大君王。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祂掌管地的深處， 祂擁有山的高峰。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海洋屬於祂，是祂創造的， 陸地也是祂造的。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來吧，讓我們俯伏敬拜， 在創造我們的耶和華面前跪下。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因為祂是我們的上帝， 我們是祂照管的子民， 是祂牧放的羊群。 但願你們今日聽從祂的聲音！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不可像你們祖先在米利巴， 在曠野的瑪撒那樣心裡頑固。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耶和華說：「雖然他們見過我的作為， 卻仍然試我、探我。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所以，我憎惡他們四十年之久， 我說，『他們心向歧途，不認識我的道路。』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因此我憤然起誓說， 『他們絕不可進入我的安息！』」</w:t>
      </w:r>
    </w:p>
    <w:p>
      <w:pPr>
        <w:pStyle w:val="Heading2"/>
      </w:pPr>
      <w:r>
        <w:rPr>
          <w:lang w:val="zh_TW" w:bidi="zh_TW"/>
        </w:rPr>
        <w:t>詩篇 96:1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你們要向耶和華唱新歌， 普世都要歌頌耶和華。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要歌頌耶和華，頌讚祂的名， 天天傳揚祂的拯救之恩。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要在列國述說祂的榮耀， 在萬民中述說祂的奇妙作為。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因為耶和華無比偉大， 當受至高的頌揚； 祂超越一切神明，當受敬畏。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列邦的神明都是假的， 唯獨耶和華創造了諸天。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祂帶著尊貴和威嚴， 祂的聖所充滿能力和榮美。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萬族萬民啊， 要把榮耀和能力歸給耶和華， 歸給耶和華！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要將耶和華之名當得的榮耀歸給祂， 要帶著祭物到祂的院宇。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當敬拜聖潔榮耀的耶和華， 大地要在祂面前顫抖。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要告訴列國： 「耶和華掌權， 世界堅立不搖， 祂必公正地審判萬民。」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願天歡喜，願地快樂， 願海洋和其中的一切都歡呼。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願田野和其中的萬物都歡騰， 願林中的樹木都在耶和華面前歡唱。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因為祂來了，祂來審判天下， 祂要按公義審判世界， 憑祂的信實審判萬民。</w:t>
      </w:r>
    </w:p>
    <w:p>
      <w:pPr>
        <w:pStyle w:val="Heading2"/>
      </w:pPr>
      <w:r>
        <w:rPr>
          <w:lang w:val="zh_TW" w:bidi="zh_TW"/>
        </w:rPr>
        <w:t>詩篇 97:1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耶和華掌權，大地要歡欣！ 眾海島要快樂！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密雲和黑暗環繞在祂周圍， 公義和公平是祂寶座的根基。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烈火做祂的先鋒， 燒滅祂周圍的仇敵。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祂的閃電照亮世界， 大地看見就顫抖。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在天下之主耶和華面前， 群山如蠟熔化。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諸天述說祂的公義， 萬民瞻仰祂的榮耀。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願一切祭拜偶像、 以神像誇口的人都蒙羞。 所有的神明啊， 你們都要向耶和華下拜。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耶和華啊，聽見你的審判， 錫安就歡喜， 猶大的城邑就快樂。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因為你耶和華是普世的至高者， 淩駕於萬神之上。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愛耶和華的人都要憎恨罪惡， 因為祂保護敬虔人的生命， 從惡人手中解救他們。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光照亮義人， 心底正直的人有喜樂。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你們義人要以耶和華為樂， 稱謝祂的聖名。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一首詩歌。</w:t>
      </w:r>
    </w:p>
    <w:p>
      <w:pPr>
        <w:pStyle w:val="Heading2"/>
      </w:pPr>
      <w:r>
        <w:rPr>
          <w:lang w:val="zh_TW" w:bidi="zh_TW"/>
        </w:rPr>
        <w:t>詩篇 98:1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你們要向耶和華唱新歌， 因為祂的作為奇妙， 祂以右手和聖潔的臂膀施行拯救。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耶和華顯明了祂的拯救之恩， 向列邦彰顯了祂的公義。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祂沒有忘記以慈愛和信實對待以色列人， 普天下都看見我們上帝的救恩。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普世要向耶和華歡呼， 歡歡喜喜地高聲頌揚。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要彈奏豎琴歌頌耶和華， 伴著琴聲唱詩歌頌祂。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要伴隨著號聲和角聲在大君王耶和華面前歡呼。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大海和海中的一切要頌揚， 大地和地上的一切要歡呼。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江河要鼓掌， 群山要在耶和華面前齊聲歡唱，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因為祂要來審判大地， 要公義地審判世界， 公正地審判萬民。</w:t>
      </w:r>
    </w:p>
    <w:p>
      <w:pPr>
        <w:pStyle w:val="Heading2"/>
      </w:pPr>
      <w:r>
        <w:rPr>
          <w:lang w:val="zh_TW" w:bidi="zh_TW"/>
        </w:rPr>
        <w:t>詩篇 99:1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耶和華掌權，萬民當顫抖； 祂坐在基路伯天使之上， 大地當戰慄。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耶和華在錫安偉大無比， 超越萬邦。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萬邦要讚美你偉大而可畏的名， 你是聖潔的。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你是大能的君王， 喜愛正義，維護公平， 在雅各家秉公行義。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要尊崇我們的上帝耶和華， 俯伏在祂腳凳前敬拜， 祂是聖潔的。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祂的祭司中有摩西和亞倫， 呼求祂的人中有撒母耳。 他們求告耶和華， 祂就應允他們。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祂在雲柱中向他們說話， 他們遵守祂賜下的法度和律例。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耶和華，我們的上帝啊， 你應允了他們， 向他們顯明你是赦罪的上帝， 但也懲罰他們的罪惡。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要尊崇我們的上帝耶和華， 在祂的聖山上敬拜祂， 因為我們的上帝耶和華是聖潔的。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感恩詩。</w:t>
      </w:r>
    </w:p>
    <w:p>
      <w:pPr>
        <w:pStyle w:val="Heading2"/>
      </w:pPr>
      <w:r>
        <w:rPr>
          <w:lang w:val="zh_TW" w:bidi="zh_TW"/>
        </w:rPr>
        <w:t>詩篇 100:1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普世要向耶和華歡呼！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你們要歡然事奉耶和華， 到祂面前來歡唱。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要知道耶和華是上帝， 祂創造了我們， 我們屬於祂，是祂的子民， 是祂草場上的羊。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要懷著感恩的心進入祂的門， 唱著讚美的歌進入祂的院宇； 要感謝祂，稱頌祂的名。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因為耶和華是美善的， 祂的慈愛永遠長存， 祂的信實千古不變。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101:1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 我要歌頌你的慈愛和公正， 我要頌讚你。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我要謹慎行事， 走正直的路， 你何時來我這裡？ 我要存純全的心在家中行事。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我要棄絕惡事， 我憎惡背棄上帝者的行為， 不沾染他們的惡行。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我要遠離心術不正的人， 不與邪惡的事有任何瓜葛。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我要消滅暗中譭謗鄰居的人， 也不容忍心高氣傲的人。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我要看顧地上忠信的人， 讓他們與我同住。 行事正直的人才能服侍我。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詭詐的人必不得與我同住， 口出謊言的人必不得侍立在我面前。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每天早晨我要消滅國中所有的惡人， 從耶和華的城中剷除一切作惡的人。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受苦之人的禱告，在疲憊不堪時向耶和華的傾訴。</w:t>
      </w:r>
    </w:p>
    <w:p>
      <w:pPr>
        <w:pStyle w:val="Heading2"/>
      </w:pPr>
      <w:r>
        <w:rPr>
          <w:lang w:val="zh_TW" w:bidi="zh_TW"/>
        </w:rPr>
        <w:t>詩篇 102:1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耶和華啊，求你聽我的禱告， 願我的呼求達到你面前！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我在危難的時候， 求你不要掩面不理我。 我的呼求的時候，求你垂聽， 趕快應允我。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我的年日如煙消散， 我的骨頭如火焚燒。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我的心被摧殘，如草枯萎， 以致我不思飲食。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我因哀歎而瘦骨嶙峋。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我就像曠野中的鴞鳥， 又像廢墟中的貓頭鷹。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我無法入睡， 我就像屋頂上一隻孤伶伶的麻雀。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我的仇敵終日辱罵我， 嘲笑我的用我的名字咒詛人。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我以爐灰為食物， 眼淚拌著水喝，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因為你向我大發烈怒， 把我撿起來扔掉了。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我的年日像黃昏的影子， 又如枯乾的草芥。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耶和華啊！唯有你永遠做王， 你的大名萬代長存。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你必起來憐憫錫安， 因為該恩待她了，時候已到。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你的僕人們喜愛城中的石頭， 憐惜城中的塵土。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列國敬畏耶和華的名， 世上的君王都敬畏祂的榮耀。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因為耶和華必重建錫安， 帶著榮耀顯現。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祂必垂聽窮人的禱告， 不藐視他們的祈求。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要為後代記下這一切， 好讓將來受造的人讚美耶和華。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耶和華從至高的聖所俯視人間， 從天上察看大地，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要垂聽被囚之人的哀歎， 釋放被定死罪的人。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21-22</w:t>
      </w:r>
      <w:r>
        <w:rPr>
          <w:lang w:val="zh_TW" w:bidi="zh_TW"/>
        </w:rPr>
        <w:t xml:space="preserve"> 這樣，萬族萬國聚集敬拜 耶和華時， 人們必在錫安傳揚祂的名， 在耶路撒冷讚美祂。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祂使我未老先衰， 縮短了我的歲月。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我說：「我的上帝啊， 你世代長存， 求你不要叫我中年早逝。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太初你奠立大地的根基， 親手創造諸天。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天地都要消亡， 但你永遠長存。 天地都會像外衣漸漸破舊， 你必更換天地，如同更換衣服， 天地都要消逝。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但你永遠不變， 你的年日永無窮盡。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你僕人的後代必生生不息， 他們的子孫必在你面前堅立。」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103:1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我的心啊，要稱頌耶和華， 我的肺腑心腸啊，要稱頌祂的聖名。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我的心啊，要稱頌耶和華， 不要忘記祂的一切恩惠。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祂赦免你一切的罪惡， 醫治你一切的疾病。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祂救贖你的生命脫離死亡， 以慈愛和憐憫環繞你。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祂以美物滿足你的願望， 使你如鷹一般恢復青春。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耶和華為一切受欺壓的人伸張正義，主持公道。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祂讓摩西明白自己的旨意， 向以色列人彰顯自己的作為。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耶和華好憐憫，有恩典， 不輕易發怒，充滿慈愛。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祂不永久責備人， 也不永遠懷怒。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祂沒有按我們的罪惡對待我們， 也沒有照我們的罪過懲罰我們。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因為天離地有多高， 祂對敬畏祂之人的愛也多大！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東離西有多遠， 祂叫我們的過犯離我們也多遠！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耶和華憐愛敬畏祂的人， 如同慈父憐愛自己的兒女。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因為祂知道我們的本源， 顧念我們不過是塵土。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世人的年日如同草芥， 如野地茂盛的花，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一經風吹，便無影無蹤， 從原處永遠消逝。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耶和華永永遠遠愛敬畏祂的人， 以公義待他們的子子孫孫，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就是那些守祂的約、 一心遵行祂命令的人。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耶和華在天上設立了寶座， 祂的王權統管萬有。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聽從耶和華的命令、遵行祂吩咐的大能天使啊， 你們要稱頌祂！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事奉耶和華、遵從祂旨意的天軍啊， 你們要稱頌祂！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耶和華所造的萬物啊， 要在祂掌管的各處稱頌祂。 我的心啊，要稱頌耶和華！</w:t>
      </w:r>
    </w:p>
    <w:p>
      <w:pPr>
        <w:pStyle w:val="Heading2"/>
      </w:pPr>
      <w:r>
        <w:rPr>
          <w:lang w:val="zh_TW" w:bidi="zh_TW"/>
        </w:rPr>
        <w:t>詩篇 104:1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我的心啊，要稱頌耶和華。 我的上帝耶和華啊， 你是多麼偉大！ 你以尊貴和威嚴為衣，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你身披光華如披外袍， 你鋪展穹蒼如鋪幔子。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祂在水上立起樓閣的棟梁。 祂以雲彩為車駕，乘風飛馳。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祂以風為使者， 以火焰為僕役。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祂將大地立在根基上， 使它永不動搖。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你以深水為衣覆蓋大地， 使大水淹沒群山。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你一聲怒叱，眾水便奔逃； 你一聲雷鳴，眾水就奔流，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漫過山巒，流進山谷， 歸到你指定的地方。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你為眾水劃定不可逾越的界線， 以免大地再遭淹沒。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耶和華使泉水湧流在谷地， 奔騰在山間，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讓野地的動物有水喝， 野驢可以解渴。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飛鳥也在溪旁棲息， 在樹梢上歌唱。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祂從天上的樓閣降雨在山間， 大地因祂的作為而豐美富饒。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祂使綠草生長，滋養牲畜， 讓人種植作物， 享受大地的出產，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有沁人心懷的醇酒、 滋潤容顏的膏油、 增強活力的五穀。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耶和華種植了黎巴嫩的香柏樹， 使它們得到充沛的水源，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鳥兒在樹上搭窩， 鸛鳥在松樹上棲息。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高山是野山羊的住處， 峭壁是石獾的藏身之所。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你命月亮定節令， 使太陽自知西沉。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你造黑暗，定為夜晚， 作林中百獸出沒的時間。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猛獅吼叫著覓食， 尋找上帝所賜的食物。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太陽升起， 百獸便躲避，臥在洞中，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人們外出工作，直到黃昏。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耶和華啊，你的創造如此繁多！ 你用智慧造了這一切， 大地充滿了你創造的萬物。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汪洋浩瀚， 充滿了無數的大小水族，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船隻往來於海上， 你造的海怪也在水中嬉戲。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牠們都倚靠你按時供應食物。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你賜下食物，牠們才有吃的， 你伸手賜下美食，牠們才得飽足。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你若掩面不顧牠們， 牠們會驚慌失措。 你一收回牠們的氣息， 牠們便死亡，歸於塵土。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你一吹氣便創造了牠們， 你使大地煥然一新。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願耶和華的榮耀存到永遠！ 願耶和華以祂的創造為樂！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祂一看大地，大地就震動； 祂一摸群山，群山就冒煙。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我要一生一世向耶和華歌唱， 我一息尚存就要讚美我的上帝。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願祂喜悅我的默想， 耶和華是我的喜樂。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願罪人從地上消逝， 願惡人蕩然無存。 我的心啊，要稱頌耶和華！ 你們要讚美耶和華！</w:t>
      </w:r>
    </w:p>
    <w:p>
      <w:pPr>
        <w:pStyle w:val="Heading2"/>
      </w:pPr>
      <w:r>
        <w:rPr>
          <w:lang w:val="zh_TW" w:bidi="zh_TW"/>
        </w:rPr>
        <w:t>詩篇 105:1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你們要稱謝耶和華，呼求祂的名， 在列邦傳揚祂的作為。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要歌頌、讚美祂， 述說祂一切奇妙的作為。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要以祂的聖名為榮， 願尋求耶和華的人心中快樂。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要尋求耶和華和祂的能力， 時常來到祂面前。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5-6</w:t>
      </w:r>
      <w:r>
        <w:rPr>
          <w:lang w:val="zh_TW" w:bidi="zh_TW"/>
        </w:rPr>
        <w:t xml:space="preserve"> 祂僕人亞伯拉罕的後裔啊， 祂所揀選的雅各的子孫啊， 要記住祂所行的神蹟奇事和祂口中的判詞。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祂是我們的上帝耶和華， 祂在普天下施行審判。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祂永遠記得祂的約， 歷經千代也不忘祂的應許，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就是祂與亞伯拉罕所立的約， 向以撒所起的誓。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祂將這約定為律例賜給雅各， 定為永遠的約賜給以色列。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祂說：「我必把迦南賜給你， 作為你的產業。」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那時他們人丁稀少，寥寥可數， 在當地寄居。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他們在異國他鄉流離飄零。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耶和華不容人壓迫他們， 還為他們的緣故責備君王，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說：「不可加害我膏立的人， 也不可傷害我的先知。」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祂命饑荒降在那裡， 斷絕一切食物供應。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祂派一個人先去， 這人就是被賣為奴隸的約瑟。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他被戴上腳鐐，套上枷鎖，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直到後來他的預言應驗， 耶和華的話試煉了他。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埃及王派人釋放他， 百姓的首領給他自由，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派他執掌朝政， 管理國中的一切，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有權柄管束王的大臣， 將智慧傳授王的長老。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以色列來到埃及， 雅各寄居在含地。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耶和華使祂的子民生養眾多， 比他們的仇敵還要強盛。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祂使仇敵轉念憎恨祂的子民， 用詭計虐待祂的僕人。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祂派遣祂的僕人摩西和祂揀選的亞倫，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在埃及行神蹟， 在含地行奇事。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祂使黑暗降下籠罩那裡； 他們沒有違背祂的話。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祂使埃及的水變成血， 魚都死去；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又使國中到處是青蛙， 王宮禁院也不能倖免。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祂一發命令， 蒼蠅蜂擁而至，蝨子遍滿全境。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祂使雨變成冰雹， 遍地電光閃閃。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祂擊倒他們的葡萄樹和無花果樹， 摧毀他們境內的樹木。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祂一發聲， 就飛來無數蝗蟲和螞蚱，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吃盡他們土地上的植物， 吃盡他們田間的出產。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祂又擊殺他們境內所有的長子， 就是他們年輕力壯時生的長子。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祂帶領以色列人攜金帶銀地離開埃及， 各支派中無人畏縮。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埃及人懼怕他們， 樂見他們離去。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祂鋪展雲彩為他們遮蔭， 晚上用火給他們照明。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他們祈求， 祂就賜下鵪鶉，降下天糧， 叫他們飽足。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祂使磐石裂開、湧出水來， 在乾旱之地奔流成河。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因為祂顧念祂賜給僕人亞伯拉罕的神聖應許。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祂帶領祂的子民歡然離去， 祂所揀選的百姓歡呼前行。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祂把列國的土地賜給他們， 使他們獲得別人的勞動成果。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祂這樣做是要使他們持守祂的命令， 遵行祂的律法。 你們要讚美耶和華！</w:t>
      </w:r>
    </w:p>
    <w:p>
      <w:pPr>
        <w:pStyle w:val="Heading2"/>
      </w:pPr>
      <w:r>
        <w:rPr>
          <w:lang w:val="zh_TW" w:bidi="zh_TW"/>
        </w:rPr>
        <w:t>詩篇 106:1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你們要讚美耶和華！ 要稱謝耶和華， 因為祂是美善的， 祂的慈愛永遠長存！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誰能述說耶和華的大能作為？ 誰能道盡祂當受讚美之處？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那些行事公正， 持守公義的人有福了。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耶和華啊！ 你恩待你子民的時候， 求你顧念我； 你拯救他們的時候， 求你幫助我，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使我看到你所揀選的人繁榮昌盛， 與他們同樂， 與你的子民一同誇耀。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我們跟祖先一樣也犯了罪， 行事邪惡。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我們祖先在埃及漠視你奇妙的作為， 忘記你向他們屢施慈愛， 在紅海邊反叛你。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但祂為了自己的名拯救了他們， 以彰顯祂的大能。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祂斥責紅海，海就乾了， 祂帶領他們走過深淵， 如履乾地。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祂救他們脫離敵人的權勢， 從仇敵的手中救贖了他們。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海水淹沒了敵軍， 沒有一人生還。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那時他們才相信祂的話， 歌唱讚美祂。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然而，他們很快忘了祂的作為， 不願等候祂的引導。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他們在曠野大起貪念， 在荒野試探上帝。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祂滿足了他們的要求， 但在他們當中降下了瘟疫。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他們還在營中嫉妒摩西和耶和華的聖僕亞倫。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大地裂開吞沒了大坍， 埋葬了亞比蘭一夥人。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火在他們的黨羽中燒起， 燒滅了這些惡人。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他們在何烈山鑄造牛犢，祭拜金屬偶像，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他們用吃草之牛的鑄像代替榮耀的上帝。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他們忘記了拯救他們的上帝， 祂曾在埃及行奇事，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在含地行神蹟， 在紅海邊行可畏的事。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因此祂說要消滅他們。 若不是祂揀選的摩西站在裂口處向祂求情， 祂早已發烈怒毀滅了他們。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他們藐視那佳美之地， 不相信祂的應許。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他們在帳篷裡發怨言， 不聽從祂的命令。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因此，祂舉手起誓要使他們倒斃在曠野，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使他們的後代倒在列國，分散到各地。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他們與巴力·毗珥苟合， 吃獻給假神的祭物。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他們的所作所為觸怒耶和華， 以致瘟疫降在他們中間。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那時，非尼哈起來懲罰罪人， 瘟疫才停止。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這就是他的義行，世代永存。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他們在米利巴泉邊惹耶和華發怒， 連累了摩西。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因為他們惹摩西發怒， 以致他說了魯莽的話。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他們沒有照耶和華的命令消滅外族人，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反倒與他們混居， 仿效他們的習俗，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拜他們的偶像，陷入網羅。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他們把自己的兒女當祭物獻給鬼魔，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他們把自己的兒女獻給迦南的偶像作祭物， 流他們兒女無辜的血， 玷污了那地方。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他們的行為玷污了自己， 所作所為使自己淪為淫婦。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耶和華因此向祂的子民發怒， 祂厭惡自己的產業，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使他們落在列邦的手中， 受敵人的轄制。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他們的敵人壓迫他們， 他們被制服在敵人手下。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祂多次拯救他們， 他們卻執意背叛， 陷入罪中不能自拔。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但祂聽見他們在苦難中呼求時， 仍然眷顧他們。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祂顧念與他們所立的約， 憑豐盛的慈愛憐憫他們。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祂使擄掠他們的人憐憫他們。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我們的上帝耶和華啊， 求你拯救我們， 從列國招聚我們， 我們好稱謝你的聖名， 以讚美你為榮。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以色列的上帝耶和華永永遠遠當受稱頌。 願眾民都說：「阿們！」 你們要讚美耶和華！</w:t>
      </w:r>
    </w:p>
    <w:p>
      <w:pPr>
        <w:pStyle w:val="Heading2"/>
      </w:pPr>
      <w:r>
        <w:rPr>
          <w:lang w:val="zh_TW" w:bidi="zh_TW"/>
        </w:rPr>
        <w:t>詩篇 107:1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你們要稱謝耶和華， 因為祂是美善的； 祂的慈愛永遠長存。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2-3</w:t>
      </w:r>
      <w:r>
        <w:rPr>
          <w:lang w:val="zh_TW" w:bidi="zh_TW"/>
        </w:rPr>
        <w:t xml:space="preserve"> 耶和華救贖的人， 就是祂從敵人手中救贖出來， 從東西南北各個地方招聚的人， 都要稱謝祂。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他們在曠野中飄泊，居無定所，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又饑又渴，精疲力竭。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他們在患難中呼求耶和華， 祂便救他們脫離困境，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帶領他們走直路， 到可居住的城邑。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他們要稱謝耶和華的慈愛， 稱謝祂為世人所行的奇事。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因為祂滿足乾渴的人， 以美食餵飽饑餓的人。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有些人坐在黑暗裡， 在死亡的陰影下， 被鐵鏈捆綁， 痛苦不堪，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因為他們違背上帝的話， 藐視至高者的旨意。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所以上帝使他們服苦役， 他們跌倒也無人扶助。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於是，他們在患難中呼求耶和華， 祂便救他們脫離困境。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祂帶領他們脫離黑暗和死亡的陰影， 斷開他們的鎖鏈。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他們要稱謝耶和華的慈愛， 稱謝祂為世人所行的奇事。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因為祂打碎了銅門， 砍斷了鐵閂。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有些人因自己的悖逆而愚頑， 因自己的罪過而受苦，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食慾全消，幾近死亡。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於是，他們在患難中呼求耶和華， 祂便救他們脫離困境。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祂一發令，就醫治了他們， 救他們脫離死亡。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他們要稱謝耶和華的慈愛， 稱謝祂為世人所行的奇事。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他們要向祂獻上感恩祭， 歡然歌頌祂的作為。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有些人乘船在汪洋大海上經商，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他們看見了耶和華的作為， 看見了祂在深海所行的奇事。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祂一聲令下， 狂風大作，巨浪滔天。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他們的船隻忽而被拋向半空， 忽而落入深淵， 他們嚇得膽戰心驚，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東倒西歪，如同醉漢， 束手無策。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於是，他們在患難中呼求耶和華， 祂便救他們脫離困境。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祂使狂風止息，海浪平靜。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他們因風平浪靜而歡喜， 祂帶領他們到所嚮往的港灣。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他們要稱謝耶和華的慈愛， 稱謝祂為世人所行的奇事。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他們要在眾人面前尊崇祂， 在長老的聚會中讚美祂。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祂使江河變成荒漠， 水泉變成乾地，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叫沃土變成荒涼的鹽鹼地， 因為那裡的居民邪惡。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祂叫荒漠水塘遍佈， 使旱地甘泉湧流。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祂使饑餓的人住在那裡， 建造可安居的城邑，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耕種田地，栽植葡萄園， 收成豐碩。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祂賜福給他們， 使他們人丁興旺， 牲口有增無減。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後來他們在壓迫、患難和痛苦的煎熬下人口減少， 地位卑下。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祂使貴族蒙羞受辱， 漂流在荒蕪之地。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但祂搭救貧苦的人脫離苦難， 使他們家族興旺，多如羊群。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正直人看見就歡喜， 邪惡人都啞口無言。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有智慧的人都要留心這些事， 他們要思想耶和華的慈愛。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大衛的詩歌。</w:t>
      </w:r>
    </w:p>
    <w:p>
      <w:pPr>
        <w:pStyle w:val="Heading2"/>
      </w:pPr>
      <w:r>
        <w:rPr>
          <w:lang w:val="zh_TW" w:bidi="zh_TW"/>
        </w:rPr>
        <w:t>詩篇 108:1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上帝啊！我心堅定不移， 我要用心靈唱詩歌頌你。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琴瑟啊，醒來吧！ 我要喚醒黎明！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耶和華啊，我要在列邦稱謝你， 在列國歌頌你。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因為你的慈愛廣及諸天， 你的信實高達穹蒼。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上帝啊， 願你受的尊崇超過諸天， 願你的榮耀覆蓋大地。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求你應允我們的禱告， 伸出右手拯救我們， 使你所愛的人獲救。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上帝在祂的聖所說： 「我要歡然劃分示劍，丈量疏割谷。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基列是我的，瑪拿西也是我的， 以法蓮是我的頭盔， 猶大是我的權杖。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摩押是我的洗腳盆， 我要把鞋扔給以東， 我要朝非利士高唱凱歌。」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誰能帶我進入堅固的城池？ 誰能領我到以東？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上帝啊，你拋棄了我們嗎？ 上帝啊，你不再和我們的軍隊一同出戰了嗎？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求你幫助我們攻打仇敵， 因為人的幫助徒然無益。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我們依靠上帝才能取勝， 祂必踐踏我們的敵人。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大衛的詩，交給樂長。</w:t>
      </w:r>
    </w:p>
    <w:p>
      <w:pPr>
        <w:pStyle w:val="Heading2"/>
      </w:pPr>
      <w:r>
        <w:rPr>
          <w:lang w:val="zh_TW" w:bidi="zh_TW"/>
        </w:rPr>
        <w:t>詩篇 109:1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我所讚美的上帝啊， 求你不要沉默不語。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因為邪惡和詭詐的人開口攻擊我， 用撒謊的舌頭譭謗我。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他們對我惡語相向， 無緣無故地攻擊我。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我愛他們，他們卻控告我， 但我專心禱告。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他們對我以惡報善， 以恨報愛。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求你差惡人攻擊我的仇敵， 派對頭站在他右邊控告他。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當他受審時， 願他被判為有罪， 他的禱告也算為罪過。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願他的年日短少， 願別人取代他的職位。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願他的孩子失去父親， 妻子成為寡婦。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願他的孩子流浪行乞， 被趕出自己破敗的家。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願債主奪取他所有的財產， 陌生人搶走他的勞動成果。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願無人向他施恩， 無人同情他的孤兒。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願他斷子絕孫， 他的姓氏傳不到下一代。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願耶和華記住他祖輩的罪惡， 不除去他母親的罪過。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願耶和華永不忘記他的罪惡， 把他的名號從世上剷除。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因為他毫無仁慈， 迫害困苦、貧窮和傷心的人， 置他們於死地。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他喜歡咒詛人， 願咒詛臨到他； 他不喜歡祝福人， 願祝福遠離他。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他咒詛成性， 願咒詛如水侵入他的身體， 如油浸透他的骨頭。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願咒詛不離其身， 如同身上的衣服和腰間的帶子。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願耶和華這樣報應那些控告我， 以惡言攻擊我的人。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主耶和華啊， 求你因自己的名恩待我， 因你的美善和慈愛拯救我。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因為我貧窮困苦， 內心飽受創傷。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我像黃昏的日影一樣消逝， 如蝗蟲一般被抖落。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禁食使我雙腿發軟， 瘦骨嶙峋。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仇敵都嘲笑我， 他們看見我就連連搖頭。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我的上帝耶和華啊， 求你幫助我，施慈愛拯救我，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讓他們知道這是你的作為， 你耶和華行了此事。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任憑他們咒詛吧， 你必賜福給我。 攻擊我的人必蒙羞， 但你的僕人必歡喜。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願控告我的人滿面羞辱， 願他們渾身被恥辱包裹。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我要竭力頌揚耶和華， 在人群中讚美祂。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因為祂保護貧窮的人， 救他們脫離定他們死罪的人。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大衛的詩歌。</w:t>
      </w:r>
    </w:p>
    <w:p>
      <w:pPr>
        <w:pStyle w:val="Heading2"/>
      </w:pPr>
      <w:r>
        <w:rPr>
          <w:lang w:val="zh_TW" w:bidi="zh_TW"/>
        </w:rPr>
        <w:t>詩篇 110:1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耶和華對我主說： 「你坐在我的右邊， 等我使你的仇敵成為你的腳凳。」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耶和華必從錫安擴展你的王權， 你要在眾仇敵中掌權。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你跟仇敵作戰的時候， 你的百姓必甘心跟從， 他們衣著聖潔， 如清晨的甘露。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耶和華起了誓，絕不反悔， 祂說：「你照麥基洗德的模式永遠做祭司。」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主在你右邊保護你， 祂發怒的時候，必毀滅列王。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祂要審判列國， 使列國屍橫遍野。 祂要毀滅世上的首領。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祂要喝路旁的溪水， 祂必精神抖擻。</w:t>
      </w:r>
    </w:p>
    <w:p>
      <w:pPr>
        <w:pStyle w:val="Heading2"/>
      </w:pPr>
      <w:r>
        <w:rPr>
          <w:lang w:val="zh_TW" w:bidi="zh_TW"/>
        </w:rPr>
        <w:t>詩篇 111:1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你們要讚美耶和華！ 在正直人的大會及會眾中， 我要全心稱謝耶和華。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耶和華的作為偉大， 所有喜歡的人都必思想。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祂的作為榮耀威嚴， 祂的公義永遠長存。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祂使人銘記祂奇妙的作為。 耶和華有恩典、好憐憫。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祂賜下糧食給那些敬畏祂的人， 祂永不忘記自己的約。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祂向子民彰顯大能的作為， 把列國的土地賜給他們。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祂憑信實和公正行事， 祂一切的法則都可靠，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是憑信實和正直賜下的， 存到永永遠遠。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祂救贖了自己的子民， 立了永遠的約， 祂的名神聖可畏。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智慧始於敬畏耶和華， 遵行祂命令者皆明睿。 祂永遠當受讚美。</w:t>
      </w:r>
    </w:p>
    <w:p>
      <w:pPr>
        <w:pStyle w:val="Heading2"/>
      </w:pPr>
      <w:r>
        <w:rPr>
          <w:lang w:val="zh_TW" w:bidi="zh_TW"/>
        </w:rPr>
        <w:t>詩篇 112:1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你們要讚美耶和華！ 敬畏耶和華、熱愛祂命令的人有福了！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他的子孫在世上必興盛， 正直人的後代必蒙福。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他的家財豐厚， 他的公義永遠長存。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黑暗中必有光照亮正直人， 照亮有恩慈、好憐憫、行公義的人。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慷慨借貸， 行事公正的人必亨通。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義人必永不動搖， 他必永得眷顧。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他不怕惡訊， 他一心信靠耶和華。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他心裡篤定，毫不害怕， 他終必戰勝仇敵。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他慷慨施捨，賙濟窮人； 他的公義永遠長存； 他的角被高舉，得享尊榮。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惡人見狀惱怒不已， 他咬牙切齒地死去。 惡人的盼望必破滅。</w:t>
      </w:r>
    </w:p>
    <w:p>
      <w:pPr>
        <w:pStyle w:val="Heading2"/>
      </w:pPr>
      <w:r>
        <w:rPr>
          <w:lang w:val="zh_TW" w:bidi="zh_TW"/>
        </w:rPr>
        <w:t>詩篇 113:1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你們要讚美耶和華！ 耶和華的僕人啊， 你們要讚美，讚美耶和華的名。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願耶和華的名受稱頌， 從現在直到永遠！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從日出之地到日落之處， 普世都應當讚美耶和華的名。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耶和華高居萬國之上， 祂的榮耀高過諸天。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誰能與我們的上帝耶和華相比？ 祂坐在至高之處，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俯視諸天和大地。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祂從灰塵中提拔貧窮人， 從糞堆中提升困苦人，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使他們與王子同坐， 與本國的王子同坐。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祂使不育的婦人安居家中， 成為快樂的母親。 你們要讚美耶和華！</w:t>
      </w:r>
    </w:p>
    <w:p>
      <w:pPr>
        <w:pStyle w:val="Heading2"/>
      </w:pPr>
      <w:r>
        <w:rPr>
          <w:lang w:val="zh_TW" w:bidi="zh_TW"/>
        </w:rPr>
        <w:t>詩篇 114:1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以色列人離開埃及， 雅各家從異族出來時，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猶大成為上帝的聖所， 以色列成為祂的國度。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大海看見他們就奔逃， 約旦河也倒流。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大山如公羊一般跳躍， 小山像羊羔一樣蹦跳。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大海啊，你為何奔逃？ 約旦河啊，你為何倒流？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大山啊，你為何如公羊一般跳躍？ 小山啊，你為何像羊羔一樣蹦跳？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大地啊，你要在主面前， 在雅各的上帝面前顫抖，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因為祂使磐石變成水池， 使巖石湧出泉水。</w:t>
      </w:r>
    </w:p>
    <w:p>
      <w:pPr>
        <w:pStyle w:val="Heading2"/>
      </w:pPr>
      <w:r>
        <w:rPr>
          <w:lang w:val="zh_TW" w:bidi="zh_TW"/>
        </w:rPr>
        <w:t>詩篇 115:1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 不要將榮耀歸於我們， 不要歸於我們。 榮耀歸於你的名， 因為你慈愛、信實！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為何讓列國說 「他們的上帝在哪裡」？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我們的上帝高居在天， 按自己的旨意行事。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他們的偶像是人用金銀造的。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它們有口不能言，有眼不能看，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有耳不能聽，有鼻不能聞，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有手不能摸，有腳不能走， 有喉嚨也不能發聲。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造偶像的必和偶像一樣， 信靠偶像的人也是如此。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以色列人啊，要信靠耶和華！ 祂是你們的幫助， 是你們的盾牌。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亞倫家啊，要信靠耶和華！ 祂是你們的幫助， 是你們的盾牌。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敬畏耶和華的人啊，要信靠祂！ 祂是你們的幫助， 是你們的盾牌。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耶和華顧念我們，賜福給我們。 祂要賜福給以色列人， 賜福給亞倫家。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耶和華要賜福給一切敬畏祂的人， 不分尊貴卑賤。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願耶和華使你們和你們的後代人丁興旺！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願創造天地的耶和華賜福給你們！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高天屬於耶和華， 但祂把大地賜給了世人。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死人不能頌讚耶和華， 下墳墓的人不能讚美祂。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但我們要讚美耶和華， 從現在直到永遠。 你們要讚美耶和華！</w:t>
      </w:r>
    </w:p>
    <w:p>
      <w:pPr>
        <w:pStyle w:val="Heading2"/>
      </w:pPr>
      <w:r>
        <w:rPr>
          <w:lang w:val="zh_TW" w:bidi="zh_TW"/>
        </w:rPr>
        <w:t>詩篇 116:1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我愛耶和華， 因為祂垂聽了我的呼求和禱告。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因為祂側耳聽我的祈求， 我一生都要求告祂。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死亡的繩索纏繞我， 陰間的恐怖籠罩我， 我陷入困苦和憂愁。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於是，我求告耶和華的名， 說：「耶和華啊，求你救我。」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耶和華仁慈、公義， 我們的上帝充滿憐憫。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耶和華保護心地單純的人， 危難之時祂拯救了我。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我的心啊，恢復安寧吧， 因為耶和華恩待你。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祂救我的性命脫離死亡， 止住我眼中的淚水， 使我雙腳免於滑倒。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我要在世上事奉耶和華。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我相信，所以才說： 「我受盡了痛苦。」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我曾驚恐地說： 「人人都說謊。」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我拿什麼報答耶和華賜給我的一切恩惠呢？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我要因耶和華的拯救之恩舉杯稱頌祂的名。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我要在耶和華的子民面前還我向祂許的願。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耶和華的眼目顧惜祂聖民的存亡。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耶和華啊！我是你的僕人， 是你的僕人，是你婢女的兒子。 你除去了我的鎖鏈。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我要向你獻上感恩祭， 求告耶和華的名。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18-19</w:t>
      </w:r>
      <w:r>
        <w:rPr>
          <w:lang w:val="zh_TW" w:bidi="zh_TW"/>
        </w:rPr>
        <w:t xml:space="preserve"> 我要在耶路撒冷， 在耶和華的殿中， 在耶和華的子民面前還我向祂許的願。 你們要讚美耶和華！</w:t>
      </w:r>
    </w:p>
    <w:p>
      <w:pPr>
        <w:pStyle w:val="Heading2"/>
      </w:pPr>
      <w:r>
        <w:rPr>
          <w:lang w:val="zh_TW" w:bidi="zh_TW"/>
        </w:rPr>
        <w:t>詩篇 117:1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萬國啊，你們要讚美耶和華！ 萬民啊，你們要頌揚祂！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因為祂對我們的慈愛是何等深厚， 祂的信實永遠長存。 你們要讚美耶和華！</w:t>
      </w:r>
    </w:p>
    <w:p>
      <w:pPr>
        <w:pStyle w:val="Heading2"/>
      </w:pPr>
      <w:r>
        <w:rPr>
          <w:lang w:val="zh_TW" w:bidi="zh_TW"/>
        </w:rPr>
        <w:t>詩篇 118:1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你們要稱謝耶和華， 因為祂是美善的， 祂的慈愛永遠長存。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願以色列人說： 「祂的慈愛永遠長存。」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願亞倫家說： 「祂的慈愛永遠長存。」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願那些敬畏耶和華的人說： 「祂的慈愛永遠長存。」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我在苦難中求告耶和華， 祂就答應我，救我脫離困境。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有耶和華與我同在， 我必不懼怕， 人能把我怎麼樣？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耶和華與我同在，幫助我， 我必看見那些恨我的人一敗塗地。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投靠耶和華勝過倚靠人。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投靠耶和華勝過倚靠權貴。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列國圍住我， 但我靠著耶和華的名消滅了他們。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他們四面圍住我， 但我靠著耶和華的名消滅了他們。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他們如蜜蜂圍住我， 然而他們必像燃燒的荊棘， 轉瞬消逝； 我靠著耶和華的名消滅了他們。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我受到猛烈的攻擊， 幾乎要倒下了， 但耶和華幫助了我。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耶和華是我的力量， 是我的詩歌； 祂拯救了我。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義人的帳篷裡傳出勝利的歡呼聲： 「耶和華用右手施展大能！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耶和華高舉右手， 耶和華用右手施展大能！」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我必不至於死， 我要活著， 並要述說耶和華的作為。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耶和華雖然重重地懲罰我， 卻沒有置我於死地。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給我打開公義的門吧， 我要進去稱謝耶和華。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這是耶和華的門， 義人都可以進去。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耶和華啊！我稱謝你， 因為你應允了我的禱告， 拯救了我。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工匠丟棄的石頭已成了房角石。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這是耶和華的作為， 在我們看來奇妙莫測。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這是耶和華得勝的日子， 我們要歡喜快樂。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耶和華啊，求你拯救我們； 耶和華啊，求你使我們亨通。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奉耶和華之名來的當受稱頌！ 我們要在耶和華的殿中祝福你們。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耶和華是上帝， 祂的光照亮我們。 要用繩索拴住祭牲， 牽到祭壇的角那裡。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你是我的上帝，我要稱謝你； 你是我的上帝，我要尊崇你。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你們要稱謝耶和華， 因為祂是美善的， 祂的慈愛永遠長存。</w:t>
      </w:r>
    </w:p>
    <w:p>
      <w:pPr>
        <w:pStyle w:val="Heading2"/>
      </w:pPr>
      <w:r>
        <w:rPr>
          <w:lang w:val="zh_TW" w:bidi="zh_TW"/>
        </w:rPr>
        <w:t>詩篇 119:1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行為正直、遵行耶和華律法的人有福了！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遵守祂的法度、全心尋求祂的人有福了！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他們不做不義之事， 只遵行祂的旨意。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耶和華啊，你已經賜下法則， 為了讓我們竭力遵行。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我渴望堅定地遵從你的律例。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我重視你的一切命令， 便不致羞愧。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我學習你公義的法令時， 要存著正直的心來稱謝你。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我要遵守你的律例， 求你不要完全棄絕我。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青年如何保持純潔呢？ 就是要遵行你的話。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我全心尋求你， 求你不要讓我偏離你的命令。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我把你的話珍藏在心中， 免得我得罪你。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耶和華啊，你當受稱頌！ 求你將你的律例教導我。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我宣揚你口中所出的一切法令。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我喜愛你的法度如同人喜愛財富。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我要默想你的法則， 思想你的旨意。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我以遵行你的律例為樂， 我不忘記你的話語。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求你以厚恩待你僕人， 使我能活著，並遵守你的話語。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求你開我的眼睛， 使我能明白你律法中的奧妙。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我在世上是過客， 求你不要向我隱藏你的命令。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我時刻切慕你的法令， 以致心力憔悴。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你斥責受咒詛、偏離你命令的狂傲人。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求你除去我所受的羞辱和藐視， 因為我遵從你的法度。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雖然權貴們坐著譭謗我， 僕人仍要默想你的律例。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你的法度是我的喜樂， 是我的謀士。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我的性命幾乎墜入塵埃， 求你憑應許保全我性命。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我陳明自己的行為， 你就回應了我； 求你將你的律例教導我。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求你使我明白你的法則， 我要默想你的奇妙作為。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我傷心欲絕， 求你照你的應許使我堅強起來。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求你使我遠離奸詐之路， 開恩將你的律法教導我。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我已經選擇了真理之路， 決心遵行你的法令。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我持守你的法度，耶和華啊， 求你不要使我蒙羞。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我竭力遵守你的命令， 因為你拓寬我的悟性。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耶和華啊，求你將你的律例教導我， 我必遵守到底。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求你賜我悟性，使我遵守你的律法， 並且全心遵守。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求你引導我遵行你的命令， 因為這是我喜愛的。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求你使我的心嚮往你的法度， 而非不義之財。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求你使我的眼目遠離虛空之事， 按你的旨意保全我性命。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求你實現你給僕人的應許， 就是你給敬畏你之人的應許。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求你除去我所害怕的羞辱， 因為你的法令是美善的。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我渴望遵行你的法則， 求你按你的公義保全我性命。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耶和華啊！ 願你的慈愛臨到我， 願你的拯救臨到我， 正如你的應許，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好叫我能應對嘲笑我的人， 因為我信靠你的話。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斷不要從我口中拿走真理之言， 因為你的法令是我的盼望。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我要持守你的律法， 直到永永遠遠。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我要自由地生活， 因為我尋求你的法則。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我要在君王面前講論你的法度， 我不以此為恥。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我以遵行你的命令為樂， 我喜愛你的命令。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我尊崇你的命令， 我喜愛你的命令， 我要默想你的律例。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求你顧念你對僕人的應許， 你的話帶給我盼望。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你的應許保全我性命， 是我患難中的安慰。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狂傲人肆意嘲諷我， 但我仍然沒有偏離你的律法。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耶和華啊， 我牢記你古時賜下的法令， 你的法令是我的安慰。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我見惡人丟棄你的律法， 就怒火中燒。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我在世上寄居， 你的律例就是我的詩歌。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耶和華啊，我在夜間思想你的名， 我要遵守你的律法。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我向來遵行你的法則。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耶和華啊，你是我的福分！ 我決心遵行你的話語。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我一心求你施恩， 求你照著你的應許恩待我。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我思想自己走過的路， 就移步歸向你的法度。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60</w:t>
      </w:r>
      <w:r>
        <w:rPr>
          <w:lang w:val="zh_TW" w:bidi="zh_TW"/>
        </w:rPr>
        <w:t xml:space="preserve"> 我毫不遲疑地遵守你的命令。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61</w:t>
      </w:r>
      <w:r>
        <w:rPr>
          <w:lang w:val="zh_TW" w:bidi="zh_TW"/>
        </w:rPr>
        <w:t xml:space="preserve"> 雖然惡人用繩索捆綁我， 我仍不忘記你的律法。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62</w:t>
      </w:r>
      <w:r>
        <w:rPr>
          <w:lang w:val="zh_TW" w:bidi="zh_TW"/>
        </w:rPr>
        <w:t xml:space="preserve"> 因為你公義的法令， 我半夜起來稱謝你。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63</w:t>
      </w:r>
      <w:r>
        <w:rPr>
          <w:lang w:val="zh_TW" w:bidi="zh_TW"/>
        </w:rPr>
        <w:t xml:space="preserve"> 我與所有敬畏你、遵守你法則的人為友。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64</w:t>
      </w:r>
      <w:r>
        <w:rPr>
          <w:lang w:val="zh_TW" w:bidi="zh_TW"/>
        </w:rPr>
        <w:t xml:space="preserve"> 耶和華啊，你的慈愛充滿大地， 求你將你的律例教導我。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65</w:t>
      </w:r>
      <w:r>
        <w:rPr>
          <w:lang w:val="zh_TW" w:bidi="zh_TW"/>
        </w:rPr>
        <w:t xml:space="preserve"> 耶和華啊， 你信守諾言，善待了僕人。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66</w:t>
      </w:r>
      <w:r>
        <w:rPr>
          <w:lang w:val="zh_TW" w:bidi="zh_TW"/>
        </w:rPr>
        <w:t xml:space="preserve"> 求你賜我知識，教我判別是非， 因為我信靠你的命令。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67</w:t>
      </w:r>
      <w:r>
        <w:rPr>
          <w:lang w:val="zh_TW" w:bidi="zh_TW"/>
        </w:rPr>
        <w:t xml:space="preserve"> 從前我沒有受苦的時候走迷了路， 現在我要遵行你的話。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68</w:t>
      </w:r>
      <w:r>
        <w:rPr>
          <w:lang w:val="zh_TW" w:bidi="zh_TW"/>
        </w:rPr>
        <w:t xml:space="preserve"> 你是美善的， 你所行的都是美善的， 求你將你的律例教導我。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69</w:t>
      </w:r>
      <w:r>
        <w:rPr>
          <w:lang w:val="zh_TW" w:bidi="zh_TW"/>
        </w:rPr>
        <w:t xml:space="preserve"> 傲慢人譭謗我， 但我一心遵守你的法則。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70</w:t>
      </w:r>
      <w:r>
        <w:rPr>
          <w:lang w:val="zh_TW" w:bidi="zh_TW"/>
        </w:rPr>
        <w:t xml:space="preserve"> 他們執迷不悟， 但我喜愛你的律法。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71</w:t>
      </w:r>
      <w:r>
        <w:rPr>
          <w:lang w:val="zh_TW" w:bidi="zh_TW"/>
        </w:rPr>
        <w:t xml:space="preserve"> 我受苦對我有益， 使我可以學習你的律例。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72</w:t>
      </w:r>
      <w:r>
        <w:rPr>
          <w:lang w:val="zh_TW" w:bidi="zh_TW"/>
        </w:rPr>
        <w:t xml:space="preserve"> 你頒布的律法對我而言比千萬金銀更寶貴。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73</w:t>
      </w:r>
      <w:r>
        <w:rPr>
          <w:lang w:val="zh_TW" w:bidi="zh_TW"/>
        </w:rPr>
        <w:t xml:space="preserve"> 你親手造我、塑我， 求你賜我悟性來學習你的命令。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74</w:t>
      </w:r>
      <w:r>
        <w:rPr>
          <w:lang w:val="zh_TW" w:bidi="zh_TW"/>
        </w:rPr>
        <w:t xml:space="preserve"> 敬畏你的人見我就歡喜， 因為你的話是我的盼望。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75</w:t>
      </w:r>
      <w:r>
        <w:rPr>
          <w:lang w:val="zh_TW" w:bidi="zh_TW"/>
        </w:rPr>
        <w:t xml:space="preserve"> 耶和華啊， 我知道你的法令公義， 你是憑信實管教我。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76</w:t>
      </w:r>
      <w:r>
        <w:rPr>
          <w:lang w:val="zh_TW" w:bidi="zh_TW"/>
        </w:rPr>
        <w:t xml:space="preserve"> 求你照著你給僕人的應許， 用你的慈愛來安慰我。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77</w:t>
      </w:r>
      <w:r>
        <w:rPr>
          <w:lang w:val="zh_TW" w:bidi="zh_TW"/>
        </w:rPr>
        <w:t xml:space="preserve"> 求你憐憫我，使我可以存活， 因為你的律法是我的喜樂。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78</w:t>
      </w:r>
      <w:r>
        <w:rPr>
          <w:lang w:val="zh_TW" w:bidi="zh_TW"/>
        </w:rPr>
        <w:t xml:space="preserve"> 願狂傲人受辱， 因他們詆譭我； 但我要默想你的法則。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79</w:t>
      </w:r>
      <w:r>
        <w:rPr>
          <w:lang w:val="zh_TW" w:bidi="zh_TW"/>
        </w:rPr>
        <w:t xml:space="preserve"> 願敬畏你的人到我這裡來， 好明白你的法度。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80</w:t>
      </w:r>
      <w:r>
        <w:rPr>
          <w:lang w:val="zh_TW" w:bidi="zh_TW"/>
        </w:rPr>
        <w:t xml:space="preserve"> 願我能全心遵守你的律例， 使我不致羞愧。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81</w:t>
      </w:r>
      <w:r>
        <w:rPr>
          <w:lang w:val="zh_TW" w:bidi="zh_TW"/>
        </w:rPr>
        <w:t xml:space="preserve"> 我的心迫切渴慕你的拯救， 你的話是我的盼望。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82</w:t>
      </w:r>
      <w:r>
        <w:rPr>
          <w:lang w:val="zh_TW" w:bidi="zh_TW"/>
        </w:rPr>
        <w:t xml:space="preserve"> 我期盼你的應許實現， 望眼欲穿。 我說：「你何時才安慰我？」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83</w:t>
      </w:r>
      <w:r>
        <w:rPr>
          <w:lang w:val="zh_TW" w:bidi="zh_TW"/>
        </w:rPr>
        <w:t xml:space="preserve"> 我形容枯槁，好像煙薰的皮袋， 但我仍然沒有忘記你的律例。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84</w:t>
      </w:r>
      <w:r>
        <w:rPr>
          <w:lang w:val="zh_TW" w:bidi="zh_TW"/>
        </w:rPr>
        <w:t xml:space="preserve"> 你僕人還要等候多久呢？ 你何時才會懲罰那些迫害我的人呢？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85</w:t>
      </w:r>
      <w:r>
        <w:rPr>
          <w:lang w:val="zh_TW" w:bidi="zh_TW"/>
        </w:rPr>
        <w:t xml:space="preserve"> 違背你律法的狂傲人挖陷阱害我。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86</w:t>
      </w:r>
      <w:r>
        <w:rPr>
          <w:lang w:val="zh_TW" w:bidi="zh_TW"/>
        </w:rPr>
        <w:t xml:space="preserve"> 你的一切命令都可靠， 他們無故地迫害我， 求你幫助我。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87</w:t>
      </w:r>
      <w:r>
        <w:rPr>
          <w:lang w:val="zh_TW" w:bidi="zh_TW"/>
        </w:rPr>
        <w:t xml:space="preserve"> 他們幾乎置我於死地， 但我仍然沒有背棄你的法則。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88</w:t>
      </w:r>
      <w:r>
        <w:rPr>
          <w:lang w:val="zh_TW" w:bidi="zh_TW"/>
        </w:rPr>
        <w:t xml:space="preserve"> 求你施慈愛保全我性命， 我好遵守你頒布的法度。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89</w:t>
      </w:r>
      <w:r>
        <w:rPr>
          <w:lang w:val="zh_TW" w:bidi="zh_TW"/>
        </w:rPr>
        <w:t xml:space="preserve"> 耶和華啊，你的話立定在天， 永遠不變。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90</w:t>
      </w:r>
      <w:r>
        <w:rPr>
          <w:lang w:val="zh_TW" w:bidi="zh_TW"/>
        </w:rPr>
        <w:t xml:space="preserve"> 你的信實萬代長存； 你奠定大地，它恆久不變。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91</w:t>
      </w:r>
      <w:r>
        <w:rPr>
          <w:lang w:val="zh_TW" w:bidi="zh_TW"/>
        </w:rPr>
        <w:t xml:space="preserve"> 天地照你的法令存到今日， 因為萬物都是你的僕役。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92</w:t>
      </w:r>
      <w:r>
        <w:rPr>
          <w:lang w:val="zh_TW" w:bidi="zh_TW"/>
        </w:rPr>
        <w:t xml:space="preserve"> 我若不以你的律法為樂， 早已死在苦難中了。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93</w:t>
      </w:r>
      <w:r>
        <w:rPr>
          <w:lang w:val="zh_TW" w:bidi="zh_TW"/>
        </w:rPr>
        <w:t xml:space="preserve"> 我永不忘記你的法則， 因你藉此保全我性命。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94</w:t>
      </w:r>
      <w:r>
        <w:rPr>
          <w:lang w:val="zh_TW" w:bidi="zh_TW"/>
        </w:rPr>
        <w:t xml:space="preserve"> 我屬於你，求你拯救我， 因為我尋求你的法則。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95</w:t>
      </w:r>
      <w:r>
        <w:rPr>
          <w:lang w:val="zh_TW" w:bidi="zh_TW"/>
        </w:rPr>
        <w:t xml:space="preserve"> 惡人伺機害我， 但我仍然思想你的法度。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96</w:t>
      </w:r>
      <w:r>
        <w:rPr>
          <w:lang w:val="zh_TW" w:bidi="zh_TW"/>
        </w:rPr>
        <w:t xml:space="preserve"> 我看到萬事都有盡頭， 唯有你的命令無邊無界。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97</w:t>
      </w:r>
      <w:r>
        <w:rPr>
          <w:lang w:val="zh_TW" w:bidi="zh_TW"/>
        </w:rPr>
        <w:t xml:space="preserve"> 我多麼愛慕你的律法， 終日默想。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98</w:t>
      </w:r>
      <w:r>
        <w:rPr>
          <w:lang w:val="zh_TW" w:bidi="zh_TW"/>
        </w:rPr>
        <w:t xml:space="preserve"> 你的命令常在我心中， 它使我比仇敵有智慧。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99</w:t>
      </w:r>
      <w:r>
        <w:rPr>
          <w:lang w:val="zh_TW" w:bidi="zh_TW"/>
        </w:rPr>
        <w:t xml:space="preserve"> 我比所有老師更有洞見， 因為我默想你的法度。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100</w:t>
      </w:r>
      <w:r>
        <w:rPr>
          <w:lang w:val="zh_TW" w:bidi="zh_TW"/>
        </w:rPr>
        <w:t xml:space="preserve"> 我比長者更明智， 因為我遵守你的法則。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101</w:t>
      </w:r>
      <w:r>
        <w:rPr>
          <w:lang w:val="zh_TW" w:bidi="zh_TW"/>
        </w:rPr>
        <w:t xml:space="preserve"> 為了遵行你的話， 我拒絕走惡道。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102</w:t>
      </w:r>
      <w:r>
        <w:rPr>
          <w:lang w:val="zh_TW" w:bidi="zh_TW"/>
        </w:rPr>
        <w:t xml:space="preserve"> 我沒有偏離你的法令， 因為你教導過我。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103</w:t>
      </w:r>
      <w:r>
        <w:rPr>
          <w:lang w:val="zh_TW" w:bidi="zh_TW"/>
        </w:rPr>
        <w:t xml:space="preserve"> 你的話在我上顎何等甘美， 在我口中比蜜還甜。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104</w:t>
      </w:r>
      <w:r>
        <w:rPr>
          <w:lang w:val="zh_TW" w:bidi="zh_TW"/>
        </w:rPr>
        <w:t xml:space="preserve"> 我從你的法則中得到智慧， 因此我厭惡一切詭詐之道。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105</w:t>
      </w:r>
      <w:r>
        <w:rPr>
          <w:lang w:val="zh_TW" w:bidi="zh_TW"/>
        </w:rPr>
        <w:t xml:space="preserve"> 你的話是我腳前的燈， 是我路上的光。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106</w:t>
      </w:r>
      <w:r>
        <w:rPr>
          <w:lang w:val="zh_TW" w:bidi="zh_TW"/>
        </w:rPr>
        <w:t xml:space="preserve"> 我已起誓，我必信守諾言： 我要遵行你公義的法令。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107</w:t>
      </w:r>
      <w:r>
        <w:rPr>
          <w:lang w:val="zh_TW" w:bidi="zh_TW"/>
        </w:rPr>
        <w:t xml:space="preserve"> 我飽受痛苦，耶和華啊， 求你照你的話保全我性命。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108</w:t>
      </w:r>
      <w:r>
        <w:rPr>
          <w:lang w:val="zh_TW" w:bidi="zh_TW"/>
        </w:rPr>
        <w:t xml:space="preserve"> 耶和華啊， 求你悅納我由衷的讚美， 將你的法令教導我。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109</w:t>
      </w:r>
      <w:r>
        <w:rPr>
          <w:lang w:val="zh_TW" w:bidi="zh_TW"/>
        </w:rPr>
        <w:t xml:space="preserve"> 我的生命時刻面臨危險， 但我不會忘記你的律法。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110</w:t>
      </w:r>
      <w:r>
        <w:rPr>
          <w:lang w:val="zh_TW" w:bidi="zh_TW"/>
        </w:rPr>
        <w:t xml:space="preserve"> 惡人為我設下網羅， 但我沒有偏離你的法則。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111</w:t>
      </w:r>
      <w:r>
        <w:rPr>
          <w:lang w:val="zh_TW" w:bidi="zh_TW"/>
        </w:rPr>
        <w:t xml:space="preserve"> 你的法度永遠是我的寶貴產業， 是我心中的喜樂。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112</w:t>
      </w:r>
      <w:r>
        <w:rPr>
          <w:lang w:val="zh_TW" w:bidi="zh_TW"/>
        </w:rPr>
        <w:t xml:space="preserve"> 我決心遵行你的律例， 一直到底。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113</w:t>
      </w:r>
      <w:r>
        <w:rPr>
          <w:lang w:val="zh_TW" w:bidi="zh_TW"/>
        </w:rPr>
        <w:t xml:space="preserve"> 我厭惡心懷二意的人， 我喜愛你的律法。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114</w:t>
      </w:r>
      <w:r>
        <w:rPr>
          <w:lang w:val="zh_TW" w:bidi="zh_TW"/>
        </w:rPr>
        <w:t xml:space="preserve"> 你是我的藏身之所， 是我的盾牌， 你的話語是我的盼望。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115</w:t>
      </w:r>
      <w:r>
        <w:rPr>
          <w:lang w:val="zh_TW" w:bidi="zh_TW"/>
        </w:rPr>
        <w:t xml:space="preserve"> 你們這些惡人離開我吧， 我要遵行我上帝的命令。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116</w:t>
      </w:r>
      <w:r>
        <w:rPr>
          <w:lang w:val="zh_TW" w:bidi="zh_TW"/>
        </w:rPr>
        <w:t xml:space="preserve"> 耶和華啊， 求你按你的應許扶持我， 使我存活， 不要使我的盼望落空。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117</w:t>
      </w:r>
      <w:r>
        <w:rPr>
          <w:lang w:val="zh_TW" w:bidi="zh_TW"/>
        </w:rPr>
        <w:t xml:space="preserve"> 求你扶持我，使我得救， 我要時刻關注你的律例。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118</w:t>
      </w:r>
      <w:r>
        <w:rPr>
          <w:lang w:val="zh_TW" w:bidi="zh_TW"/>
        </w:rPr>
        <w:t xml:space="preserve"> 你棄絕一切偏離你律例的人， 他們的詭計無法得逞。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119</w:t>
      </w:r>
      <w:r>
        <w:rPr>
          <w:lang w:val="zh_TW" w:bidi="zh_TW"/>
        </w:rPr>
        <w:t xml:space="preserve"> 你剷除世上的惡人， 如同除掉渣滓， 因此我喜愛你的法度。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120</w:t>
      </w:r>
      <w:r>
        <w:rPr>
          <w:lang w:val="zh_TW" w:bidi="zh_TW"/>
        </w:rPr>
        <w:t xml:space="preserve"> 我因敬畏你而戰慄， 我懼怕你的法令。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121</w:t>
      </w:r>
      <w:r>
        <w:rPr>
          <w:lang w:val="zh_TW" w:bidi="zh_TW"/>
        </w:rPr>
        <w:t xml:space="preserve"> 我做事公平正直， 求你不要把我交給欺壓我的人。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122</w:t>
      </w:r>
      <w:r>
        <w:rPr>
          <w:lang w:val="zh_TW" w:bidi="zh_TW"/>
        </w:rPr>
        <w:t xml:space="preserve"> 求你保障僕人的福祉， 不要讓傲慢的人欺壓我。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123</w:t>
      </w:r>
      <w:r>
        <w:rPr>
          <w:lang w:val="zh_TW" w:bidi="zh_TW"/>
        </w:rPr>
        <w:t xml:space="preserve"> 我望眼欲穿地期盼你拯救我， 盼望你實現你公義的應許。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124</w:t>
      </w:r>
      <w:r>
        <w:rPr>
          <w:lang w:val="zh_TW" w:bidi="zh_TW"/>
        </w:rPr>
        <w:t xml:space="preserve"> 求你憑慈愛待你僕人， 將你的律例教導我。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125</w:t>
      </w:r>
      <w:r>
        <w:rPr>
          <w:lang w:val="zh_TW" w:bidi="zh_TW"/>
        </w:rPr>
        <w:t xml:space="preserve"> 我是你的僕人， 求你賜我悟性可以明白你的法度。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126</w:t>
      </w:r>
      <w:r>
        <w:rPr>
          <w:lang w:val="zh_TW" w:bidi="zh_TW"/>
        </w:rPr>
        <w:t xml:space="preserve"> 耶和華啊，人們違背你的律法， 是你懲罰他們的時候了。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127</w:t>
      </w:r>
      <w:r>
        <w:rPr>
          <w:lang w:val="zh_TW" w:bidi="zh_TW"/>
        </w:rPr>
        <w:t xml:space="preserve"> 所以我愛你的命令勝於愛金子， 勝於愛純金。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128</w:t>
      </w:r>
      <w:r>
        <w:rPr>
          <w:lang w:val="zh_TW" w:bidi="zh_TW"/>
        </w:rPr>
        <w:t xml:space="preserve"> 我遵行你一切的法則， 我憎恨一切惡道。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129</w:t>
      </w:r>
      <w:r>
        <w:rPr>
          <w:lang w:val="zh_TW" w:bidi="zh_TW"/>
        </w:rPr>
        <w:t xml:space="preserve"> 你的法度奇妙， 所以我一心遵守。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130</w:t>
      </w:r>
      <w:r>
        <w:rPr>
          <w:lang w:val="zh_TW" w:bidi="zh_TW"/>
        </w:rPr>
        <w:t xml:space="preserve"> 你的話語一解明， 就發出亮光， 使愚人得到啟迪。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131</w:t>
      </w:r>
      <w:r>
        <w:rPr>
          <w:lang w:val="zh_TW" w:bidi="zh_TW"/>
        </w:rPr>
        <w:t xml:space="preserve"> 我張著口氣喘吁吁， 因我渴慕你的命令。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132</w:t>
      </w:r>
      <w:r>
        <w:rPr>
          <w:lang w:val="zh_TW" w:bidi="zh_TW"/>
        </w:rPr>
        <w:t xml:space="preserve"> 求你眷顧我、憐憫我， 正如你素來恩待愛你名的人。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133</w:t>
      </w:r>
      <w:r>
        <w:rPr>
          <w:lang w:val="zh_TW" w:bidi="zh_TW"/>
        </w:rPr>
        <w:t xml:space="preserve"> 求你照你的應許引導我的腳步， 不要讓罪惡轄制我。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134</w:t>
      </w:r>
      <w:r>
        <w:rPr>
          <w:lang w:val="zh_TW" w:bidi="zh_TW"/>
        </w:rPr>
        <w:t xml:space="preserve"> 求你救我脫離惡人的欺壓， 好使我能遵守你的法則。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135</w:t>
      </w:r>
      <w:r>
        <w:rPr>
          <w:lang w:val="zh_TW" w:bidi="zh_TW"/>
        </w:rPr>
        <w:t xml:space="preserve"> 求你以容光照耀僕人， 將你的律例教導我。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136</w:t>
      </w:r>
      <w:r>
        <w:rPr>
          <w:lang w:val="zh_TW" w:bidi="zh_TW"/>
        </w:rPr>
        <w:t xml:space="preserve"> 我淚流成河， 因為人們不遵行你的律法。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137</w:t>
      </w:r>
      <w:r>
        <w:rPr>
          <w:lang w:val="zh_TW" w:bidi="zh_TW"/>
        </w:rPr>
        <w:t xml:space="preserve"> 耶和華啊，你是公義的， 你的法令是公正的。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138</w:t>
      </w:r>
      <w:r>
        <w:rPr>
          <w:lang w:val="zh_TW" w:bidi="zh_TW"/>
        </w:rPr>
        <w:t xml:space="preserve"> 你定的法度公義，完全可信。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139</w:t>
      </w:r>
      <w:r>
        <w:rPr>
          <w:lang w:val="zh_TW" w:bidi="zh_TW"/>
        </w:rPr>
        <w:t xml:space="preserve"> 我看見仇敵無視你的話語， 就心急如焚。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140</w:t>
      </w:r>
      <w:r>
        <w:rPr>
          <w:lang w:val="zh_TW" w:bidi="zh_TW"/>
        </w:rPr>
        <w:t xml:space="preserve"> 你僕人喜愛你的應許， 因為你的應許純全可靠。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141</w:t>
      </w:r>
      <w:r>
        <w:rPr>
          <w:lang w:val="zh_TW" w:bidi="zh_TW"/>
        </w:rPr>
        <w:t xml:space="preserve"> 我雖然卑微、受人藐視， 但我不忘記你的法則。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142</w:t>
      </w:r>
      <w:r>
        <w:rPr>
          <w:lang w:val="zh_TW" w:bidi="zh_TW"/>
        </w:rPr>
        <w:t xml:space="preserve"> 你的公義常存， 你的律法是真理。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143</w:t>
      </w:r>
      <w:r>
        <w:rPr>
          <w:lang w:val="zh_TW" w:bidi="zh_TW"/>
        </w:rPr>
        <w:t xml:space="preserve"> 我雖然遭遇困苦患難， 但你的命令是我的喜樂。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144</w:t>
      </w:r>
      <w:r>
        <w:rPr>
          <w:lang w:val="zh_TW" w:bidi="zh_TW"/>
        </w:rPr>
        <w:t xml:space="preserve"> 你的法度永遠公正， 求你賜我悟性，使我存活。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145</w:t>
      </w:r>
      <w:r>
        <w:rPr>
          <w:lang w:val="zh_TW" w:bidi="zh_TW"/>
        </w:rPr>
        <w:t xml:space="preserve"> 耶和華啊，我全心呼求你， 求你應允我， 我必遵守你的律例。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146</w:t>
      </w:r>
      <w:r>
        <w:rPr>
          <w:lang w:val="zh_TW" w:bidi="zh_TW"/>
        </w:rPr>
        <w:t xml:space="preserve"> 我向你呼求，求你救我， 我必持守你的法度。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147</w:t>
      </w:r>
      <w:r>
        <w:rPr>
          <w:lang w:val="zh_TW" w:bidi="zh_TW"/>
        </w:rPr>
        <w:t xml:space="preserve"> 天不亮， 我就起來呼求你的幫助， 你的話語是我的盼望。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148</w:t>
      </w:r>
      <w:r>
        <w:rPr>
          <w:lang w:val="zh_TW" w:bidi="zh_TW"/>
        </w:rPr>
        <w:t xml:space="preserve"> 我整夜不睡，默想你的應許。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149</w:t>
      </w:r>
      <w:r>
        <w:rPr>
          <w:lang w:val="zh_TW" w:bidi="zh_TW"/>
        </w:rPr>
        <w:t xml:space="preserve"> 耶和華啊， 求你憑你的慈愛垂聽我的呼求， 照你的法令保全我性命。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150</w:t>
      </w:r>
      <w:r>
        <w:rPr>
          <w:lang w:val="zh_TW" w:bidi="zh_TW"/>
        </w:rPr>
        <w:t xml:space="preserve"> 作惡多端的人逼近了， 他們遠離你的律法。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151</w:t>
      </w:r>
      <w:r>
        <w:rPr>
          <w:lang w:val="zh_TW" w:bidi="zh_TW"/>
        </w:rPr>
        <w:t xml:space="preserve"> 但耶和華啊，你就在我身邊， 你的一切命令都是真理。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152</w:t>
      </w:r>
      <w:r>
        <w:rPr>
          <w:lang w:val="zh_TW" w:bidi="zh_TW"/>
        </w:rPr>
        <w:t xml:space="preserve"> 我很早就從你的法度中知道， 你立的法度永遠長存。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153</w:t>
      </w:r>
      <w:r>
        <w:rPr>
          <w:lang w:val="zh_TW" w:bidi="zh_TW"/>
        </w:rPr>
        <w:t xml:space="preserve"> 求你鑒察我的苦難，搭救我， 因為我沒有忘記你的律法。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154</w:t>
      </w:r>
      <w:r>
        <w:rPr>
          <w:lang w:val="zh_TW" w:bidi="zh_TW"/>
        </w:rPr>
        <w:t xml:space="preserve"> 求你為我伸冤，救贖我， 照你的應許保全我性命。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155</w:t>
      </w:r>
      <w:r>
        <w:rPr>
          <w:lang w:val="zh_TW" w:bidi="zh_TW"/>
        </w:rPr>
        <w:t xml:space="preserve"> 惡人不尋求你的律例， 以致得不到拯救。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156</w:t>
      </w:r>
      <w:r>
        <w:rPr>
          <w:lang w:val="zh_TW" w:bidi="zh_TW"/>
        </w:rPr>
        <w:t xml:space="preserve"> 耶和華啊， 你有無比的憐憫之心， 求你照你的法令保全我性命。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157</w:t>
      </w:r>
      <w:r>
        <w:rPr>
          <w:lang w:val="zh_TW" w:bidi="zh_TW"/>
        </w:rPr>
        <w:t xml:space="preserve"> 迫害我的仇敵眾多， 但我卻沒有偏離你的法度。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158</w:t>
      </w:r>
      <w:r>
        <w:rPr>
          <w:lang w:val="zh_TW" w:bidi="zh_TW"/>
        </w:rPr>
        <w:t xml:space="preserve"> 我看見背信之徒就厭惡， 因為他們不遵行你的話。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159</w:t>
      </w:r>
      <w:r>
        <w:rPr>
          <w:lang w:val="zh_TW" w:bidi="zh_TW"/>
        </w:rPr>
        <w:t xml:space="preserve"> 耶和華啊，你看我多愛你的法則， 求你施慈愛保全我性命。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160</w:t>
      </w:r>
      <w:r>
        <w:rPr>
          <w:lang w:val="zh_TW" w:bidi="zh_TW"/>
        </w:rPr>
        <w:t xml:space="preserve"> 你的話都是真理， 你一切公義的法令永不改變。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161</w:t>
      </w:r>
      <w:r>
        <w:rPr>
          <w:lang w:val="zh_TW" w:bidi="zh_TW"/>
        </w:rPr>
        <w:t xml:space="preserve"> 權貴無故迫害我， 但我的心對你的話充滿敬畏。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162</w:t>
      </w:r>
      <w:r>
        <w:rPr>
          <w:lang w:val="zh_TW" w:bidi="zh_TW"/>
        </w:rPr>
        <w:t xml:space="preserve"> 我喜愛你的應許， 如獲至寶。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163</w:t>
      </w:r>
      <w:r>
        <w:rPr>
          <w:lang w:val="zh_TW" w:bidi="zh_TW"/>
        </w:rPr>
        <w:t xml:space="preserve"> 我憎惡虛假， 但我喜愛你的律法。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164</w:t>
      </w:r>
      <w:r>
        <w:rPr>
          <w:lang w:val="zh_TW" w:bidi="zh_TW"/>
        </w:rPr>
        <w:t xml:space="preserve"> 因你公義的法令， 我要每天七次讚美你。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165</w:t>
      </w:r>
      <w:r>
        <w:rPr>
          <w:lang w:val="zh_TW" w:bidi="zh_TW"/>
        </w:rPr>
        <w:t xml:space="preserve"> 喜愛你律法的人大有平安， 什麼也不能使他跌倒。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166</w:t>
      </w:r>
      <w:r>
        <w:rPr>
          <w:lang w:val="zh_TW" w:bidi="zh_TW"/>
        </w:rPr>
        <w:t xml:space="preserve"> 耶和華啊，我等候你的拯救， 我遵行你的命令。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167</w:t>
      </w:r>
      <w:r>
        <w:rPr>
          <w:lang w:val="zh_TW" w:bidi="zh_TW"/>
        </w:rPr>
        <w:t xml:space="preserve"> 我深愛你的法度，一心遵守。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168</w:t>
      </w:r>
      <w:r>
        <w:rPr>
          <w:lang w:val="zh_TW" w:bidi="zh_TW"/>
        </w:rPr>
        <w:t xml:space="preserve"> 我遵守你的法則和法度， 你知道我做的每一件事。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169</w:t>
      </w:r>
      <w:r>
        <w:rPr>
          <w:lang w:val="zh_TW" w:bidi="zh_TW"/>
        </w:rPr>
        <w:t xml:space="preserve"> 耶和華啊，求你垂聽我的呼求， 照你的話賜我悟性。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170</w:t>
      </w:r>
      <w:r>
        <w:rPr>
          <w:lang w:val="zh_TW" w:bidi="zh_TW"/>
        </w:rPr>
        <w:t xml:space="preserve"> 求你垂聽我的祈求， 照你的應許拯救我。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171</w:t>
      </w:r>
      <w:r>
        <w:rPr>
          <w:lang w:val="zh_TW" w:bidi="zh_TW"/>
        </w:rPr>
        <w:t xml:space="preserve"> 願我的嘴唇湧出讚美， 因你將你的律例教導了我。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172</w:t>
      </w:r>
      <w:r>
        <w:rPr>
          <w:lang w:val="zh_TW" w:bidi="zh_TW"/>
        </w:rPr>
        <w:t xml:space="preserve"> 願我的舌頭歌頌你的應許， 因為你一切的命令盡都公義。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173</w:t>
      </w:r>
      <w:r>
        <w:rPr>
          <w:lang w:val="zh_TW" w:bidi="zh_TW"/>
        </w:rPr>
        <w:t xml:space="preserve"> 願你的手隨時幫助我， 因為我選擇了你的法則。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174</w:t>
      </w:r>
      <w:r>
        <w:rPr>
          <w:lang w:val="zh_TW" w:bidi="zh_TW"/>
        </w:rPr>
        <w:t xml:space="preserve"> 耶和華啊，我盼望你的拯救， 你的律法是我的喜樂。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175</w:t>
      </w:r>
      <w:r>
        <w:rPr>
          <w:lang w:val="zh_TW" w:bidi="zh_TW"/>
        </w:rPr>
        <w:t xml:space="preserve"> 求你讓我存活，我好讚美你， 願你的法令成為我的幫助。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176</w:t>
      </w:r>
      <w:r>
        <w:rPr>
          <w:lang w:val="zh_TW" w:bidi="zh_TW"/>
        </w:rPr>
        <w:t xml:space="preserve"> 我像隻迷途的羊， 求你來尋找僕人， 因為我沒有忘記你的命令。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上聖殿朝聖之詩。</w:t>
      </w:r>
    </w:p>
    <w:p>
      <w:pPr>
        <w:pStyle w:val="Heading2"/>
      </w:pPr>
      <w:r>
        <w:rPr>
          <w:lang w:val="zh_TW" w:bidi="zh_TW"/>
        </w:rPr>
        <w:t>詩篇 120:1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我在患難中向耶和華禱告， 祂就應允了我。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耶和華啊，求你救我脫離虛謊的嘴唇， 脫離詭詐的舌頭。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詭詐之徒啊！ 你會受什麼懲罰呢？ 你會有什麼下場呢？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勇士的利箭和炙熱的炭火會臨到你。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我寄居在米設， 寄居在基達的帳篷間有禍了！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我住在憎惡和平的人當中太久了。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我熱愛和平， 但我講和平時，他們卻要戰爭。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上聖殿朝聖之詩。</w:t>
      </w:r>
    </w:p>
    <w:p>
      <w:pPr>
        <w:pStyle w:val="Heading2"/>
      </w:pPr>
      <w:r>
        <w:rPr>
          <w:lang w:val="zh_TW" w:bidi="zh_TW"/>
        </w:rPr>
        <w:t>詩篇 121:1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我舉目觀看群山， 我的幫助從哪裡來？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我的幫助來自創造天地的耶和華。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祂必不讓你滑倒， 保護你的不會打盹。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保護以色列的不打盹也不睡覺。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耶和華保護你， 在你身邊蔭庇你。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白天太陽不會傷你， 夜間月亮不會害你。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耶和華必保守你免受一切災害， 保護你的性命。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不論你出或入， 耶和華都會保護你，從現在直到永遠。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大衛的上聖殿朝聖之詩。</w:t>
      </w:r>
    </w:p>
    <w:p>
      <w:pPr>
        <w:pStyle w:val="Heading2"/>
      </w:pPr>
      <w:r>
        <w:rPr>
          <w:lang w:val="zh_TW" w:bidi="zh_TW"/>
        </w:rPr>
        <w:t>詩篇 122:1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人們對我說： 「讓我們去耶和華的殿吧！」 我感到歡喜。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耶路撒冷啊， 我們正站在你的城門裡。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耶路撒冷被建成一座整齊堅固的城。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耶和華揀選的以色列各支派， 都遵照祂賜的法度去那裡稱謝祂的名。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那裡有審判的王座， 就是大衛家的王座。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要為耶路撒冷的平安禱告， 願愛這城的人亨通。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耶路撒冷啊！ 願你城內有平安， 你的宮裡有安寧，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為了我的親人和朋友， 我要祈求平安臨到你。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為了我們的上帝耶和華的殿， 我要為你求福祉。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上聖殿朝聖之詩。</w:t>
      </w:r>
    </w:p>
    <w:p>
      <w:pPr>
        <w:pStyle w:val="Heading2"/>
      </w:pPr>
      <w:r>
        <w:rPr>
          <w:lang w:val="zh_TW" w:bidi="zh_TW"/>
        </w:rPr>
        <w:t>詩篇 123:1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在天上執掌王權的耶和華啊！ 我仰望你。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我們要仰望我們的上帝耶和華， 如同僕人仰望主人、婢女仰望主母， 直到祂憐憫我們。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耶和華啊， 求你憐憫我們，求你憐憫我們， 因為我們飽受鄙視。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我們飽受富足人的嘲弄、驕傲人的鄙視。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大衛的上聖殿朝聖之詩。</w:t>
      </w:r>
    </w:p>
    <w:p>
      <w:pPr>
        <w:pStyle w:val="Heading2"/>
      </w:pPr>
      <w:r>
        <w:rPr>
          <w:lang w:val="zh_TW" w:bidi="zh_TW"/>
        </w:rPr>
        <w:t>詩篇 124:1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願以色列人說： 若不是耶和華幫助我們，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若不是耶和華幫助我們， 人們起來攻擊我們、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向我們發怒的時候， 我們早已被他們生吞，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被狂濤淹沒，被洪流捲走，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被怒海吞噬。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耶和華當受稱頌！ 祂沒有讓我們像獵物一樣被敵人撕咬。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我們像鳥一樣逃出了獵人的網羅。 網羅破裂，我們逃了出去。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我們的幫助來自創造天地的耶和華的名。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上聖殿朝聖之詩。</w:t>
      </w:r>
    </w:p>
    <w:p>
      <w:pPr>
        <w:pStyle w:val="Heading2"/>
      </w:pPr>
      <w:r>
        <w:rPr>
          <w:lang w:val="zh_TW" w:bidi="zh_TW"/>
        </w:rPr>
        <w:t>詩篇 125:1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信靠耶和華的人就像錫安山堅立不搖， 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群山怎樣環繞耶路撒冷， 耶和華也怎樣保護祂的子民， 從現在直到永遠。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惡人必不能長久統治義人的土地， 免得義人也去行惡。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耶和華啊，求你善待良善的人， 善待心地正直的人。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耶和華必把那些偏行惡道的人與作惡的人一同趕走。 願平安臨到以色列。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上聖殿朝聖之詩。</w:t>
      </w:r>
    </w:p>
    <w:p>
      <w:pPr>
        <w:pStyle w:val="Heading2"/>
      </w:pPr>
      <w:r>
        <w:rPr>
          <w:lang w:val="zh_TW" w:bidi="zh_TW"/>
        </w:rPr>
        <w:t>詩篇 126:1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耶和華使被擄者歸回錫安的時候， 我們猶如在夢中。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我們笑聲不止，歡呼歌唱。 列邦都說： 「耶和華為他們成就了偉大的事。」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耶和華實在為我們成就了偉大的事， 我們充滿了喜樂。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耶和華啊，求你使我們被擄的人歸回， 就像乾旱的南地重現溪流。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含淚撒種的必歡呼著收割。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含淚出去撒種的必歡呼著帶回禾捆。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所羅門上聖殿朝聖之詩。</w:t>
      </w:r>
    </w:p>
    <w:p>
      <w:pPr>
        <w:pStyle w:val="Heading2"/>
      </w:pPr>
      <w:r>
        <w:rPr>
          <w:lang w:val="zh_TW" w:bidi="zh_TW"/>
        </w:rPr>
        <w:t>詩篇 127:1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若不是耶和華建造房屋， 建造的人都徒然勞力。 若不是耶和華看守城池， 看守的人都徒然守望。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你早起晚睡， 為生活操勞也是徒然， 因為耶和華使祂所愛的人安眠。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兒女是耶和華所賜的產業， 孩子是祂所給的賞賜。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人年輕時生的兒女猶如戰士手中的箭。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袋中裝滿了箭的人有福了！ 他們在城門與仇敵爭論時， 必不致蒙羞。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上聖殿朝聖之詩。</w:t>
      </w:r>
    </w:p>
    <w:p>
      <w:pPr>
        <w:pStyle w:val="Heading2"/>
      </w:pPr>
      <w:r>
        <w:rPr>
          <w:lang w:val="zh_TW" w:bidi="zh_TW"/>
        </w:rPr>
        <w:t>詩篇 128:1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敬畏耶和華、遵行祂旨意的人有福了！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你必享受自己的勞動成果， 你必蒙福，行事亨通。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你妻子在家中生養眾多，像結實纍纍的葡萄樹； 你的桌子周圍坐滿了你的兒女，如同橄欖樹苗。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這就是敬畏耶和華的人所蒙的福氣。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願耶和華從錫安山賜福給你！ 願你一生一世都看見耶路撒冷興旺！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願你與兒孫同堂！ 願平安臨到以色列！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上聖殿朝聖之詩。</w:t>
      </w:r>
    </w:p>
    <w:p>
      <w:pPr>
        <w:pStyle w:val="Heading2"/>
      </w:pPr>
      <w:r>
        <w:rPr>
          <w:lang w:val="zh_TW" w:bidi="zh_TW"/>
        </w:rPr>
        <w:t>詩篇 129:1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以色列要說： 「我從小就深受仇敵的迫害，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我從小就深受仇敵的迫害， 但他們沒能勝過我。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他們如同農夫在我背上耕田， 耕出長長的犁溝。」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耶和華是公義的， 祂砍斷了惡人的綁索。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願所有憎惡錫安的人抱愧而逃。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願他們像房頂的草， 沒長起來就已枯萎，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割下來不滿一把， 紮起來不足一捆。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沒有一個路過的人說： 「願耶和華賜福給你們！ 我們奉耶和華的名祝福你們。」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上聖殿朝聖之詩。</w:t>
      </w:r>
    </w:p>
    <w:p>
      <w:pPr>
        <w:pStyle w:val="Heading2"/>
      </w:pPr>
      <w:r>
        <w:rPr>
          <w:lang w:val="zh_TW" w:bidi="zh_TW"/>
        </w:rPr>
        <w:t>詩篇 130:1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耶和華啊！ 我從深淵向你呼求。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主啊，求你垂聽我的呼求， 側耳聽我的祈求。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主耶和華啊， 倘若你追究我們的罪過， 誰能站得住呢？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然而，你樂意赦免， 所以你當受敬畏。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我等候耶和華，一心等候祂， 祂的話語是我的盼望。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我一心等候主， 比守夜的盼望天明還要迫切， 比守夜的盼望天明還要迫切。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以色列啊，要仰望耶和華， 因為祂有慈愛，有完全的救贖。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祂必救贖以色列脫離一切罪惡。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大衛上聖殿朝聖之詩。</w:t>
      </w:r>
    </w:p>
    <w:p>
      <w:pPr>
        <w:pStyle w:val="Heading2"/>
      </w:pPr>
      <w:r>
        <w:rPr>
          <w:lang w:val="zh_TW" w:bidi="zh_TW"/>
        </w:rPr>
        <w:t>詩篇 131:1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 我的心不狂傲， 我的眼目也不高傲； 我不敢涉獵太偉大、太奇妙的事。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我的心靈平靜安穩， 如同母親身邊斷奶的孩子， 我的心靈如同斷奶的孩子。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以色列啊， 你要仰望耶和華， 從現在直到永遠。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上聖殿朝聖之詩。</w:t>
      </w:r>
    </w:p>
    <w:p>
      <w:pPr>
        <w:pStyle w:val="Heading2"/>
      </w:pPr>
      <w:r>
        <w:rPr>
          <w:lang w:val="zh_TW" w:bidi="zh_TW"/>
        </w:rPr>
        <w:t>詩篇 132:1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 求你顧念大衛和他所受的一切苦難。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他曾向耶和華起誓， 向雅各的大能者許願說：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3-5</w:t>
      </w:r>
      <w:r>
        <w:rPr>
          <w:lang w:val="zh_TW" w:bidi="zh_TW"/>
        </w:rPr>
        <w:t xml:space="preserve"> 「我不為耶和華找到居所， 不為雅各的大能者找到安居之處， 必不進家門， 不沾床，不睡覺，不打盹。」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我們在以法他聽到約櫃的消息， 在雅珥的田野找到了它。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讓我們進入耶和華的居所， 在祂腳凳前俯伏敬拜。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耶和華啊， 求你起來和你大能的約櫃一同進入安息之所。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願你的祭司身披公義， 願你忠心的子民歡唱。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為了你僕人大衛的緣故， 求你不要棄絕你所膏立的人。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耶和華曾向大衛起了永不廢棄的誓說： 「我必使你的後代繼承你的王位。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你的後代若守我的約， 遵行我教導他們的法度， 他們的子孫必永遠坐在你的寶座上。」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因為耶和華已經揀選了錫安， 願意將錫安作為祂的居所。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祂說：「這是我永遠的安息之所； 我要住在這裡， 因為我喜歡這地方。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我要賜福，使她糧食充足， 使她裡面的窮人飲食無憂。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我要用救恩作她祭司的衣裳， 她忠心的子民必歡唱。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我必使大衛的角在那裡興起， 我必為我所膏立的預備明燈。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我必使他的仇敵抱愧蒙羞， 但他頭上的王冠必光芒四射。」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大衛的上聖殿朝聖之詩。</w:t>
      </w:r>
    </w:p>
    <w:p>
      <w:pPr>
        <w:pStyle w:val="Heading2"/>
      </w:pPr>
      <w:r>
        <w:rPr>
          <w:lang w:val="zh_TW" w:bidi="zh_TW"/>
        </w:rPr>
        <w:t>詩篇 133:1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看啊，弟兄和睦相處， 多麼美好，多麼快樂！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這就像珍貴的膏油倒在亞倫頭上， 流到他的鬍鬚， 又流到他的衣襟；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又像黑門的甘露降在錫安山上。 那裡有耶和華所賜的福氣， 就是永遠的生命。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上聖殿朝聖之詩。</w:t>
      </w:r>
    </w:p>
    <w:p>
      <w:pPr>
        <w:pStyle w:val="Heading2"/>
      </w:pPr>
      <w:r>
        <w:rPr>
          <w:lang w:val="zh_TW" w:bidi="zh_TW"/>
        </w:rPr>
        <w:t>詩篇 134:1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夜間在耶和華殿中事奉的眾僕人啊， 你們都要稱頌耶和華。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你們要向聖所舉手稱頌耶和華。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願創造天地的耶和華從錫安賜福給你們！</w:t>
      </w:r>
    </w:p>
    <w:p>
      <w:pPr>
        <w:pStyle w:val="Heading2"/>
      </w:pPr>
      <w:r>
        <w:rPr>
          <w:lang w:val="zh_TW" w:bidi="zh_TW"/>
        </w:rPr>
        <w:t>詩篇 135:1-2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1-2</w:t>
      </w:r>
      <w:r>
        <w:rPr>
          <w:lang w:val="zh_TW" w:bidi="zh_TW"/>
        </w:rPr>
        <w:t xml:space="preserve"> 你們要讚美耶和華！ 讚美祂的名！ 耶和華的僕人啊， 在耶和華的殿中， 在我們上帝的院宇中事奉的人啊， 你們要讚美祂！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你們要讚美耶和華， 因為祂是美善的； 你們要歌頌祂的名， 因為祂的名美好無比。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祂揀選雅各做祂的子民， 揀選以色列作祂的產業。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我知道耶和華偉大， 我們的主超越一切神明。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耶和華在天上、地下、海洋、 深淵按自己的旨意行事。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祂使雲霧從地極上升， 發出電光，帶來雨水， 從祂的倉庫帶出風來。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祂擊殺了埃及人的長子和頭胎的牲畜。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祂在埃及行神蹟奇事， 懲罰法老和他的一切臣僕。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祂毀滅列國， 殺戮強大的君王：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亞摩利王西宏、巴珊王噩和迦南所有的君王。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祂把這些國家的土地賜給祂的以色列子民， 作為他們的產業。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耶和華啊，你的名永遠長存， 耶和華啊，你的威名傳到萬代。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因為耶和華必為祂的子民伸冤， 憐憫祂的僕人。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外族人的偶像是人用金銀造的。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它們有口不能言，有眼不能看，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有耳不能聽，口中毫無氣息。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造偶像的必和偶像一樣， 信靠偶像的人也是如此。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以色列人啊， 你們要稱頌耶和華！ 亞倫家啊， 你們要稱頌耶和華！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利未家啊， 你們要稱頌耶和華！ 你們敬畏耶和華的人都要稱頌祂！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要讚美錫安的耶和華， 讚美住在耶路撒冷的耶和華。 你們要讚美耶和華！</w:t>
      </w:r>
    </w:p>
    <w:p>
      <w:pPr>
        <w:pStyle w:val="Heading2"/>
      </w:pPr>
      <w:r>
        <w:rPr>
          <w:lang w:val="zh_TW" w:bidi="zh_TW"/>
        </w:rPr>
        <w:t>詩篇 136:1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你們要稱謝耶和華， 因為祂是美善的， 祂的慈愛永遠長存。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你們要稱謝萬神之神， 因為祂的慈愛永遠長存。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你們要稱謝萬主之主， 因為祂的慈愛永遠長存。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要稱謝那位獨行大奇事的， 因為祂的慈愛永遠長存。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要稱謝那位用智慧創造諸天的， 因為祂的慈愛永遠長存。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要稱謝那位在水上鋪展大地的， 因為祂的慈愛永遠長存。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要稱謝那位創造大光的， 因為祂的慈愛永遠長存。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祂讓太陽管理白晝， 因為祂的慈愛永遠長存。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祂讓月亮星辰管理黑夜， 因為祂的慈愛永遠長存。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要稱謝那位擊殺埃及人長子的， 因為祂的慈愛永遠長存。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祂帶領以色列人離開埃及， 因為祂的慈愛永遠長存。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祂伸出臂膀施展大能， 因為祂的慈愛永遠長存。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要稱謝那位分開紅海的， 因為祂的慈愛永遠長存。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祂引領以色列人走過紅海， 因為祂的慈愛永遠長存。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祂讓法老和他的軍兵葬身紅海， 因為祂的慈愛永遠長存。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要稱謝那位帶領祂子民走過曠野的， 因為祂的慈愛永遠長存。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要稱謝那位擊殺大君王的， 因為祂的慈愛永遠長存。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祂擊殺了大能的君王， 因為祂的慈愛永遠長存。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祂擊殺了亞摩利王西宏， 因為祂的慈愛永遠長存。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祂擊殺了巴珊王噩， 因為祂的慈愛永遠長存。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祂把他們的土地賜給祂子民作產業， 因為祂的慈愛永遠長存。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祂把他們的土地賜給祂的僕人以色列人作產業， 因為祂的慈愛永遠長存。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祂眷顧處於卑賤境地的我們， 因為祂的慈愛永遠長存。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祂拯救我們脫離仇敵， 因為祂的慈愛永遠長存。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祂賜食物給一切活物， 因為祂的慈愛永遠長存。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你們要稱謝天上的上帝， 因為祂的慈愛永遠長存。</w:t>
      </w:r>
    </w:p>
    <w:p>
      <w:pPr>
        <w:pStyle w:val="Heading2"/>
      </w:pPr>
      <w:r>
        <w:rPr>
          <w:lang w:val="zh_TW" w:bidi="zh_TW"/>
        </w:rPr>
        <w:t>詩篇 137:1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我們坐在巴比倫河畔， 想起錫安禁不住淒然淚下。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我們把琴掛在柳樹上。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因為俘虜我們的人要我們在那裡唱歌， 擄掠我們的人要我們歌唱，說： 「給我們唱一首錫安的歌。」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我們流落異邦， 怎能唱頌讚耶和華的歌呢？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耶路撒冷啊，倘若我忘了你， 情願我的右手無法再彈琴；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倘若我忘了你， 不以你為我的至愛， 情願我的舌頭不能再歌唱。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耶和華啊， 求你記住耶路撒冷淪陷時以東人的行徑。 他們喊道： 「拆毀這城，把它夷為平地！」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巴比倫城啊， 你快要滅亡了， 那向你以牙還牙為我們復仇的人有福了！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那抓住你的嬰孩摔在石頭上的人有福了！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138:1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耶和華啊，我全心稱謝你， 在眾神明面前歌頌你。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我要向你的聖殿下拜，稱謝你的名， 因為你是慈愛和信實的， 你顯明自己的尊名和應許偉大無比。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我呼求的時候，你就應允我； 你使我剛強壯膽。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耶和華啊，世上所有的君王聽見你的話都要稱謝你。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他們要歌唱耶和華的作為， 因為耶和華榮耀無比。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耶和華雖至高無上， 卻仍看顧卑微的人， 祂對驕傲的人也瞭若指掌。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耶和華啊，雖然我身陷患難， 你必保全我性命， 伸手攻擊我惱怒的仇敵， 用右手拯救我。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耶和華必成就祂為我所定的計劃； 耶和華啊，你的慈愛永遠長存。 求你不要撇棄你親手所造的。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大衛的詩，交給樂長。</w:t>
      </w:r>
    </w:p>
    <w:p>
      <w:pPr>
        <w:pStyle w:val="Heading2"/>
      </w:pPr>
      <w:r>
        <w:rPr>
          <w:lang w:val="zh_TW" w:bidi="zh_TW"/>
        </w:rPr>
        <w:t>詩篇 139:1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耶和華啊，你洞察我， 知道我的一切。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我或坐下或起來，你都知道， 你從遠處就知道我的心思意念。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我或外出或躺臥，你都瞭解， 你熟悉我的一切行為。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耶和華啊，我話未出口， 你已洞悉一切。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你在我前後護衛著我， 以大能的手保護我。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這一切實在是太奇妙， 太深奧了，我無法明白。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我去哪裡可躲開你的靈？ 我跑到哪裡可避開你的面？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我若升到天上，你在那裡； 我若下到陰間，你也在那裡。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縱使我乘黎明之翼飛到遙遠的海岸居住，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就是在那裡，你的手必引導我， 你大能的手必扶持我。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我想，黑暗一定可以遮蔽我， 讓我四圍的光明變成黑夜。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然而，即使黑暗也無法遮住你的視線。 在你看來，黑夜亮如白晝， 黑暗與光明無異。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你創造了我的肺腑心腸， 使我在母腹中成形。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我稱謝你，因為我受造奇妙可畏； 你的作為奇妙，我心深深知道。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我在隱秘處被造、在大地深處成形時， 你對我的形體一清二楚。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我的身體還未成形， 你早已看見了。 你為我所定的年日， 我尚未開始就已經記在你的冊子上了。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上帝啊，你的意念對我來說是何等寶貴， 數量何等浩博！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我若數算，它們比海沙還多。 我醒來的時候， 依然與你在一起。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上帝啊，願你殺戮惡人！ 嗜血成性的人啊，你們走開！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他們惡言頂撞你， 你的仇敵褻瀆你的名。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耶和華啊， 我憎恨那些憎恨你的人， 我厭惡那些攻擊你的人。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我恨透了他們， 我視他們為敵人。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上帝啊，求你鑒察我， 好知道我的內心； 求你試驗我，好知道我的心思。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求你看看我裡面是否有邪惡， 引導我走永恆的道路。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大衛的詩，交給樂長。</w:t>
      </w:r>
    </w:p>
    <w:p>
      <w:pPr>
        <w:pStyle w:val="Heading2"/>
      </w:pPr>
      <w:r>
        <w:rPr>
          <w:lang w:val="zh_TW" w:bidi="zh_TW"/>
        </w:rPr>
        <w:t>詩篇 140:1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耶和華啊！ 求你拯救我脫離惡人， 保護我脫離殘暴之徒。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他們心懷叵測，整天挑起爭端。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他們的言語惡毒如蛇， 嘴唇有蛇的毒液。（細拉）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耶和華啊， 求你使我免遭惡人的毒手， 保護我脫離殘暴之徒。 他們圖謀害我。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傲慢人在我的路上暗設網羅， 佈下圈套，挖了陷阱。（細拉）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我對耶和華說：「你是我的上帝。」 耶和華啊，求你垂聽我的呼求。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主耶和華，我大能的拯救者啊， 在戰爭的日子，你護庇我的頭。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耶和華啊， 求你不要讓惡人的願望實現， 不要讓他們的陰謀得逞， 免得他們狂妄自大。（細拉）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願那些圍攻我的人自食其嘴唇的惡果。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願火炭落在他們身上， 願他們被扔進火裡， 被拋進深坑，不再興起。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願譭謗者在地上無法立足， 願禍患毀滅殘暴之徒。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我知道耶和華必為貧窮人伸張正義， 為困苦者伸冤。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義人必讚美你的名， 正直人必活在你面前。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141:1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耶和華啊，我向你呼求， 求你快來幫助我； 我向你呼求的時候，求你垂聽。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願我的禱告如香升到你面前， 願我舉手所獻的禱告如同晚祭。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耶和華啊， 求你守住我的口， 看住我的嘴。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耶和華啊，求你不要讓我的心偏向邪惡， 免得我與惡人同流合污； 也不要讓我吃他們的美食。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我情願受義人出於愛心的責打， 他們的責備是良藥，我不會逃避。 我要不斷地用禱告抵擋惡人的行徑。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他們的首領被拋下懸崖的時候， 他們就會知道我所言不虛。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那些惡人的骨頭散落在陰間入口， 好像耕田翻起的土塊。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主耶和華啊， 我仰望你，我投靠你， 求你不要讓我遭害。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求你保守我不落入惡人設下的網羅， 不要掉進他們的陷阱。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願他們作繭自縛， 而我可以安然逃脫。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大衛在洞裡作的訓誨詩，也是禱告。</w:t>
      </w:r>
    </w:p>
    <w:p>
      <w:pPr>
        <w:pStyle w:val="Heading2"/>
      </w:pPr>
      <w:r>
        <w:rPr>
          <w:lang w:val="zh_TW" w:bidi="zh_TW"/>
        </w:rPr>
        <w:t>詩篇 142:1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我向耶和華大聲呼求， 我高聲向祂求助，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我在祂面前傾訴我的苦情， 向祂述說我的患難。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耶和華啊，我心力交瘁的時候， 只有你知道我當走的路。 敵人已在我行的路上鋪下網羅。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看看我左右，無人關心我； 我走投無路，無人眷顧我。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耶和華啊，我向你呼求， 你是我的避難所， 在世上你是我的福分。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求你垂聽我的呼求， 因為我身陷絕境。 求你救我脫離迫害我的人， 因為他們比我強大。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求你救我脫離牢籠， 好讓我讚美你。 因為你恩待我， 義人必聚集在我周圍。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143:1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耶和華啊，求你垂聽我的禱告， 傾聽我的祈求， 求你憑你的信實和公義應允我。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求你不要審判你的僕人， 因為在你面前世間沒有一個義人。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敵人迫害我，打垮我， 使我生活在黑暗中， 像死去很久的人。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我精疲力竭，心驚膽戰。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我想起遙遠的過去， 我默想你的一切作為， 我回想你所做的事。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我舉手向你呼求， 我的心渴慕你如同乾旱之地渴慕甘霖。（細拉）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耶和華啊，求你快快應允我！ 我已絕望，求你不要掩面不顧我， 不然我必和下墳墓的人無異。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求你讓我在清晨就聽見你的慈言愛語， 因為我信靠你； 求你指示我當走的路， 因為我的心仰望你。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耶和華啊，求你救我脫離仇敵， 我要到你那裡尋求庇護。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求你教導我遵行你的旨意， 因為你是我的上帝， 願你良善的靈引導我走平坦的路。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耶和華啊，求你為你的名而保全我性命， 憑你的公義救我脫離患難。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求你施慈愛，剷除我的仇敵， 求你消滅一切迫害我的人， 因為我是你的僕人。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144:1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我的磐石耶和華當受稱頌， 祂訓練我的手作戰， 訓練我的手指打仗。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祂是我慈愛的上帝， 我的堡壘，我的避難所， 我的拯救者，我的盾牌， 我投靠祂。 祂使列國臣服於我。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耶和華啊， 人算什麼，你竟顧念他？ 世人算什麼，你竟眷顧他？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因為人不過像一口氣， 他的年日不過像影子轉眼消逝。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耶和華啊， 求你打開天門，親自降臨； 求你觸摸群山，使群山冒煙。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求你發出閃電驅散敵人， 求你射出利箭擊潰他們。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求你從天上伸手從驚濤駭浪中拯救我， 從外族人手中拯救我。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他們滿口謊言， 起誓也心懷詭詐。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上帝啊，我要向你唱新歌， 用十弦琴歌頌你。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你使君王得勝， 救你的僕人大衛逃離刀劍的殺戮。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求你從外族人手中拯救我， 他們滿口謊言， 起誓也心懷詭詐。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願我們的兒子年輕時像茁壯的樹木， 我們的女兒像宮殿中精雕的柱子。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願我們的倉庫堆滿各樣穀物， 我們的羊在田野多多繁衍， 成千上萬。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願我們的牲口馱滿貨物， 我們的城牆堅固， 無人被擄，街上沒有哭叫聲。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生活在這種光景裡的人有福了！ 尊耶和華為上帝的民有福了！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大衛的讚美詩。</w:t>
      </w:r>
    </w:p>
    <w:p>
      <w:pPr>
        <w:pStyle w:val="Heading2"/>
      </w:pPr>
      <w:r>
        <w:rPr>
          <w:lang w:val="zh_TW" w:bidi="zh_TW"/>
        </w:rPr>
        <w:t>詩篇 145:1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我的上帝，我的王啊！ 我要尊崇你， 我要永永遠遠稱頌你的名。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我要天天稱頌你， 永永遠遠讚美你的名。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耶和華是偉大的， 當受至高的頌讚， 祂的偉大無法測度。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願世世代代頌讚你的事蹟， 傳揚你大能的作為。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我要默想你的榮耀、威嚴和奇妙作為。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人們要述說你令人敬畏的大能作為， 我也要傳揚你的偉大事蹟。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他們要傾訴你的厚恩， 歌頌你的公義。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耶和華有恩典、好憐憫， 不輕易發怒，充滿慈愛。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耶和華善待眾生， 憐憫祂所造的萬物。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耶和華啊， 你所創造的萬物都要稱謝你， 你忠心的子民也要頌揚你。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他們要述說你國度的榮耀， 講論你的大能，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好讓世人知道你大能的作為和你國度的威嚴與榮耀。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你的國度永遠長存， 你的統治直到萬代。 耶和華信守自己的一切應許， 祂的作為都充滿慈愛。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耶和華扶起跌倒的人， 扶持被重擔所壓的人。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世人都仰望你， 你按時賜給他們所需的食物。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你伸手滿足一切生命的需要。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耶和華的作為公義， 祂所行的充滿慈愛。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耶和華垂顧一切求告祂的人， 一切誠心求告祂的人。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祂使敬畏祂的人心願得償， 垂聽他們的呼求，拯救他們。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耶和華保護所有愛祂的人， 毀滅一切惡人。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我要開口讚美耶和華， 萬物都要稱頌祂的聖名， 直到永永遠遠。</w:t>
      </w:r>
    </w:p>
    <w:p>
      <w:pPr>
        <w:pStyle w:val="Heading2"/>
      </w:pPr>
      <w:r>
        <w:rPr>
          <w:lang w:val="zh_TW" w:bidi="zh_TW"/>
        </w:rPr>
        <w:t>詩篇 146:1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你們要讚美耶和華！ 我的心啊，你要讚美耶和華。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我要一生讚美耶和華， 我一息尚存都要歌頌祂。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你們不要倚靠權貴， 不要倚靠世人， 他們救不了你們。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他們氣息一斷，便歸回塵土， 他們的打算轉眼成空。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蒙雅各的上帝相助、仰望耶和華上帝的人有福了！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耶和華創造了天地、海洋和其中的萬物， 祂永遠信實可靠。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祂為受壓制的人伸冤， 賜食物給饑餓的人。 耶和華使被囚者得自由。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耶和華使瞎眼的人能看見， 耶和華扶持被重擔所壓的人， 耶和華喜愛義人。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耶和華保護寄居異地的人， 看顧孤兒寡婦， 並挫敗惡人的陰謀詭計。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耶和華永遠掌權。 錫安啊， 你的上帝要世世代代做王。 你們要讚美耶和華！</w:t>
      </w:r>
    </w:p>
    <w:p>
      <w:pPr>
        <w:pStyle w:val="Heading2"/>
      </w:pPr>
      <w:r>
        <w:rPr>
          <w:lang w:val="zh_TW" w:bidi="zh_TW"/>
        </w:rPr>
        <w:t>詩篇 147:1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你們要讚美耶和華！ 歌頌我們的上帝，真是美好！ 讚美祂，真是快樂合宜！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耶和華重建耶路撒冷， 召集流亡的以色列人。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祂醫治心靈破碎的人， 包紮他們的創傷。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祂決定眾星的數目， 給它們一一命名。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我們的主偉大無比，充滿力量， 祂的智慧沒有窮盡。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耶和華扶持謙卑人， 祂使惡人墜入塵埃。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你們要以感恩的心歌頌耶和華， 彈琴讚美我們的上帝。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祂以雲霞遮蔽天空， 降雨水滋潤大地， 使山上長出青草。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祂賜食物給走獸， 餵養嗷嗷待哺的小烏鴉。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耶和華所喜悅的不是強健的馬匹， 也不是矯捷的戰士，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而是敬畏祂、仰望祂慈愛的人。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耶路撒冷啊，要稱頌耶和華； 錫安啊，要讚美你的上帝。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因為祂使你的城門堅固， 賜福給你的兒女。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祂使你四境平安， 飽享上好的麥子。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祂向大地發出命令， 祂的話迅速傳開。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祂降下羊毛般的白雪， 撒下爐灰般的寒霜。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祂拋下碎石般的冰雹， 誰能經得住祂降下的嚴寒呢？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祂一聲令下，冰雪便溶化； 祂使微風吹拂，河川奔流。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祂將自己的話傳於雅各， 將自己的律例和法令指示以色列。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祂未曾這樣對待其他國家， 他們不知道祂的法令。 你們要讚美耶和華！</w:t>
      </w:r>
    </w:p>
    <w:p>
      <w:pPr>
        <w:pStyle w:val="Heading2"/>
      </w:pPr>
      <w:r>
        <w:rPr>
          <w:lang w:val="zh_TW" w:bidi="zh_TW"/>
        </w:rPr>
        <w:t>詩篇 148:1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你們要讚美耶和華！ 從天上讚美祂， 在高天讚美祂！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眾天使啊，你們要讚美祂！ 眾天軍啊，你們要讚美祂！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太陽、月亮啊，你們要讚美祂！ 閃亮的星辰啊，你們要讚美祂！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天上的天啊，你們要讚美祂！ 天上的水啊，你們要讚美祂！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願這一切都來讚美耶和華的名！ 因為祂一發命令便創造了萬物。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祂使這一切各處其位，永不改變， 祂頒布的律例永不廢棄。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要在世上讚美耶和華， 海中的巨獸和深淵啊，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火焰、冰雹、雪花、雲霞和聽祂吩咐的狂風啊，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高山、丘陵、果樹和香柏樹啊，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野獸、牲畜、爬蟲和飛鳥啊，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世上的君王、萬國、首領和審判官啊，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少男、少女、老人和孩童啊， 你們要讚美耶和華！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願他們都讚美耶和華， 因為唯有祂的名當受尊崇， 祂的榮耀在天地之上。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祂使祂子民的角高舉， 叫祂忠心的子民， 祂心愛的以色列人得到尊榮。 你們要讚美耶和華！</w:t>
      </w:r>
    </w:p>
    <w:p>
      <w:pPr>
        <w:pStyle w:val="Heading2"/>
      </w:pPr>
      <w:r>
        <w:rPr>
          <w:lang w:val="zh_TW" w:bidi="zh_TW"/>
        </w:rPr>
        <w:t>詩篇 149:1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你們要讚美耶和華！ 要向耶和華唱新歌， 在祂忠心子民的聚會中頌讚祂！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願以色列因他的造物主而歡喜， 願錫安的百姓因他們的君王而快樂。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願他們跳舞讚美祂的名， 擊鼓彈琴歌頌祂。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因為耶和華喜愛祂的子民， 祂賜尊榮給謙卑的人， 使他們得勝。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願祂忠心的子民在榮耀中歡樂， 願他們躺臥在床上的時候也歡唱。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6-7</w:t>
      </w:r>
      <w:r>
        <w:rPr>
          <w:lang w:val="zh_TW" w:bidi="zh_TW"/>
        </w:rPr>
        <w:t xml:space="preserve"> 願他們高聲頌讚耶和華， 手握兩刃利劍向列國復仇， 在列邦中施行懲罰，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用鐵鏈捆綁他們的君王， 用鐵銬鎖住他們的首領，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按他們的罪狀審判他們。 這就是祂忠心的子民所得的榮耀。 你們要讚美耶和華！</w:t>
      </w:r>
    </w:p>
    <w:p>
      <w:pPr>
        <w:pStyle w:val="Heading2"/>
      </w:pPr>
      <w:r>
        <w:rPr>
          <w:lang w:val="zh_TW" w:bidi="zh_TW"/>
        </w:rPr>
        <w:t>詩篇 150:1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你們要讚美耶和華！ 在祂的聖所讚美祂， 在彰顯祂能力的穹蒼讚美祂！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你們要因祂大能的作為讚美祂， 讚美祂的無比偉大！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要吹響號角讚美祂， 要彈琴鼓瑟讚美祂！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要擊鼓跳舞讚美祂， 要撥弦吹笛讚美祂！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要擊響鐃鈸讚美祂， 用響亮的鈸聲讚美祂！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凡有生命的都要讚美耶和華！ 你們要讚美耶和華！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